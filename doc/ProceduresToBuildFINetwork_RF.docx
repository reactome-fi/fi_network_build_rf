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B5F5FC" w14:textId="57761C7B" w:rsidR="0059661E" w:rsidRDefault="005E53EB">
      <w:r>
        <w:t>This document is served as the manual to build a new version of FI network</w:t>
      </w:r>
      <w:r w:rsidR="00827876">
        <w:t xml:space="preserve">. In this version, a random forest will be used to predict functional interactions between any pair of proteins/genes. </w:t>
      </w:r>
    </w:p>
    <w:p w14:paraId="75AA8E80" w14:textId="77777777" w:rsidR="005E53EB" w:rsidRDefault="005E53EB"/>
    <w:p w14:paraId="0FC5D5E1" w14:textId="20A6EF1C" w:rsidR="00AB42E5" w:rsidRDefault="00AB42E5">
      <w:pPr>
        <w:rPr>
          <w:b/>
          <w:sz w:val="28"/>
          <w:szCs w:val="28"/>
          <w:u w:val="single"/>
        </w:rPr>
      </w:pPr>
      <w:r>
        <w:rPr>
          <w:b/>
          <w:sz w:val="28"/>
          <w:szCs w:val="28"/>
          <w:u w:val="single"/>
        </w:rPr>
        <w:t xml:space="preserve">Set up Eclipse and Load </w:t>
      </w:r>
      <w:proofErr w:type="spellStart"/>
      <w:r>
        <w:rPr>
          <w:b/>
          <w:sz w:val="28"/>
          <w:szCs w:val="28"/>
          <w:u w:val="single"/>
        </w:rPr>
        <w:t>FINetworkBuild</w:t>
      </w:r>
      <w:proofErr w:type="spellEnd"/>
      <w:r>
        <w:rPr>
          <w:b/>
          <w:sz w:val="28"/>
          <w:szCs w:val="28"/>
          <w:u w:val="single"/>
        </w:rPr>
        <w:t xml:space="preserve"> Project</w:t>
      </w:r>
    </w:p>
    <w:p w14:paraId="33AADD60" w14:textId="77777777" w:rsidR="00AB42E5" w:rsidRDefault="00AB42E5">
      <w:pPr>
        <w:rPr>
          <w:b/>
          <w:sz w:val="28"/>
          <w:szCs w:val="28"/>
          <w:u w:val="single"/>
        </w:rPr>
      </w:pPr>
    </w:p>
    <w:p w14:paraId="3F2FD01A" w14:textId="00ACA07D" w:rsidR="00AB42E5" w:rsidRDefault="006A1AB9">
      <w:r>
        <w:t xml:space="preserve">The project used to build the FI network is </w:t>
      </w:r>
      <w:r w:rsidR="001D685D">
        <w:t xml:space="preserve">mainly </w:t>
      </w:r>
      <w:r>
        <w:t>programmed in Java</w:t>
      </w:r>
      <w:r w:rsidR="001D685D">
        <w:t xml:space="preserve">. But the code for random forest training and the FI prediction is in Python. </w:t>
      </w:r>
      <w:r>
        <w:t xml:space="preserve">Eclipse has been used for all Java related programming. For this project, we have not built a project that can run independent of Eclipse. </w:t>
      </w:r>
      <w:proofErr w:type="gramStart"/>
      <w:r>
        <w:t>So</w:t>
      </w:r>
      <w:proofErr w:type="gramEnd"/>
      <w:r>
        <w:t xml:space="preserve"> you need to download Ecli</w:t>
      </w:r>
      <w:r w:rsidR="008A45EF">
        <w:t>pse from http://www.eclipse.org</w:t>
      </w:r>
      <w:r>
        <w:t xml:space="preserve">, set </w:t>
      </w:r>
      <w:r w:rsidR="008A45EF">
        <w:t>it up</w:t>
      </w:r>
      <w:r>
        <w:t xml:space="preserve"> and download the </w:t>
      </w:r>
      <w:proofErr w:type="spellStart"/>
      <w:r>
        <w:t>FINetworkBuild</w:t>
      </w:r>
      <w:r w:rsidR="00993951">
        <w:t>_RF</w:t>
      </w:r>
      <w:proofErr w:type="spellEnd"/>
      <w:r>
        <w:t xml:space="preserve"> project from</w:t>
      </w:r>
      <w:r w:rsidR="007354F2">
        <w:t xml:space="preserve"> </w:t>
      </w:r>
      <w:hyperlink r:id="rId5" w:history="1">
        <w:r w:rsidR="007354F2" w:rsidRPr="00543761">
          <w:rPr>
            <w:rStyle w:val="Hyperlink"/>
          </w:rPr>
          <w:t>https://github.com/reactome-fi/fi_network_build_rf</w:t>
        </w:r>
      </w:hyperlink>
      <w:r>
        <w:t>.</w:t>
      </w:r>
      <w:r w:rsidR="007354F2">
        <w:t xml:space="preserve"> The Python code used to train RF and predict FIs is hosted at </w:t>
      </w:r>
      <w:hyperlink r:id="rId6" w:history="1">
        <w:r w:rsidR="00B43D51" w:rsidRPr="00543761">
          <w:rPr>
            <w:rStyle w:val="Hyperlink"/>
          </w:rPr>
          <w:t>https://github.com/reactome-idg/fi-network-ml/tree/master/scripts/ml</w:t>
        </w:r>
      </w:hyperlink>
      <w:r w:rsidR="007354F2">
        <w:t>.</w:t>
      </w:r>
      <w:r w:rsidR="00B43D51">
        <w:t xml:space="preserve"> It is planned to move the related code to the </w:t>
      </w:r>
      <w:proofErr w:type="spellStart"/>
      <w:r w:rsidR="00B43D51">
        <w:t>fi_network_build_rf</w:t>
      </w:r>
      <w:proofErr w:type="spellEnd"/>
      <w:r w:rsidR="00B43D51">
        <w:t xml:space="preserve"> project. </w:t>
      </w:r>
      <w:r w:rsidR="007354F2">
        <w:t xml:space="preserve"> </w:t>
      </w:r>
      <w:r w:rsidR="00F961A5">
        <w:t xml:space="preserve"> </w:t>
      </w:r>
    </w:p>
    <w:p w14:paraId="3731E494" w14:textId="77777777" w:rsidR="00F961A5" w:rsidRDefault="00F961A5"/>
    <w:p w14:paraId="284F4180" w14:textId="15C8FE07" w:rsidR="00AB42E5" w:rsidRDefault="002B60BD">
      <w:pPr>
        <w:rPr>
          <w:b/>
        </w:rPr>
      </w:pPr>
      <w:r>
        <w:rPr>
          <w:b/>
        </w:rPr>
        <w:t>Notes:</w:t>
      </w:r>
    </w:p>
    <w:p w14:paraId="42A6D869" w14:textId="77777777" w:rsidR="002B60BD" w:rsidRDefault="002B60BD">
      <w:pPr>
        <w:rPr>
          <w:b/>
        </w:rPr>
      </w:pPr>
    </w:p>
    <w:p w14:paraId="5AC609C4" w14:textId="11487FFE" w:rsidR="002B60BD" w:rsidRDefault="002B60BD" w:rsidP="001E425A">
      <w:pPr>
        <w:pStyle w:val="ListParagraph"/>
        <w:numPr>
          <w:ilvl w:val="0"/>
          <w:numId w:val="16"/>
        </w:numPr>
      </w:pPr>
      <w:r>
        <w:t xml:space="preserve">The configuration file </w:t>
      </w:r>
      <w:r w:rsidR="00C557AC">
        <w:t xml:space="preserve">(file name: </w:t>
      </w:r>
      <w:proofErr w:type="spellStart"/>
      <w:proofErr w:type="gramStart"/>
      <w:r w:rsidR="00C557AC">
        <w:t>configuration.prop</w:t>
      </w:r>
      <w:proofErr w:type="spellEnd"/>
      <w:proofErr w:type="gramEnd"/>
      <w:r w:rsidR="00C557AC">
        <w:t xml:space="preserve">) </w:t>
      </w:r>
      <w:r>
        <w:t xml:space="preserve">in the resources folder is used to configure files and some parameters used by the project. Make sure these </w:t>
      </w:r>
      <w:r w:rsidR="0063202C">
        <w:t>three</w:t>
      </w:r>
      <w:r>
        <w:t xml:space="preserve"> values in the file are correct: </w:t>
      </w:r>
      <w:r w:rsidR="0063202C">
        <w:t xml:space="preserve">YEAR, </w:t>
      </w:r>
      <w:r>
        <w:t>RESULT_DIR, and DATA_SET_DIR</w:t>
      </w:r>
      <w:r w:rsidR="001E425A">
        <w:t>.</w:t>
      </w:r>
    </w:p>
    <w:p w14:paraId="36E1ACDC" w14:textId="0AB14752" w:rsidR="0063202C" w:rsidRDefault="0063202C" w:rsidP="001E425A">
      <w:pPr>
        <w:pStyle w:val="ListParagraph"/>
        <w:numPr>
          <w:ilvl w:val="0"/>
          <w:numId w:val="16"/>
        </w:numPr>
      </w:pPr>
      <w:r>
        <w:t>YEAR is the year when the FI network is built.</w:t>
      </w:r>
    </w:p>
    <w:p w14:paraId="30F80003" w14:textId="43BEB28B" w:rsidR="001E425A" w:rsidRDefault="00E26D16" w:rsidP="001E425A">
      <w:pPr>
        <w:pStyle w:val="ListParagraph"/>
        <w:numPr>
          <w:ilvl w:val="0"/>
          <w:numId w:val="16"/>
        </w:numPr>
      </w:pPr>
      <w:r>
        <w:t xml:space="preserve">RESULT_DIR is used to hold results generated from the project. </w:t>
      </w:r>
    </w:p>
    <w:p w14:paraId="40E8F2FD" w14:textId="56DB6757" w:rsidR="00E26D16" w:rsidRPr="00CE11F9" w:rsidRDefault="00E26D16" w:rsidP="001E425A">
      <w:pPr>
        <w:pStyle w:val="ListParagraph"/>
        <w:numPr>
          <w:ilvl w:val="0"/>
          <w:numId w:val="16"/>
        </w:numPr>
        <w:rPr>
          <w:highlight w:val="red"/>
        </w:rPr>
      </w:pPr>
      <w:r w:rsidRPr="00CE11F9">
        <w:rPr>
          <w:highlight w:val="red"/>
        </w:rPr>
        <w:t>DATA_SET_DIR is used to hold the download</w:t>
      </w:r>
      <w:r w:rsidR="00CF0D81" w:rsidRPr="00CE11F9">
        <w:rPr>
          <w:highlight w:val="red"/>
        </w:rPr>
        <w:t>ed</w:t>
      </w:r>
      <w:r w:rsidRPr="00CE11F9">
        <w:rPr>
          <w:highlight w:val="red"/>
        </w:rPr>
        <w:t xml:space="preserve"> files and other source files for the project.</w:t>
      </w:r>
      <w:r w:rsidR="00CE11F9">
        <w:rPr>
          <w:highlight w:val="red"/>
        </w:rPr>
        <w:t xml:space="preserve"> CHECK_ANY_NEW_DATASET</w:t>
      </w:r>
    </w:p>
    <w:p w14:paraId="226CCAA5" w14:textId="77777777" w:rsidR="002B60BD" w:rsidRDefault="002B60BD">
      <w:pPr>
        <w:rPr>
          <w:b/>
          <w:sz w:val="28"/>
          <w:szCs w:val="28"/>
          <w:u w:val="single"/>
        </w:rPr>
      </w:pPr>
    </w:p>
    <w:p w14:paraId="2B29A90E" w14:textId="7DC1E80D" w:rsidR="005E53EB" w:rsidRPr="008F1C7E" w:rsidRDefault="003A22BF">
      <w:pPr>
        <w:rPr>
          <w:b/>
          <w:sz w:val="28"/>
          <w:szCs w:val="28"/>
          <w:u w:val="single"/>
        </w:rPr>
      </w:pPr>
      <w:r w:rsidRPr="008F1C7E">
        <w:rPr>
          <w:b/>
          <w:sz w:val="28"/>
          <w:szCs w:val="28"/>
          <w:u w:val="single"/>
        </w:rPr>
        <w:t>Overview of Workflow</w:t>
      </w:r>
    </w:p>
    <w:p w14:paraId="24737E52" w14:textId="77777777" w:rsidR="003A22BF" w:rsidRDefault="003A22BF"/>
    <w:p w14:paraId="341539F7" w14:textId="474177A8" w:rsidR="00E635DA" w:rsidRDefault="00C139EE">
      <w:r>
        <w:t>The workflow to build a funct</w:t>
      </w:r>
      <w:r w:rsidR="00986283">
        <w:t>ional interaction (FI) network i</w:t>
      </w:r>
      <w:r>
        <w:t xml:space="preserve">s described in Figure 1. </w:t>
      </w:r>
      <w:r w:rsidR="00BE51B8">
        <w:t xml:space="preserve">Some changes may be made version by version. </w:t>
      </w:r>
      <w:proofErr w:type="gramStart"/>
      <w:r w:rsidR="00BE51B8">
        <w:t>So</w:t>
      </w:r>
      <w:proofErr w:type="gramEnd"/>
      <w:r w:rsidR="00BE51B8">
        <w:t xml:space="preserve"> the following Figure may be updated periodically. </w:t>
      </w:r>
    </w:p>
    <w:p w14:paraId="18001B2E" w14:textId="77777777" w:rsidR="00C139EE" w:rsidRDefault="00C139EE"/>
    <w:p w14:paraId="12F039E1" w14:textId="235EE615" w:rsidR="003A22BF" w:rsidRDefault="00A24B22" w:rsidP="004D1F73">
      <w:pPr>
        <w:jc w:val="center"/>
      </w:pPr>
      <w:r>
        <w:rPr>
          <w:noProof/>
        </w:rPr>
        <w:lastRenderedPageBreak/>
        <w:drawing>
          <wp:inline distT="0" distB="0" distL="0" distR="0" wp14:anchorId="0AAD7B6A" wp14:editId="7D5B1FA7">
            <wp:extent cx="4516673" cy="2411506"/>
            <wp:effectExtent l="0" t="0" r="5080" b="1905"/>
            <wp:docPr id="3379547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54759" name="Picture 337954759"/>
                    <pic:cNvPicPr/>
                  </pic:nvPicPr>
                  <pic:blipFill>
                    <a:blip r:embed="rId7"/>
                    <a:stretch>
                      <a:fillRect/>
                    </a:stretch>
                  </pic:blipFill>
                  <pic:spPr>
                    <a:xfrm>
                      <a:off x="0" y="0"/>
                      <a:ext cx="4540838" cy="2424408"/>
                    </a:xfrm>
                    <a:prstGeom prst="rect">
                      <a:avLst/>
                    </a:prstGeom>
                  </pic:spPr>
                </pic:pic>
              </a:graphicData>
            </a:graphic>
          </wp:inline>
        </w:drawing>
      </w:r>
    </w:p>
    <w:p w14:paraId="34C3AC04" w14:textId="22482928" w:rsidR="00AA2294" w:rsidRPr="002205EF" w:rsidRDefault="00EA6912" w:rsidP="002205EF">
      <w:pPr>
        <w:jc w:val="center"/>
        <w:rPr>
          <w:i/>
          <w:sz w:val="22"/>
          <w:szCs w:val="22"/>
        </w:rPr>
      </w:pPr>
      <w:r>
        <w:rPr>
          <w:i/>
          <w:sz w:val="22"/>
          <w:szCs w:val="22"/>
        </w:rPr>
        <w:t>Figure 1. W</w:t>
      </w:r>
      <w:r w:rsidR="00AA2294" w:rsidRPr="002205EF">
        <w:rPr>
          <w:i/>
          <w:sz w:val="22"/>
          <w:szCs w:val="22"/>
        </w:rPr>
        <w:t>orkflow to build the Reactome FI network.</w:t>
      </w:r>
    </w:p>
    <w:p w14:paraId="51AAE690" w14:textId="77777777" w:rsidR="00AA2294" w:rsidRDefault="00AA2294"/>
    <w:p w14:paraId="789E9D75" w14:textId="3FC3A73B" w:rsidR="00AA2294" w:rsidRDefault="00ED559D">
      <w:r>
        <w:t>T</w:t>
      </w:r>
      <w:r w:rsidR="00AD38C6">
        <w:t>wo types of data sources are used: Data sources for predicted FIs and data sources for annotated FIs</w:t>
      </w:r>
      <w:r w:rsidR="00172857">
        <w:t xml:space="preserve">. The data sources for predicted FIs </w:t>
      </w:r>
      <w:r w:rsidR="00FC7AE3">
        <w:t xml:space="preserve">are based on the original Reactome IDG project (see details for more details, </w:t>
      </w:r>
      <w:hyperlink r:id="rId8" w:history="1">
        <w:r w:rsidR="009C7D3F" w:rsidRPr="00543761">
          <w:rPr>
            <w:rStyle w:val="Hyperlink"/>
          </w:rPr>
          <w:t>https://www.biorxiv.org/content/10.1101/2023.06.05.543335v1</w:t>
        </w:r>
      </w:hyperlink>
      <w:r w:rsidR="00FC7AE3">
        <w:t>)</w:t>
      </w:r>
      <w:r w:rsidR="00172857">
        <w:t xml:space="preserve">. The data sources for annotated FIs are several human curated pathway databases. </w:t>
      </w:r>
    </w:p>
    <w:p w14:paraId="2BA6D63B" w14:textId="77777777" w:rsidR="00172857" w:rsidRDefault="00172857"/>
    <w:p w14:paraId="36F92D3D" w14:textId="638602D9" w:rsidR="00B577A8" w:rsidRDefault="00B577A8">
      <w:pPr>
        <w:rPr>
          <w:b/>
          <w:sz w:val="28"/>
          <w:szCs w:val="28"/>
          <w:u w:val="single"/>
        </w:rPr>
      </w:pPr>
      <w:r w:rsidRPr="008F0A12">
        <w:rPr>
          <w:b/>
          <w:sz w:val="28"/>
          <w:szCs w:val="28"/>
          <w:u w:val="single"/>
        </w:rPr>
        <w:t xml:space="preserve">Data Sources for </w:t>
      </w:r>
      <w:r w:rsidR="00C01578" w:rsidRPr="008F0A12">
        <w:rPr>
          <w:b/>
          <w:sz w:val="28"/>
          <w:szCs w:val="28"/>
          <w:u w:val="single"/>
        </w:rPr>
        <w:t xml:space="preserve">id </w:t>
      </w:r>
      <w:r w:rsidRPr="008F0A12">
        <w:rPr>
          <w:b/>
          <w:sz w:val="28"/>
          <w:szCs w:val="28"/>
          <w:u w:val="single"/>
        </w:rPr>
        <w:t>mapping</w:t>
      </w:r>
    </w:p>
    <w:p w14:paraId="6628C8DD" w14:textId="77777777" w:rsidR="00B577A8" w:rsidRDefault="00B577A8">
      <w:pPr>
        <w:rPr>
          <w:b/>
          <w:sz w:val="28"/>
          <w:szCs w:val="28"/>
          <w:u w:val="single"/>
        </w:rPr>
      </w:pPr>
    </w:p>
    <w:p w14:paraId="15245E76" w14:textId="77777777" w:rsidR="00006673" w:rsidRDefault="00006673" w:rsidP="00006673">
      <w:pPr>
        <w:rPr>
          <w:b/>
        </w:rPr>
      </w:pPr>
      <w:proofErr w:type="spellStart"/>
      <w:r>
        <w:rPr>
          <w:b/>
        </w:rPr>
        <w:t>UniProt</w:t>
      </w:r>
      <w:proofErr w:type="spellEnd"/>
    </w:p>
    <w:p w14:paraId="2F48996E" w14:textId="77777777" w:rsidR="00006673" w:rsidRDefault="00006673" w:rsidP="00006673">
      <w:pPr>
        <w:rPr>
          <w:b/>
        </w:rPr>
      </w:pPr>
    </w:p>
    <w:p w14:paraId="0F32CC28" w14:textId="77777777" w:rsidR="00006673" w:rsidRDefault="00006673" w:rsidP="00006673">
      <w:proofErr w:type="spellStart"/>
      <w:r>
        <w:t>UniProt</w:t>
      </w:r>
      <w:proofErr w:type="spellEnd"/>
      <w:r>
        <w:t xml:space="preserve"> is used as the protein reference database in the FI network construction. We need to download the latest version of </w:t>
      </w:r>
      <w:proofErr w:type="spellStart"/>
      <w:r>
        <w:t>UniProt</w:t>
      </w:r>
      <w:proofErr w:type="spellEnd"/>
      <w:r>
        <w:t xml:space="preserve"> so other data sets can be mapped to it. The download site for </w:t>
      </w:r>
      <w:proofErr w:type="spellStart"/>
      <w:r>
        <w:t>UniProt</w:t>
      </w:r>
      <w:proofErr w:type="spellEnd"/>
      <w:r>
        <w:t xml:space="preserve"> is: </w:t>
      </w:r>
      <w:hyperlink r:id="rId9" w:history="1">
        <w:r w:rsidRPr="00DC69B0">
          <w:rPr>
            <w:rStyle w:val="Hyperlink"/>
          </w:rPr>
          <w:t>ftp.uniprot.org</w:t>
        </w:r>
      </w:hyperlink>
      <w:r>
        <w:t>. You don’t need any registration. We only need to download the human data set.</w:t>
      </w:r>
    </w:p>
    <w:p w14:paraId="2ACEE10A" w14:textId="77777777" w:rsidR="00006673" w:rsidRDefault="00006673" w:rsidP="00006673"/>
    <w:p w14:paraId="5D9C138C" w14:textId="2E068A90" w:rsidR="00006673" w:rsidRDefault="00006673" w:rsidP="00006673">
      <w:pPr>
        <w:pStyle w:val="ListParagraph"/>
        <w:numPr>
          <w:ilvl w:val="0"/>
          <w:numId w:val="3"/>
        </w:numPr>
      </w:pPr>
      <w:r>
        <w:t xml:space="preserve">After log into </w:t>
      </w:r>
      <w:hyperlink r:id="rId10" w:history="1">
        <w:r w:rsidRPr="00DC69B0">
          <w:rPr>
            <w:rStyle w:val="Hyperlink"/>
          </w:rPr>
          <w:t>ftp.uniprot.org</w:t>
        </w:r>
      </w:hyperlink>
      <w:r>
        <w:t xml:space="preserve">, download two files from </w:t>
      </w:r>
      <w:proofErr w:type="spellStart"/>
      <w:r w:rsidR="005F3C7A">
        <w:t>current_release</w:t>
      </w:r>
      <w:proofErr w:type="spellEnd"/>
      <w:r w:rsidR="005F3C7A">
        <w:t>/</w:t>
      </w:r>
      <w:r>
        <w:t>knowledgebase/</w:t>
      </w:r>
      <w:proofErr w:type="spellStart"/>
      <w:r>
        <w:t>taxonomic_divisions</w:t>
      </w:r>
      <w:proofErr w:type="spellEnd"/>
      <w:r>
        <w:t>/: uniprot_sprot_human.data.gz and uniprot_trembl_huma.dat.g</w:t>
      </w:r>
      <w:r w:rsidR="00035F6E">
        <w:t>z. You may also download relnotes</w:t>
      </w:r>
      <w:r>
        <w:t xml:space="preserve">.txt or README files for future reference. After download these files, </w:t>
      </w:r>
      <w:r w:rsidRPr="003459CA">
        <w:rPr>
          <w:highlight w:val="yellow"/>
        </w:rPr>
        <w:t>unzip</w:t>
      </w:r>
      <w:r>
        <w:t xml:space="preserve"> them, and place them into a sub-directory in the dataset folder.  Change the configuration value in the configuration file for UNIPROT_DIR to point to this </w:t>
      </w:r>
      <w:proofErr w:type="spellStart"/>
      <w:r>
        <w:t>uniprot</w:t>
      </w:r>
      <w:proofErr w:type="spellEnd"/>
      <w:r>
        <w:t xml:space="preserve"> directory.</w:t>
      </w:r>
    </w:p>
    <w:p w14:paraId="470BD531" w14:textId="77777777" w:rsidR="00006673" w:rsidRDefault="00006673" w:rsidP="00006673"/>
    <w:p w14:paraId="32EDD2CB" w14:textId="77777777" w:rsidR="00006673" w:rsidRPr="00006673" w:rsidRDefault="00006673" w:rsidP="00006673">
      <w:pPr>
        <w:widowControl w:val="0"/>
        <w:autoSpaceDE w:val="0"/>
        <w:autoSpaceDN w:val="0"/>
        <w:adjustRightInd w:val="0"/>
        <w:rPr>
          <w:rFonts w:ascii="Monaco" w:hAnsi="Monaco" w:cs="Monaco"/>
          <w:sz w:val="20"/>
          <w:szCs w:val="20"/>
        </w:rPr>
      </w:pPr>
      <w:r w:rsidRPr="00006673">
        <w:rPr>
          <w:rFonts w:ascii="Monaco" w:hAnsi="Monaco" w:cs="Monaco"/>
          <w:color w:val="3F7F5F"/>
          <w:sz w:val="20"/>
          <w:szCs w:val="20"/>
        </w:rPr>
        <w:t xml:space="preserve"># Used to control the </w:t>
      </w:r>
      <w:proofErr w:type="spellStart"/>
      <w:r w:rsidRPr="00006673">
        <w:rPr>
          <w:rFonts w:ascii="Monaco" w:hAnsi="Monaco" w:cs="Monaco"/>
          <w:color w:val="3F7F5F"/>
          <w:sz w:val="20"/>
          <w:szCs w:val="20"/>
        </w:rPr>
        <w:t>UniProt</w:t>
      </w:r>
      <w:proofErr w:type="spellEnd"/>
      <w:r w:rsidRPr="00006673">
        <w:rPr>
          <w:rFonts w:ascii="Monaco" w:hAnsi="Monaco" w:cs="Monaco"/>
          <w:color w:val="3F7F5F"/>
          <w:sz w:val="20"/>
          <w:szCs w:val="20"/>
        </w:rPr>
        <w:t xml:space="preserve"> version</w:t>
      </w:r>
    </w:p>
    <w:p w14:paraId="0E0BD8B0" w14:textId="50940846" w:rsidR="00006673" w:rsidRPr="00006673" w:rsidRDefault="00006673" w:rsidP="00006673">
      <w:pPr>
        <w:rPr>
          <w:sz w:val="20"/>
          <w:szCs w:val="20"/>
        </w:rPr>
      </w:pPr>
      <w:r w:rsidRPr="00006673">
        <w:rPr>
          <w:rFonts w:ascii="Monaco" w:hAnsi="Monaco" w:cs="Monaco"/>
          <w:color w:val="000000"/>
          <w:sz w:val="20"/>
          <w:szCs w:val="20"/>
        </w:rPr>
        <w:t>UNIPROT_DIR=</w:t>
      </w:r>
      <w:r w:rsidRPr="00006673">
        <w:rPr>
          <w:rFonts w:ascii="Monaco" w:hAnsi="Monaco" w:cs="Monaco"/>
          <w:color w:val="2A00FF"/>
          <w:sz w:val="20"/>
          <w:szCs w:val="20"/>
        </w:rPr>
        <w:t>${DA</w:t>
      </w:r>
      <w:r w:rsidR="001219A3">
        <w:rPr>
          <w:rFonts w:ascii="Monaco" w:hAnsi="Monaco" w:cs="Monaco"/>
          <w:color w:val="2A00FF"/>
          <w:sz w:val="20"/>
          <w:szCs w:val="20"/>
        </w:rPr>
        <w:t>TA_SET_DIR}/</w:t>
      </w:r>
      <w:proofErr w:type="spellStart"/>
      <w:r w:rsidR="001219A3">
        <w:rPr>
          <w:rFonts w:ascii="Monaco" w:hAnsi="Monaco" w:cs="Monaco"/>
          <w:color w:val="2A00FF"/>
          <w:sz w:val="20"/>
          <w:szCs w:val="20"/>
        </w:rPr>
        <w:t>UniProt</w:t>
      </w:r>
      <w:proofErr w:type="spellEnd"/>
      <w:r w:rsidR="001219A3">
        <w:rPr>
          <w:rFonts w:ascii="Monaco" w:hAnsi="Monaco" w:cs="Monaco"/>
          <w:color w:val="2A00FF"/>
          <w:sz w:val="20"/>
          <w:szCs w:val="20"/>
        </w:rPr>
        <w:t>/release_20</w:t>
      </w:r>
      <w:r w:rsidR="0028433D">
        <w:rPr>
          <w:rFonts w:ascii="Monaco" w:hAnsi="Monaco" w:cs="Monaco"/>
          <w:color w:val="2A00FF"/>
          <w:sz w:val="20"/>
          <w:szCs w:val="20"/>
        </w:rPr>
        <w:t>24</w:t>
      </w:r>
      <w:r w:rsidR="001219A3">
        <w:rPr>
          <w:rFonts w:ascii="Monaco" w:hAnsi="Monaco" w:cs="Monaco"/>
          <w:color w:val="2A00FF"/>
          <w:sz w:val="20"/>
          <w:szCs w:val="20"/>
        </w:rPr>
        <w:t>_</w:t>
      </w:r>
      <w:r w:rsidR="0028433D">
        <w:rPr>
          <w:rFonts w:ascii="Monaco" w:hAnsi="Monaco" w:cs="Monaco"/>
          <w:color w:val="2A00FF"/>
          <w:sz w:val="20"/>
          <w:szCs w:val="20"/>
        </w:rPr>
        <w:t>02</w:t>
      </w:r>
      <w:r w:rsidRPr="00006673">
        <w:rPr>
          <w:rFonts w:ascii="Monaco" w:hAnsi="Monaco" w:cs="Monaco"/>
          <w:color w:val="2A00FF"/>
          <w:sz w:val="20"/>
          <w:szCs w:val="20"/>
        </w:rPr>
        <w:t>/</w:t>
      </w:r>
    </w:p>
    <w:p w14:paraId="47A6D6AC" w14:textId="77777777" w:rsidR="00006673" w:rsidRDefault="00006673" w:rsidP="00006673">
      <w:pPr>
        <w:pStyle w:val="ListParagraph"/>
      </w:pPr>
    </w:p>
    <w:p w14:paraId="66866524" w14:textId="302512FF" w:rsidR="00006673" w:rsidRDefault="00006673" w:rsidP="00006673">
      <w:pPr>
        <w:pStyle w:val="ListParagraph"/>
        <w:numPr>
          <w:ilvl w:val="0"/>
          <w:numId w:val="3"/>
        </w:numPr>
      </w:pPr>
      <w:r>
        <w:t xml:space="preserve">Besides these files in step 1, you also need to download the </w:t>
      </w:r>
      <w:proofErr w:type="spellStart"/>
      <w:r>
        <w:t>fasta</w:t>
      </w:r>
      <w:proofErr w:type="spellEnd"/>
      <w:r>
        <w:t xml:space="preserve"> file for Isoform sequences to be used in normalizing features for NBC training and predictions from this web site: </w:t>
      </w:r>
      <w:hyperlink r:id="rId11" w:history="1">
        <w:r w:rsidR="00CD089C" w:rsidRPr="00543761">
          <w:rPr>
            <w:rStyle w:val="Hyperlink"/>
          </w:rPr>
          <w:t>https://www.uniprot.org/downloads</w:t>
        </w:r>
      </w:hyperlink>
      <w:r w:rsidR="00CB5CCC">
        <w:rPr>
          <w:rStyle w:val="Hyperlink"/>
        </w:rPr>
        <w:t xml:space="preserve">: </w:t>
      </w:r>
      <w:r w:rsidR="00CB5CCC" w:rsidRPr="006B5931">
        <w:rPr>
          <w:rStyle w:val="Hyperlink"/>
          <w:color w:val="000000" w:themeColor="text1"/>
          <w:u w:val="none"/>
        </w:rPr>
        <w:lastRenderedPageBreak/>
        <w:t>Isoform sequences</w:t>
      </w:r>
      <w:r w:rsidR="007A1049" w:rsidRPr="006B5931">
        <w:rPr>
          <w:rStyle w:val="Hyperlink"/>
          <w:color w:val="000000" w:themeColor="text1"/>
          <w:u w:val="none"/>
        </w:rPr>
        <w:t>: the file name should be called “</w:t>
      </w:r>
      <w:proofErr w:type="spellStart"/>
      <w:r w:rsidR="007A1049" w:rsidRPr="006B5931">
        <w:rPr>
          <w:rStyle w:val="Hyperlink"/>
          <w:color w:val="000000" w:themeColor="text1"/>
          <w:u w:val="none"/>
        </w:rPr>
        <w:t>uniprot_sprot_varsplic.fasta</w:t>
      </w:r>
      <w:proofErr w:type="spellEnd"/>
      <w:r w:rsidR="007A1049" w:rsidRPr="006B5931">
        <w:rPr>
          <w:rStyle w:val="Hyperlink"/>
          <w:color w:val="000000" w:themeColor="text1"/>
          <w:u w:val="none"/>
        </w:rPr>
        <w:t>” after downloaded.</w:t>
      </w:r>
    </w:p>
    <w:p w14:paraId="1F076DAD" w14:textId="77777777" w:rsidR="00006673" w:rsidRDefault="00006673" w:rsidP="00006673"/>
    <w:p w14:paraId="7B074409" w14:textId="77777777" w:rsidR="00006673" w:rsidRPr="00903D37" w:rsidRDefault="00006673" w:rsidP="00006673">
      <w:pPr>
        <w:rPr>
          <w:b/>
        </w:rPr>
      </w:pPr>
      <w:r w:rsidRPr="00903D37">
        <w:rPr>
          <w:b/>
        </w:rPr>
        <w:t>IPRO_CLASS</w:t>
      </w:r>
    </w:p>
    <w:p w14:paraId="60CA0454" w14:textId="64464ACE" w:rsidR="00006673" w:rsidRDefault="00686D2F" w:rsidP="00006673">
      <w:r w:rsidRPr="00344498">
        <w:rPr>
          <w:rFonts w:ascii="Monaco" w:hAnsi="Monaco" w:cs="Monaco"/>
          <w:color w:val="000000"/>
          <w:sz w:val="20"/>
          <w:szCs w:val="20"/>
        </w:rPr>
        <w:t>IPROCLASS_HUMAN_FILE</w:t>
      </w:r>
    </w:p>
    <w:p w14:paraId="4114FC7B" w14:textId="4D1FB262" w:rsidR="00006673" w:rsidRDefault="00006673" w:rsidP="00006673">
      <w:r>
        <w:t xml:space="preserve">A mapping file is needed to map entrez gene id to </w:t>
      </w:r>
      <w:proofErr w:type="spellStart"/>
      <w:r>
        <w:t>UniProt</w:t>
      </w:r>
      <w:proofErr w:type="spellEnd"/>
      <w:r>
        <w:t xml:space="preserve"> accession number. We need to download an original mapping file from the PIR web site, and </w:t>
      </w:r>
      <w:r w:rsidR="004426BD">
        <w:t xml:space="preserve">will </w:t>
      </w:r>
      <w:r>
        <w:t>do some pre-process using a Java method</w:t>
      </w:r>
      <w:r w:rsidR="004426BD">
        <w:t xml:space="preserve"> later on</w:t>
      </w:r>
      <w:r>
        <w:t>.</w:t>
      </w:r>
    </w:p>
    <w:p w14:paraId="5D26DF16" w14:textId="77777777" w:rsidR="00006673" w:rsidRDefault="00006673" w:rsidP="00006673"/>
    <w:p w14:paraId="3749381E" w14:textId="452E5A00" w:rsidR="00006673" w:rsidRDefault="00006673" w:rsidP="00006673">
      <w:pPr>
        <w:pStyle w:val="ListParagraph"/>
        <w:numPr>
          <w:ilvl w:val="0"/>
          <w:numId w:val="5"/>
        </w:numPr>
      </w:pPr>
      <w:r>
        <w:t xml:space="preserve">Download the mapping file from this ftp site: </w:t>
      </w:r>
      <w:hyperlink r:id="rId12" w:tgtFrame="_blank" w:history="1">
        <w:r w:rsidR="00A82AFD">
          <w:rPr>
            <w:rStyle w:val="Hyperlink"/>
            <w:rFonts w:ascii="Verdana" w:hAnsi="Verdana"/>
            <w:color w:val="336699"/>
            <w:sz w:val="20"/>
            <w:szCs w:val="20"/>
          </w:rPr>
          <w:t>ftp.proteininformationresource.org/databases/</w:t>
        </w:r>
      </w:hyperlink>
      <w:r>
        <w:t xml:space="preserve">. Go to </w:t>
      </w:r>
      <w:proofErr w:type="spellStart"/>
      <w:r>
        <w:t>idmapping</w:t>
      </w:r>
      <w:proofErr w:type="spellEnd"/>
      <w:r>
        <w:t>/</w:t>
      </w:r>
      <w:proofErr w:type="spellStart"/>
      <w:r>
        <w:t>mapping_by_sp</w:t>
      </w:r>
      <w:proofErr w:type="spellEnd"/>
      <w:r>
        <w:t xml:space="preserve">, and download file </w:t>
      </w:r>
      <w:proofErr w:type="spellStart"/>
      <w:r>
        <w:t>h_sapiens.tb</w:t>
      </w:r>
      <w:proofErr w:type="spellEnd"/>
      <w:r>
        <w:t>. Remember where you place your file.</w:t>
      </w:r>
    </w:p>
    <w:p w14:paraId="4C9BF084" w14:textId="0B29E0E1" w:rsidR="00B07C69" w:rsidRDefault="00B07C69" w:rsidP="00B07C69">
      <w:pPr>
        <w:pStyle w:val="ListParagraph"/>
        <w:numPr>
          <w:ilvl w:val="1"/>
          <w:numId w:val="5"/>
        </w:numPr>
      </w:pPr>
      <w:r>
        <w:t xml:space="preserve">The ftp address may change. Check </w:t>
      </w:r>
      <w:hyperlink r:id="rId13" w:history="1">
        <w:r w:rsidRPr="00577445">
          <w:rPr>
            <w:rStyle w:val="Hyperlink"/>
          </w:rPr>
          <w:t>https://proteininformationresource.org/pirwww/download/</w:t>
        </w:r>
      </w:hyperlink>
      <w:r>
        <w:t xml:space="preserve"> to find out the address. Under Mac OS, don’t enter any password after </w:t>
      </w:r>
      <w:proofErr w:type="gramStart"/>
      <w:r>
        <w:t>enter</w:t>
      </w:r>
      <w:proofErr w:type="gramEnd"/>
      <w:r>
        <w:t xml:space="preserve"> ‘anonymous’. </w:t>
      </w:r>
    </w:p>
    <w:p w14:paraId="0EFAAAAC" w14:textId="77777777" w:rsidR="00006673" w:rsidRDefault="00006673" w:rsidP="00006673">
      <w:pPr>
        <w:pStyle w:val="ListParagraph"/>
      </w:pPr>
    </w:p>
    <w:p w14:paraId="41723ECF" w14:textId="77777777" w:rsidR="00006673" w:rsidRDefault="00006673" w:rsidP="00006673">
      <w:pPr>
        <w:pStyle w:val="ListParagraph"/>
        <w:numPr>
          <w:ilvl w:val="0"/>
          <w:numId w:val="5"/>
        </w:numPr>
      </w:pPr>
      <w:r>
        <w:t>Modify the following two values in the configuration file:</w:t>
      </w:r>
    </w:p>
    <w:p w14:paraId="56E05920" w14:textId="77777777" w:rsidR="00006673" w:rsidRDefault="00006673" w:rsidP="00006673">
      <w:pPr>
        <w:widowControl w:val="0"/>
        <w:autoSpaceDE w:val="0"/>
        <w:autoSpaceDN w:val="0"/>
        <w:adjustRightInd w:val="0"/>
        <w:rPr>
          <w:rFonts w:ascii="Monaco" w:hAnsi="Monaco" w:cs="Monaco"/>
          <w:sz w:val="22"/>
          <w:szCs w:val="22"/>
        </w:rPr>
      </w:pPr>
    </w:p>
    <w:p w14:paraId="77C7F6DD" w14:textId="77777777" w:rsidR="00006673" w:rsidRPr="00344498" w:rsidRDefault="00006673" w:rsidP="00006673">
      <w:pPr>
        <w:widowControl w:val="0"/>
        <w:autoSpaceDE w:val="0"/>
        <w:autoSpaceDN w:val="0"/>
        <w:adjustRightInd w:val="0"/>
        <w:rPr>
          <w:rFonts w:ascii="Monaco" w:hAnsi="Monaco" w:cs="Monaco"/>
          <w:sz w:val="20"/>
          <w:szCs w:val="20"/>
        </w:rPr>
      </w:pPr>
      <w:r w:rsidRPr="00344498">
        <w:rPr>
          <w:rFonts w:ascii="Monaco" w:hAnsi="Monaco" w:cs="Monaco"/>
          <w:color w:val="3F7F5F"/>
          <w:sz w:val="20"/>
          <w:szCs w:val="20"/>
        </w:rPr>
        <w:t xml:space="preserve"># This file is used to map </w:t>
      </w:r>
      <w:r w:rsidRPr="00344498">
        <w:rPr>
          <w:rFonts w:ascii="Monaco" w:hAnsi="Monaco" w:cs="Monaco"/>
          <w:color w:val="3F7F5F"/>
          <w:sz w:val="20"/>
          <w:szCs w:val="20"/>
          <w:u w:val="single"/>
        </w:rPr>
        <w:t>Entrez</w:t>
      </w:r>
      <w:r w:rsidRPr="00344498">
        <w:rPr>
          <w:rFonts w:ascii="Monaco" w:hAnsi="Monaco" w:cs="Monaco"/>
          <w:color w:val="3F7F5F"/>
          <w:sz w:val="20"/>
          <w:szCs w:val="20"/>
        </w:rPr>
        <w:t xml:space="preserve"> id to </w:t>
      </w:r>
      <w:proofErr w:type="spellStart"/>
      <w:r w:rsidRPr="00344498">
        <w:rPr>
          <w:rFonts w:ascii="Monaco" w:hAnsi="Monaco" w:cs="Monaco"/>
          <w:color w:val="3F7F5F"/>
          <w:sz w:val="20"/>
          <w:szCs w:val="20"/>
        </w:rPr>
        <w:t>UniProt</w:t>
      </w:r>
      <w:proofErr w:type="spellEnd"/>
      <w:r w:rsidRPr="00344498">
        <w:rPr>
          <w:rFonts w:ascii="Monaco" w:hAnsi="Monaco" w:cs="Monaco"/>
          <w:color w:val="3F7F5F"/>
          <w:sz w:val="20"/>
          <w:szCs w:val="20"/>
        </w:rPr>
        <w:t xml:space="preserve"> accession number</w:t>
      </w:r>
    </w:p>
    <w:p w14:paraId="4D567F1C" w14:textId="2B0E17D2" w:rsidR="00006673" w:rsidRPr="00344498" w:rsidRDefault="00006673" w:rsidP="00006673">
      <w:pPr>
        <w:widowControl w:val="0"/>
        <w:autoSpaceDE w:val="0"/>
        <w:autoSpaceDN w:val="0"/>
        <w:adjustRightInd w:val="0"/>
        <w:rPr>
          <w:rFonts w:ascii="Monaco" w:hAnsi="Monaco" w:cs="Monaco"/>
          <w:sz w:val="20"/>
          <w:szCs w:val="20"/>
        </w:rPr>
      </w:pPr>
      <w:r w:rsidRPr="00344498">
        <w:rPr>
          <w:rFonts w:ascii="Monaco" w:hAnsi="Monaco" w:cs="Monaco"/>
          <w:color w:val="000000"/>
          <w:sz w:val="20"/>
          <w:szCs w:val="20"/>
        </w:rPr>
        <w:t xml:space="preserve">IPROCLASS_HUMAN_FILE = </w:t>
      </w:r>
      <w:r w:rsidRPr="00344498">
        <w:rPr>
          <w:rFonts w:ascii="Monaco" w:hAnsi="Monaco" w:cs="Monaco"/>
          <w:color w:val="2A00FF"/>
          <w:sz w:val="20"/>
          <w:szCs w:val="20"/>
        </w:rPr>
        <w:t>${DATA_SET_DIR}/</w:t>
      </w:r>
      <w:proofErr w:type="spellStart"/>
      <w:r w:rsidRPr="00344498">
        <w:rPr>
          <w:rFonts w:ascii="Monaco" w:hAnsi="Monaco" w:cs="Monaco"/>
          <w:color w:val="2A00FF"/>
          <w:sz w:val="20"/>
          <w:szCs w:val="20"/>
          <w:u w:val="single"/>
        </w:rPr>
        <w:t>iproclass</w:t>
      </w:r>
      <w:proofErr w:type="spellEnd"/>
      <w:r w:rsidR="007D1F71">
        <w:rPr>
          <w:rFonts w:ascii="Monaco" w:hAnsi="Monaco" w:cs="Monaco"/>
          <w:color w:val="2A00FF"/>
          <w:sz w:val="20"/>
          <w:szCs w:val="20"/>
        </w:rPr>
        <w:t>/</w:t>
      </w:r>
      <w:r w:rsidR="002B6FC0">
        <w:rPr>
          <w:rFonts w:ascii="Monaco" w:hAnsi="Monaco" w:cs="Monaco"/>
          <w:color w:val="2A00FF"/>
          <w:sz w:val="20"/>
          <w:szCs w:val="20"/>
        </w:rPr>
        <w:t>${DATE}</w:t>
      </w:r>
      <w:r w:rsidRPr="00344498">
        <w:rPr>
          <w:rFonts w:ascii="Monaco" w:hAnsi="Monaco" w:cs="Monaco"/>
          <w:color w:val="2A00FF"/>
          <w:sz w:val="20"/>
          <w:szCs w:val="20"/>
        </w:rPr>
        <w:t>/</w:t>
      </w:r>
      <w:proofErr w:type="spellStart"/>
      <w:r w:rsidRPr="00344498">
        <w:rPr>
          <w:rFonts w:ascii="Monaco" w:hAnsi="Monaco" w:cs="Monaco"/>
          <w:color w:val="2A00FF"/>
          <w:sz w:val="20"/>
          <w:szCs w:val="20"/>
        </w:rPr>
        <w:t>h_</w:t>
      </w:r>
      <w:proofErr w:type="gramStart"/>
      <w:r w:rsidRPr="00344498">
        <w:rPr>
          <w:rFonts w:ascii="Monaco" w:hAnsi="Monaco" w:cs="Monaco"/>
          <w:color w:val="2A00FF"/>
          <w:sz w:val="20"/>
          <w:szCs w:val="20"/>
        </w:rPr>
        <w:t>sapiens.tb</w:t>
      </w:r>
      <w:proofErr w:type="spellEnd"/>
      <w:proofErr w:type="gramEnd"/>
    </w:p>
    <w:p w14:paraId="104946AB" w14:textId="69C1FAEC" w:rsidR="00B577A8" w:rsidRPr="00640368" w:rsidRDefault="00006673">
      <w:pPr>
        <w:rPr>
          <w:rFonts w:ascii="Monaco" w:hAnsi="Monaco" w:cs="Monaco"/>
          <w:color w:val="2A00FF"/>
          <w:sz w:val="20"/>
          <w:szCs w:val="20"/>
        </w:rPr>
      </w:pPr>
      <w:r w:rsidRPr="00344498">
        <w:rPr>
          <w:rFonts w:ascii="Monaco" w:hAnsi="Monaco" w:cs="Monaco"/>
          <w:color w:val="000000"/>
          <w:sz w:val="20"/>
          <w:szCs w:val="20"/>
        </w:rPr>
        <w:t>ENTREZ_TO_UNIPROT_MAP_FILE_NAME=</w:t>
      </w:r>
      <w:r w:rsidRPr="00344498">
        <w:rPr>
          <w:rFonts w:ascii="Monaco" w:hAnsi="Monaco" w:cs="Monaco"/>
          <w:color w:val="2A00FF"/>
          <w:sz w:val="20"/>
          <w:szCs w:val="20"/>
        </w:rPr>
        <w:t>${DATA_SET_DIR}/</w:t>
      </w:r>
      <w:r w:rsidRPr="00344498">
        <w:rPr>
          <w:rFonts w:ascii="Monaco" w:hAnsi="Monaco" w:cs="Monaco"/>
          <w:color w:val="2A00FF"/>
          <w:sz w:val="20"/>
          <w:szCs w:val="20"/>
          <w:u w:val="single"/>
        </w:rPr>
        <w:t>iproclass</w:t>
      </w:r>
      <w:r w:rsidR="007D1F71">
        <w:rPr>
          <w:rFonts w:ascii="Monaco" w:hAnsi="Monaco" w:cs="Monaco"/>
          <w:color w:val="2A00FF"/>
          <w:sz w:val="20"/>
          <w:szCs w:val="20"/>
        </w:rPr>
        <w:t>/</w:t>
      </w:r>
      <w:r w:rsidR="002B6FC0">
        <w:rPr>
          <w:rFonts w:ascii="Monaco" w:hAnsi="Monaco" w:cs="Monaco"/>
          <w:color w:val="2A00FF"/>
          <w:sz w:val="20"/>
          <w:szCs w:val="20"/>
        </w:rPr>
        <w:t>${DATE}</w:t>
      </w:r>
      <w:r w:rsidRPr="00344498">
        <w:rPr>
          <w:rFonts w:ascii="Monaco" w:hAnsi="Monaco" w:cs="Monaco"/>
          <w:color w:val="2A00FF"/>
          <w:sz w:val="20"/>
          <w:szCs w:val="20"/>
        </w:rPr>
        <w:t>/EntrezToUniProt.txt</w:t>
      </w:r>
      <w:r w:rsidR="00432345">
        <w:rPr>
          <w:rFonts w:ascii="Monaco" w:hAnsi="Monaco" w:cs="Monaco"/>
          <w:color w:val="2A00FF"/>
          <w:sz w:val="20"/>
          <w:szCs w:val="20"/>
        </w:rPr>
        <w:t xml:space="preserve"> (Note: This file will be produced by code)</w:t>
      </w:r>
    </w:p>
    <w:p w14:paraId="434856BA" w14:textId="77777777" w:rsidR="004E4D3C" w:rsidRDefault="004E4D3C">
      <w:pPr>
        <w:rPr>
          <w:b/>
          <w:sz w:val="28"/>
          <w:szCs w:val="28"/>
          <w:u w:val="single"/>
        </w:rPr>
      </w:pPr>
    </w:p>
    <w:p w14:paraId="3216E9D4" w14:textId="08782633" w:rsidR="00E635DA" w:rsidRPr="0089714A" w:rsidRDefault="000C671A">
      <w:pPr>
        <w:rPr>
          <w:b/>
          <w:sz w:val="28"/>
          <w:szCs w:val="28"/>
          <w:u w:val="single"/>
        </w:rPr>
      </w:pPr>
      <w:r w:rsidRPr="0089714A">
        <w:rPr>
          <w:b/>
          <w:sz w:val="28"/>
          <w:szCs w:val="28"/>
          <w:u w:val="single"/>
        </w:rPr>
        <w:t>Data Sources for Annotated FIs</w:t>
      </w:r>
    </w:p>
    <w:p w14:paraId="1A1A92A3" w14:textId="77777777" w:rsidR="000C671A" w:rsidRDefault="000C671A"/>
    <w:p w14:paraId="045E21BC" w14:textId="59196502" w:rsidR="000C671A" w:rsidRDefault="00687440">
      <w:r>
        <w:t xml:space="preserve">Annotated FIs are FIs extracted from human curated pathways. </w:t>
      </w:r>
      <w:r w:rsidR="00DF77E5">
        <w:t xml:space="preserve">Multiple pathway databases have been used. </w:t>
      </w:r>
      <w:r w:rsidR="00922AD8">
        <w:t xml:space="preserve">Pathways in other non-Reactome databases are converted to curator tool project first, and then dumped into a modified </w:t>
      </w:r>
      <w:proofErr w:type="spellStart"/>
      <w:r w:rsidR="00922AD8">
        <w:t>gk_central</w:t>
      </w:r>
      <w:proofErr w:type="spellEnd"/>
      <w:r w:rsidR="00922AD8">
        <w:t xml:space="preserve"> Reactome databases. Different file formats are used for different databases.</w:t>
      </w:r>
    </w:p>
    <w:p w14:paraId="52F6975B" w14:textId="77777777" w:rsidR="00922AD8" w:rsidRDefault="00922AD8"/>
    <w:p w14:paraId="3E44ED98" w14:textId="5836428D" w:rsidR="00922AD8" w:rsidRPr="00066D1F" w:rsidRDefault="0015189D">
      <w:pPr>
        <w:rPr>
          <w:b/>
        </w:rPr>
      </w:pPr>
      <w:r w:rsidRPr="00066D1F">
        <w:rPr>
          <w:b/>
        </w:rPr>
        <w:t>Reactome</w:t>
      </w:r>
      <w:r w:rsidR="0027703C" w:rsidRPr="00066D1F">
        <w:rPr>
          <w:b/>
        </w:rPr>
        <w:t>:</w:t>
      </w:r>
    </w:p>
    <w:p w14:paraId="70B7DA15" w14:textId="77777777" w:rsidR="0027703C" w:rsidRDefault="0027703C"/>
    <w:p w14:paraId="5747CE30" w14:textId="23865D6D" w:rsidR="005B4224" w:rsidRDefault="005B4224" w:rsidP="005B4224">
      <w:r>
        <w:t>Reactome is used as the foundation for the FI network build.</w:t>
      </w:r>
      <w:r w:rsidR="001C75D1">
        <w:t xml:space="preserve"> The publicly released </w:t>
      </w:r>
      <w:proofErr w:type="spellStart"/>
      <w:r w:rsidR="001C75D1">
        <w:t>mysql</w:t>
      </w:r>
      <w:proofErr w:type="spellEnd"/>
      <w:r w:rsidR="001C75D1">
        <w:t xml:space="preserve"> database is used so that both human and mouse pathways are </w:t>
      </w:r>
      <w:proofErr w:type="spellStart"/>
      <w:r w:rsidR="001C75D1">
        <w:t>coverted</w:t>
      </w:r>
      <w:proofErr w:type="spellEnd"/>
      <w:r>
        <w:t>.</w:t>
      </w:r>
    </w:p>
    <w:p w14:paraId="78BDD8CE" w14:textId="77777777" w:rsidR="005B4224" w:rsidRDefault="005B4224" w:rsidP="005B4224"/>
    <w:p w14:paraId="6A035208" w14:textId="278495D5" w:rsidR="00DE1E5C" w:rsidRDefault="001C75D1" w:rsidP="001C75D1">
      <w:pPr>
        <w:pStyle w:val="ListParagraph"/>
        <w:numPr>
          <w:ilvl w:val="0"/>
          <w:numId w:val="1"/>
        </w:numPr>
      </w:pPr>
      <w:r>
        <w:t xml:space="preserve">Download the </w:t>
      </w:r>
      <w:proofErr w:type="spellStart"/>
      <w:r>
        <w:t>mysql</w:t>
      </w:r>
      <w:proofErr w:type="spellEnd"/>
      <w:r>
        <w:t xml:space="preserve"> dump file from </w:t>
      </w:r>
      <w:proofErr w:type="spellStart"/>
      <w:r>
        <w:t>Reactome’s</w:t>
      </w:r>
      <w:proofErr w:type="spellEnd"/>
      <w:r>
        <w:t xml:space="preserve"> download site, </w:t>
      </w:r>
      <w:hyperlink r:id="rId14" w:history="1">
        <w:r w:rsidRPr="00543761">
          <w:rPr>
            <w:rStyle w:val="Hyperlink"/>
          </w:rPr>
          <w:t>https://reactome.org/download-data</w:t>
        </w:r>
      </w:hyperlink>
      <w:r>
        <w:t xml:space="preserve"> (Search for main). The download link usually should be, </w:t>
      </w:r>
      <w:hyperlink r:id="rId15" w:history="1">
        <w:r w:rsidR="001A5400" w:rsidRPr="00543761">
          <w:rPr>
            <w:rStyle w:val="Hyperlink"/>
          </w:rPr>
          <w:t>https://reactome.org/download/current/databases/gk_current.sql.gz</w:t>
        </w:r>
      </w:hyperlink>
      <w:r w:rsidR="001A5400">
        <w:t xml:space="preserve">. </w:t>
      </w:r>
    </w:p>
    <w:p w14:paraId="436F5789" w14:textId="11BDABBF" w:rsidR="005B4224" w:rsidRDefault="004F2C58" w:rsidP="005B4224">
      <w:pPr>
        <w:pStyle w:val="ListParagraph"/>
        <w:numPr>
          <w:ilvl w:val="0"/>
          <w:numId w:val="1"/>
        </w:numPr>
      </w:pPr>
      <w:r>
        <w:t>Create a Reactome database</w:t>
      </w:r>
      <w:r w:rsidR="005B4224">
        <w:t>: Copy the above dump file into your build computer (e.g. your desktop machine), unzip it using the following command</w:t>
      </w:r>
      <w:r w:rsidR="00797098">
        <w:t xml:space="preserve"> if it is not unzipped automatically</w:t>
      </w:r>
      <w:r w:rsidR="005B4224">
        <w:t>:</w:t>
      </w:r>
    </w:p>
    <w:p w14:paraId="217DEBD4" w14:textId="77777777" w:rsidR="005B4224" w:rsidRDefault="005B4224" w:rsidP="005B4224"/>
    <w:p w14:paraId="76CCDB4F" w14:textId="780A1F33" w:rsidR="005B4224" w:rsidRPr="00B0089A" w:rsidRDefault="005B4224" w:rsidP="005B4224">
      <w:pPr>
        <w:rPr>
          <w:i/>
        </w:rPr>
      </w:pPr>
      <w:r w:rsidRPr="00B0089A">
        <w:rPr>
          <w:i/>
        </w:rPr>
        <w:lastRenderedPageBreak/>
        <w:t>jar –</w:t>
      </w:r>
      <w:proofErr w:type="spellStart"/>
      <w:r w:rsidRPr="00B0089A">
        <w:rPr>
          <w:i/>
        </w:rPr>
        <w:t>xvf</w:t>
      </w:r>
      <w:proofErr w:type="spellEnd"/>
      <w:r w:rsidRPr="00B0089A">
        <w:rPr>
          <w:i/>
        </w:rPr>
        <w:t xml:space="preserve"> </w:t>
      </w:r>
      <w:r w:rsidR="00797098">
        <w:rPr>
          <w:i/>
        </w:rPr>
        <w:t>gk_current</w:t>
      </w:r>
      <w:r w:rsidR="004F2C58" w:rsidRPr="008C50C7">
        <w:rPr>
          <w:i/>
        </w:rPr>
        <w:t>.sql</w:t>
      </w:r>
      <w:r w:rsidR="00F85F63">
        <w:rPr>
          <w:i/>
        </w:rPr>
        <w:t>.zip</w:t>
      </w:r>
    </w:p>
    <w:p w14:paraId="2C0667DA" w14:textId="77777777" w:rsidR="005B4224" w:rsidRDefault="005B4224" w:rsidP="005B4224"/>
    <w:p w14:paraId="0CCADD4E" w14:textId="1DA7CDA0" w:rsidR="005B4224" w:rsidRDefault="005B4224" w:rsidP="005B4224">
      <w:r>
        <w:t>Log i</w:t>
      </w:r>
      <w:r w:rsidR="00335FDF">
        <w:t xml:space="preserve">nto your </w:t>
      </w:r>
      <w:proofErr w:type="spellStart"/>
      <w:r w:rsidR="00335FDF">
        <w:t>mysql</w:t>
      </w:r>
      <w:proofErr w:type="spellEnd"/>
      <w:r w:rsidR="00335FDF">
        <w:t xml:space="preserve"> database using a</w:t>
      </w:r>
      <w:r>
        <w:t xml:space="preserve"> user account that can create a database. Create a database as following:</w:t>
      </w:r>
    </w:p>
    <w:p w14:paraId="5D98BB45" w14:textId="77777777" w:rsidR="005B4224" w:rsidRDefault="005B4224" w:rsidP="005B4224"/>
    <w:p w14:paraId="47554046" w14:textId="77777777" w:rsidR="005B4224" w:rsidRPr="00E60E4E" w:rsidRDefault="005B4224" w:rsidP="005B4224">
      <w:pPr>
        <w:rPr>
          <w:i/>
        </w:rPr>
      </w:pPr>
      <w:proofErr w:type="spellStart"/>
      <w:r w:rsidRPr="00E60E4E">
        <w:rPr>
          <w:i/>
        </w:rPr>
        <w:t>m</w:t>
      </w:r>
      <w:r>
        <w:rPr>
          <w:i/>
        </w:rPr>
        <w:t>ysql</w:t>
      </w:r>
      <w:proofErr w:type="spellEnd"/>
      <w:r>
        <w:rPr>
          <w:i/>
        </w:rPr>
        <w:t xml:space="preserve">&gt; create database </w:t>
      </w:r>
      <w:proofErr w:type="spellStart"/>
      <w:r>
        <w:rPr>
          <w:i/>
        </w:rPr>
        <w:t>reactome</w:t>
      </w:r>
      <w:proofErr w:type="spellEnd"/>
      <w:r w:rsidRPr="00E60E4E">
        <w:rPr>
          <w:i/>
        </w:rPr>
        <w:t>_{</w:t>
      </w:r>
      <w:proofErr w:type="spellStart"/>
      <w:r w:rsidRPr="00E60E4E">
        <w:rPr>
          <w:i/>
        </w:rPr>
        <w:t>release_</w:t>
      </w:r>
      <w:proofErr w:type="gramStart"/>
      <w:r w:rsidRPr="00E60E4E">
        <w:rPr>
          <w:i/>
        </w:rPr>
        <w:t>number</w:t>
      </w:r>
      <w:proofErr w:type="spellEnd"/>
      <w:r w:rsidRPr="00E60E4E">
        <w:rPr>
          <w:i/>
        </w:rPr>
        <w:t>}_</w:t>
      </w:r>
      <w:proofErr w:type="spellStart"/>
      <w:proofErr w:type="gramEnd"/>
      <w:r w:rsidRPr="00E60E4E">
        <w:rPr>
          <w:i/>
        </w:rPr>
        <w:t>plus_i</w:t>
      </w:r>
      <w:proofErr w:type="spellEnd"/>
      <w:r w:rsidRPr="00E60E4E">
        <w:rPr>
          <w:i/>
        </w:rPr>
        <w:t>;</w:t>
      </w:r>
    </w:p>
    <w:p w14:paraId="2C8FA116" w14:textId="77777777" w:rsidR="005B4224" w:rsidRDefault="005B4224" w:rsidP="005B4224"/>
    <w:p w14:paraId="1D2392CD" w14:textId="470F409D" w:rsidR="005B4224" w:rsidRDefault="005B4224" w:rsidP="005B4224">
      <w:r>
        <w:t xml:space="preserve">Here </w:t>
      </w:r>
      <w:proofErr w:type="spellStart"/>
      <w:r>
        <w:t>release_number</w:t>
      </w:r>
      <w:proofErr w:type="spellEnd"/>
      <w:r>
        <w:t xml:space="preserve"> should be replaced by actual release number (e.g. </w:t>
      </w:r>
      <w:r w:rsidR="00EE4FDD">
        <w:t>7</w:t>
      </w:r>
      <w:r>
        <w:t>9). The releas</w:t>
      </w:r>
      <w:r w:rsidR="00345BD3">
        <w:t>e number should be the number in the slice database.</w:t>
      </w:r>
      <w:r>
        <w:t xml:space="preserve"> Note: Reactome has a quarterly release schedule.</w:t>
      </w:r>
    </w:p>
    <w:p w14:paraId="78C372B9" w14:textId="77777777" w:rsidR="005B4224" w:rsidRDefault="005B4224" w:rsidP="005B4224"/>
    <w:p w14:paraId="7D152282" w14:textId="0B98D7B4" w:rsidR="005B4224" w:rsidRDefault="005B4224" w:rsidP="005B4224">
      <w:r>
        <w:t>After the empty database is created, run the following two co</w:t>
      </w:r>
      <w:r w:rsidR="0011551E">
        <w:t>mmands to load the generated slice database dump</w:t>
      </w:r>
      <w:r>
        <w:t>:</w:t>
      </w:r>
    </w:p>
    <w:p w14:paraId="2ED9C672" w14:textId="77777777" w:rsidR="005B4224" w:rsidRDefault="005B4224" w:rsidP="005B4224"/>
    <w:p w14:paraId="739EC892" w14:textId="77777777" w:rsidR="005B4224" w:rsidRPr="003C630D" w:rsidRDefault="005B4224" w:rsidP="005B4224">
      <w:pPr>
        <w:rPr>
          <w:i/>
        </w:rPr>
      </w:pPr>
      <w:proofErr w:type="spellStart"/>
      <w:r>
        <w:rPr>
          <w:i/>
        </w:rPr>
        <w:t>mysql</w:t>
      </w:r>
      <w:proofErr w:type="spellEnd"/>
      <w:r>
        <w:rPr>
          <w:i/>
        </w:rPr>
        <w:t xml:space="preserve">&gt; use </w:t>
      </w:r>
      <w:proofErr w:type="spellStart"/>
      <w:r>
        <w:rPr>
          <w:i/>
        </w:rPr>
        <w:t>reactome</w:t>
      </w:r>
      <w:proofErr w:type="spellEnd"/>
      <w:r>
        <w:rPr>
          <w:i/>
        </w:rPr>
        <w:t>_{</w:t>
      </w:r>
      <w:proofErr w:type="spellStart"/>
      <w:r>
        <w:rPr>
          <w:i/>
        </w:rPr>
        <w:t>release_</w:t>
      </w:r>
      <w:proofErr w:type="gramStart"/>
      <w:r>
        <w:rPr>
          <w:i/>
        </w:rPr>
        <w:t>number</w:t>
      </w:r>
      <w:proofErr w:type="spellEnd"/>
      <w:r>
        <w:rPr>
          <w:i/>
        </w:rPr>
        <w:t>}</w:t>
      </w:r>
      <w:r w:rsidRPr="003C630D">
        <w:rPr>
          <w:i/>
        </w:rPr>
        <w:t>_</w:t>
      </w:r>
      <w:proofErr w:type="spellStart"/>
      <w:proofErr w:type="gramEnd"/>
      <w:r w:rsidRPr="003C630D">
        <w:rPr>
          <w:i/>
        </w:rPr>
        <w:t>plus_i</w:t>
      </w:r>
      <w:proofErr w:type="spellEnd"/>
      <w:r w:rsidRPr="003C630D">
        <w:rPr>
          <w:i/>
        </w:rPr>
        <w:t>;</w:t>
      </w:r>
    </w:p>
    <w:p w14:paraId="2D817BFB" w14:textId="3621BC6B" w:rsidR="005B4224" w:rsidRPr="003C630D" w:rsidRDefault="005B4224" w:rsidP="005B4224">
      <w:pPr>
        <w:rPr>
          <w:i/>
        </w:rPr>
      </w:pPr>
      <w:proofErr w:type="spellStart"/>
      <w:r w:rsidRPr="003C630D">
        <w:rPr>
          <w:i/>
        </w:rPr>
        <w:t>mysql</w:t>
      </w:r>
      <w:proofErr w:type="spellEnd"/>
      <w:r w:rsidRPr="003C630D">
        <w:rPr>
          <w:i/>
        </w:rPr>
        <w:t xml:space="preserve">&gt; source </w:t>
      </w:r>
      <w:proofErr w:type="spellStart"/>
      <w:r w:rsidR="0064237F">
        <w:rPr>
          <w:i/>
        </w:rPr>
        <w:t>test_slice</w:t>
      </w:r>
      <w:proofErr w:type="spellEnd"/>
      <w:r w:rsidR="0064237F">
        <w:rPr>
          <w:i/>
        </w:rPr>
        <w:t>_</w:t>
      </w:r>
      <w:r w:rsidR="006F6F83">
        <w:rPr>
          <w:i/>
        </w:rPr>
        <w:t>{</w:t>
      </w:r>
      <w:proofErr w:type="spellStart"/>
      <w:r w:rsidR="006F6F83">
        <w:rPr>
          <w:i/>
        </w:rPr>
        <w:t>release_number</w:t>
      </w:r>
      <w:proofErr w:type="spellEnd"/>
      <w:r w:rsidR="006F6F83">
        <w:rPr>
          <w:i/>
        </w:rPr>
        <w:t>}</w:t>
      </w:r>
      <w:r w:rsidR="0064237F" w:rsidRPr="008C50C7">
        <w:rPr>
          <w:i/>
        </w:rPr>
        <w:t>.</w:t>
      </w:r>
      <w:proofErr w:type="spellStart"/>
      <w:r w:rsidR="0064237F" w:rsidRPr="008C50C7">
        <w:rPr>
          <w:i/>
        </w:rPr>
        <w:t>sql</w:t>
      </w:r>
      <w:proofErr w:type="spellEnd"/>
    </w:p>
    <w:p w14:paraId="5B7E183C" w14:textId="77777777" w:rsidR="005B4224" w:rsidRDefault="005B4224" w:rsidP="005B4224"/>
    <w:p w14:paraId="0F749DA7" w14:textId="0A4705FE" w:rsidR="005B4224" w:rsidRDefault="005B4224" w:rsidP="005B4224">
      <w:r>
        <w:t xml:space="preserve">Note: In order to make sure </w:t>
      </w:r>
      <w:proofErr w:type="spellStart"/>
      <w:r>
        <w:t>mysql</w:t>
      </w:r>
      <w:proofErr w:type="spellEnd"/>
      <w:r>
        <w:t xml:space="preserve"> can find the dump file, start </w:t>
      </w:r>
      <w:proofErr w:type="spellStart"/>
      <w:r>
        <w:t>mysql</w:t>
      </w:r>
      <w:proofErr w:type="spellEnd"/>
      <w:r>
        <w:t xml:space="preserve"> from the directory containing the unzipped </w:t>
      </w:r>
      <w:proofErr w:type="spellStart"/>
      <w:r>
        <w:t>mysqldump</w:t>
      </w:r>
      <w:proofErr w:type="spellEnd"/>
      <w:r>
        <w:t xml:space="preserve"> file. Or you have to use absolute path to your dump file (no quotation marks)</w:t>
      </w:r>
    </w:p>
    <w:p w14:paraId="07D0B9B5" w14:textId="77777777" w:rsidR="005B4224" w:rsidRDefault="005B4224" w:rsidP="005B4224"/>
    <w:p w14:paraId="6E9AEF85" w14:textId="77777777" w:rsidR="00C10D9A" w:rsidRDefault="00C10D9A" w:rsidP="006F287F">
      <w:pPr>
        <w:pStyle w:val="ListParagraph"/>
        <w:numPr>
          <w:ilvl w:val="0"/>
          <w:numId w:val="1"/>
        </w:numPr>
      </w:pPr>
      <w:r>
        <w:t>Make changes to the configuration file in the source folder for these three properties: REACTOME_SOURCE_DB_NAME, DB_USER and DB_PWD, so that the expanded Reactome database can be used in the future as follows:</w:t>
      </w:r>
    </w:p>
    <w:p w14:paraId="48E3B7C7" w14:textId="77777777" w:rsidR="00C10D9A" w:rsidRDefault="00C10D9A" w:rsidP="00C10D9A"/>
    <w:p w14:paraId="630E2DE0" w14:textId="77777777" w:rsidR="00C10D9A" w:rsidRPr="008911D6" w:rsidRDefault="00C10D9A" w:rsidP="00C10D9A">
      <w:pPr>
        <w:widowControl w:val="0"/>
        <w:autoSpaceDE w:val="0"/>
        <w:autoSpaceDN w:val="0"/>
        <w:adjustRightInd w:val="0"/>
        <w:rPr>
          <w:rFonts w:ascii="Monaco" w:hAnsi="Monaco" w:cs="Monaco"/>
          <w:sz w:val="16"/>
          <w:szCs w:val="16"/>
        </w:rPr>
      </w:pPr>
      <w:r w:rsidRPr="008911D6">
        <w:rPr>
          <w:rFonts w:ascii="Monaco" w:hAnsi="Monaco" w:cs="Monaco"/>
          <w:color w:val="3F7F5F"/>
          <w:sz w:val="16"/>
          <w:szCs w:val="16"/>
        </w:rPr>
        <w:t># local database that is used as the data source</w:t>
      </w:r>
    </w:p>
    <w:p w14:paraId="3202C963" w14:textId="03F771F5" w:rsidR="00C10D9A" w:rsidRPr="008911D6" w:rsidRDefault="00C10D9A" w:rsidP="00C10D9A">
      <w:pPr>
        <w:widowControl w:val="0"/>
        <w:autoSpaceDE w:val="0"/>
        <w:autoSpaceDN w:val="0"/>
        <w:adjustRightInd w:val="0"/>
        <w:rPr>
          <w:rFonts w:ascii="Monaco" w:hAnsi="Monaco" w:cs="Monaco"/>
          <w:sz w:val="16"/>
          <w:szCs w:val="16"/>
        </w:rPr>
      </w:pPr>
      <w:r w:rsidRPr="008911D6">
        <w:rPr>
          <w:rFonts w:ascii="Monaco" w:hAnsi="Monaco" w:cs="Monaco"/>
          <w:color w:val="000000"/>
          <w:sz w:val="16"/>
          <w:szCs w:val="16"/>
        </w:rPr>
        <w:t>REACTOME_SOURCE_DB_NAME=</w:t>
      </w:r>
      <w:r w:rsidR="00AB4928" w:rsidRPr="008911D6">
        <w:rPr>
          <w:rFonts w:ascii="Monaco" w:hAnsi="Monaco" w:cs="Monaco"/>
          <w:color w:val="2A00FF"/>
          <w:sz w:val="16"/>
          <w:szCs w:val="16"/>
        </w:rPr>
        <w:t>reactome_</w:t>
      </w:r>
      <w:r w:rsidR="00205109" w:rsidRPr="008911D6">
        <w:rPr>
          <w:rFonts w:ascii="Monaco" w:hAnsi="Monaco" w:cs="Monaco"/>
          <w:color w:val="2A00FF"/>
          <w:sz w:val="16"/>
          <w:szCs w:val="16"/>
        </w:rPr>
        <w:t>88</w:t>
      </w:r>
      <w:r w:rsidRPr="008911D6">
        <w:rPr>
          <w:rFonts w:ascii="Monaco" w:hAnsi="Monaco" w:cs="Monaco"/>
          <w:color w:val="2A00FF"/>
          <w:sz w:val="16"/>
          <w:szCs w:val="16"/>
        </w:rPr>
        <w:t>_plus_i</w:t>
      </w:r>
      <w:r w:rsidR="005634B6" w:rsidRPr="008911D6">
        <w:rPr>
          <w:rFonts w:ascii="Monaco" w:hAnsi="Monaco" w:cs="Monaco"/>
          <w:color w:val="2A00FF"/>
          <w:sz w:val="16"/>
          <w:szCs w:val="16"/>
        </w:rPr>
        <w:t xml:space="preserve"> // This should be updated </w:t>
      </w:r>
      <w:r w:rsidR="00455C25" w:rsidRPr="008911D6">
        <w:rPr>
          <w:rFonts w:ascii="Monaco" w:hAnsi="Monaco" w:cs="Monaco"/>
          <w:color w:val="2A00FF"/>
          <w:sz w:val="16"/>
          <w:szCs w:val="16"/>
        </w:rPr>
        <w:t>for each build</w:t>
      </w:r>
    </w:p>
    <w:p w14:paraId="2FF49ABB" w14:textId="612D0C3F" w:rsidR="00C10D9A" w:rsidRPr="008911D6" w:rsidRDefault="00C10D9A" w:rsidP="00C10D9A">
      <w:pPr>
        <w:widowControl w:val="0"/>
        <w:autoSpaceDE w:val="0"/>
        <w:autoSpaceDN w:val="0"/>
        <w:adjustRightInd w:val="0"/>
        <w:rPr>
          <w:rFonts w:ascii="Monaco" w:hAnsi="Monaco" w:cs="Monaco"/>
          <w:sz w:val="16"/>
          <w:szCs w:val="16"/>
        </w:rPr>
      </w:pPr>
      <w:r w:rsidRPr="008911D6">
        <w:rPr>
          <w:rFonts w:ascii="Monaco" w:hAnsi="Monaco" w:cs="Monaco"/>
          <w:color w:val="000000"/>
          <w:sz w:val="16"/>
          <w:szCs w:val="16"/>
        </w:rPr>
        <w:t>DB_USER=</w:t>
      </w:r>
      <w:r w:rsidR="008911D6">
        <w:rPr>
          <w:rFonts w:ascii="Monaco" w:hAnsi="Monaco" w:cs="Monaco"/>
          <w:color w:val="2A00FF"/>
          <w:sz w:val="16"/>
          <w:szCs w:val="16"/>
        </w:rPr>
        <w:t>{</w:t>
      </w:r>
      <w:proofErr w:type="spellStart"/>
      <w:r w:rsidR="008911D6">
        <w:rPr>
          <w:rFonts w:ascii="Monaco" w:hAnsi="Monaco" w:cs="Monaco"/>
          <w:color w:val="2A00FF"/>
          <w:sz w:val="16"/>
          <w:szCs w:val="16"/>
        </w:rPr>
        <w:t>change_to_your_own_user_name</w:t>
      </w:r>
      <w:proofErr w:type="spellEnd"/>
      <w:r w:rsidR="008911D6">
        <w:rPr>
          <w:rFonts w:ascii="Monaco" w:hAnsi="Monaco" w:cs="Monaco"/>
          <w:color w:val="2A00FF"/>
          <w:sz w:val="16"/>
          <w:szCs w:val="16"/>
        </w:rPr>
        <w:t>}</w:t>
      </w:r>
    </w:p>
    <w:p w14:paraId="55E0C183" w14:textId="5BB264A9" w:rsidR="00C10D9A" w:rsidRPr="008911D6" w:rsidRDefault="00C10D9A" w:rsidP="00C10D9A">
      <w:pPr>
        <w:rPr>
          <w:sz w:val="16"/>
          <w:szCs w:val="16"/>
        </w:rPr>
      </w:pPr>
      <w:r w:rsidRPr="008911D6">
        <w:rPr>
          <w:rFonts w:ascii="Monaco" w:hAnsi="Monaco" w:cs="Monaco"/>
          <w:color w:val="000000"/>
          <w:sz w:val="16"/>
          <w:szCs w:val="16"/>
        </w:rPr>
        <w:t>DB_PWD=</w:t>
      </w:r>
      <w:r w:rsidR="008911D6">
        <w:rPr>
          <w:rFonts w:ascii="Monaco" w:hAnsi="Monaco" w:cs="Monaco"/>
          <w:color w:val="2A00FF"/>
          <w:sz w:val="16"/>
          <w:szCs w:val="16"/>
        </w:rPr>
        <w:t>{</w:t>
      </w:r>
      <w:proofErr w:type="spellStart"/>
      <w:r w:rsidR="008911D6">
        <w:rPr>
          <w:rFonts w:ascii="Monaco" w:hAnsi="Monaco" w:cs="Monaco"/>
          <w:color w:val="2A00FF"/>
          <w:sz w:val="16"/>
          <w:szCs w:val="16"/>
        </w:rPr>
        <w:t>change_to_your_own_mysql_pwd</w:t>
      </w:r>
      <w:proofErr w:type="spellEnd"/>
      <w:r w:rsidR="008911D6">
        <w:rPr>
          <w:rFonts w:ascii="Monaco" w:hAnsi="Monaco" w:cs="Monaco"/>
          <w:color w:val="2A00FF"/>
          <w:sz w:val="16"/>
          <w:szCs w:val="16"/>
        </w:rPr>
        <w:t>}</w:t>
      </w:r>
    </w:p>
    <w:p w14:paraId="52814087" w14:textId="77777777" w:rsidR="00970E1B" w:rsidRDefault="00970E1B" w:rsidP="006F287F">
      <w:pPr>
        <w:pStyle w:val="ListParagraph"/>
      </w:pPr>
    </w:p>
    <w:p w14:paraId="0D98BF78" w14:textId="5255FD52" w:rsidR="008A2950" w:rsidRDefault="008A2950" w:rsidP="006F287F">
      <w:pPr>
        <w:pStyle w:val="ListParagraph"/>
        <w:numPr>
          <w:ilvl w:val="0"/>
          <w:numId w:val="1"/>
        </w:numPr>
      </w:pPr>
      <w:r>
        <w:t xml:space="preserve">The FI network may need the whole set of human </w:t>
      </w:r>
      <w:proofErr w:type="spellStart"/>
      <w:r>
        <w:t>SwissProt</w:t>
      </w:r>
      <w:proofErr w:type="spellEnd"/>
      <w:r>
        <w:t xml:space="preserve"> records. However, the slice database contains a subset of them only. Following steps 1 and 2, get a copy of </w:t>
      </w:r>
      <w:proofErr w:type="spellStart"/>
      <w:r>
        <w:t>gk_central</w:t>
      </w:r>
      <w:proofErr w:type="spellEnd"/>
      <w:r>
        <w:t xml:space="preserve"> at </w:t>
      </w:r>
      <w:r w:rsidR="008A399A">
        <w:t>curator.reactome.org</w:t>
      </w:r>
      <w:r>
        <w:t xml:space="preserve"> into your local desktop. The database name has been assumed as following in the configuration file:</w:t>
      </w:r>
    </w:p>
    <w:p w14:paraId="67DDDABB" w14:textId="77777777" w:rsidR="008A2950" w:rsidRDefault="008A2950" w:rsidP="008A2950"/>
    <w:p w14:paraId="0F163571" w14:textId="7502441B" w:rsidR="008A2950" w:rsidRPr="00E61165" w:rsidRDefault="00E61165" w:rsidP="00E61165">
      <w:pPr>
        <w:widowControl w:val="0"/>
        <w:autoSpaceDE w:val="0"/>
        <w:autoSpaceDN w:val="0"/>
        <w:adjustRightInd w:val="0"/>
        <w:rPr>
          <w:rFonts w:ascii="Monaco" w:hAnsi="Monaco" w:cs="Monaco"/>
          <w:sz w:val="20"/>
          <w:szCs w:val="20"/>
        </w:rPr>
      </w:pPr>
      <w:r w:rsidRPr="00367993">
        <w:rPr>
          <w:rFonts w:ascii="Monaco" w:hAnsi="Monaco" w:cs="Monaco"/>
          <w:color w:val="000000"/>
          <w:sz w:val="20"/>
          <w:szCs w:val="20"/>
        </w:rPr>
        <w:t>REACTOME_</w:t>
      </w:r>
      <w:r>
        <w:rPr>
          <w:rFonts w:ascii="Monaco" w:hAnsi="Monaco" w:cs="Monaco"/>
          <w:color w:val="000000"/>
          <w:sz w:val="20"/>
          <w:szCs w:val="20"/>
        </w:rPr>
        <w:t>GK_CENTRAL</w:t>
      </w:r>
      <w:r w:rsidRPr="00367993">
        <w:rPr>
          <w:rFonts w:ascii="Monaco" w:hAnsi="Monaco" w:cs="Monaco"/>
          <w:color w:val="000000"/>
          <w:sz w:val="20"/>
          <w:szCs w:val="20"/>
        </w:rPr>
        <w:t>_DB_NAME=</w:t>
      </w:r>
      <w:r w:rsidR="0003699A">
        <w:rPr>
          <w:rFonts w:ascii="Monaco" w:hAnsi="Monaco" w:cs="Monaco"/>
          <w:color w:val="000000"/>
          <w:sz w:val="20"/>
          <w:szCs w:val="20"/>
        </w:rPr>
        <w:t>gk_central_120413</w:t>
      </w:r>
    </w:p>
    <w:p w14:paraId="05F5E92A" w14:textId="77777777" w:rsidR="008A2950" w:rsidRDefault="008A2950" w:rsidP="008A2950"/>
    <w:p w14:paraId="7CCED301" w14:textId="2E84ED29" w:rsidR="004A23E3" w:rsidRDefault="004A23E3" w:rsidP="006F287F">
      <w:pPr>
        <w:pStyle w:val="ListParagraph"/>
        <w:numPr>
          <w:ilvl w:val="0"/>
          <w:numId w:val="1"/>
        </w:numPr>
      </w:pPr>
      <w:r>
        <w:t>Modify the loaded Reactome database</w:t>
      </w:r>
      <w:r w:rsidR="008F6C11">
        <w:t xml:space="preserve"> (named by REACTOME_SOURCE_DB_NAME)</w:t>
      </w:r>
      <w:r>
        <w:t xml:space="preserve"> by running JUnit methods in class </w:t>
      </w:r>
      <w:proofErr w:type="spellStart"/>
      <w:proofErr w:type="gramStart"/>
      <w:r>
        <w:t>org.reactome</w:t>
      </w:r>
      <w:proofErr w:type="gramEnd"/>
      <w:r>
        <w:t>.data</w:t>
      </w:r>
      <w:proofErr w:type="spellEnd"/>
      <w:r>
        <w:t>.</w:t>
      </w:r>
      <w:r w:rsidR="00ED4858" w:rsidRPr="00ED4858">
        <w:t xml:space="preserve"> </w:t>
      </w:r>
      <w:proofErr w:type="spellStart"/>
      <w:r w:rsidR="00FD041F">
        <w:t>ReactomeDatabaseModifier</w:t>
      </w:r>
      <w:proofErr w:type="spellEnd"/>
      <w:r>
        <w:t>:</w:t>
      </w:r>
    </w:p>
    <w:p w14:paraId="46C7A64F" w14:textId="71369E85" w:rsidR="001E1697" w:rsidRDefault="001E1697" w:rsidP="004A23E3">
      <w:pPr>
        <w:pStyle w:val="ListParagraph"/>
        <w:numPr>
          <w:ilvl w:val="1"/>
          <w:numId w:val="1"/>
        </w:numPr>
      </w:pPr>
      <w:r>
        <w:t xml:space="preserve">Before running any Java method, create an empty text file for </w:t>
      </w:r>
      <w:r w:rsidR="00501466">
        <w:t>keeping all logging output in the RESTULT directory. The file name should be called “Combined_Logging.txt”.</w:t>
      </w:r>
    </w:p>
    <w:p w14:paraId="7D1483BC" w14:textId="4AB6BB15" w:rsidR="004A23E3" w:rsidRDefault="004A23E3" w:rsidP="004A23E3">
      <w:pPr>
        <w:pStyle w:val="ListParagraph"/>
        <w:numPr>
          <w:ilvl w:val="1"/>
          <w:numId w:val="1"/>
        </w:numPr>
      </w:pPr>
      <w:r>
        <w:t xml:space="preserve">For transaction protection, we need to use </w:t>
      </w:r>
      <w:proofErr w:type="spellStart"/>
      <w:r>
        <w:t>InnoDB</w:t>
      </w:r>
      <w:proofErr w:type="spellEnd"/>
      <w:r>
        <w:t xml:space="preserve">. </w:t>
      </w:r>
      <w:r w:rsidR="00662366">
        <w:t xml:space="preserve">Run JUnit method </w:t>
      </w:r>
      <w:proofErr w:type="spellStart"/>
      <w:proofErr w:type="gramStart"/>
      <w:r w:rsidR="00662366">
        <w:t>changeMyISAMToInnodb</w:t>
      </w:r>
      <w:proofErr w:type="spellEnd"/>
      <w:r w:rsidR="00662366">
        <w:t>(</w:t>
      </w:r>
      <w:proofErr w:type="gramEnd"/>
      <w:r w:rsidR="00662366">
        <w:t>) in the class. You should see logging output as following:</w:t>
      </w:r>
    </w:p>
    <w:p w14:paraId="64EEB32C" w14:textId="77777777" w:rsidR="00662366" w:rsidRDefault="00662366" w:rsidP="00662366"/>
    <w:p w14:paraId="27B9D774" w14:textId="77777777" w:rsidR="00346F37" w:rsidRPr="00346F37" w:rsidRDefault="00346F37" w:rsidP="00346F37">
      <w:pPr>
        <w:widowControl w:val="0"/>
        <w:autoSpaceDE w:val="0"/>
        <w:autoSpaceDN w:val="0"/>
        <w:adjustRightInd w:val="0"/>
        <w:rPr>
          <w:rFonts w:ascii="Monaco" w:hAnsi="Monaco" w:cs="Monaco"/>
          <w:sz w:val="16"/>
          <w:szCs w:val="16"/>
        </w:rPr>
      </w:pPr>
      <w:r w:rsidRPr="00346F37">
        <w:rPr>
          <w:rFonts w:ascii="Monaco" w:hAnsi="Monaco" w:cs="Monaco"/>
          <w:color w:val="000000"/>
          <w:sz w:val="16"/>
          <w:szCs w:val="16"/>
        </w:rPr>
        <w:t xml:space="preserve">2013-12-05 10:53:37,084 [main] </w:t>
      </w:r>
      <w:proofErr w:type="gramStart"/>
      <w:r w:rsidRPr="00346F37">
        <w:rPr>
          <w:rFonts w:ascii="Monaco" w:hAnsi="Monaco" w:cs="Monaco"/>
          <w:color w:val="000000"/>
          <w:sz w:val="16"/>
          <w:szCs w:val="16"/>
        </w:rPr>
        <w:t xml:space="preserve">INFO  </w:t>
      </w:r>
      <w:proofErr w:type="spellStart"/>
      <w:r w:rsidRPr="00346F37">
        <w:rPr>
          <w:rFonts w:ascii="Monaco" w:hAnsi="Monaco" w:cs="Monaco"/>
          <w:color w:val="000000"/>
          <w:sz w:val="16"/>
          <w:szCs w:val="16"/>
        </w:rPr>
        <w:t>org</w:t>
      </w:r>
      <w:proofErr w:type="gramEnd"/>
      <w:r w:rsidRPr="00346F37">
        <w:rPr>
          <w:rFonts w:ascii="Monaco" w:hAnsi="Monaco" w:cs="Monaco"/>
          <w:color w:val="000000"/>
          <w:sz w:val="16"/>
          <w:szCs w:val="16"/>
        </w:rPr>
        <w:t>.reactome.data.ReactomeDatabaseModifier</w:t>
      </w:r>
      <w:proofErr w:type="spellEnd"/>
      <w:r w:rsidRPr="00346F37">
        <w:rPr>
          <w:rFonts w:ascii="Monaco" w:hAnsi="Monaco" w:cs="Monaco"/>
          <w:color w:val="000000"/>
          <w:sz w:val="16"/>
          <w:szCs w:val="16"/>
        </w:rPr>
        <w:t xml:space="preserve">  - Drop full text index: </w:t>
      </w:r>
      <w:proofErr w:type="spellStart"/>
      <w:r w:rsidRPr="00346F37">
        <w:rPr>
          <w:rFonts w:ascii="Monaco" w:hAnsi="Monaco" w:cs="Monaco"/>
          <w:color w:val="000000"/>
          <w:sz w:val="16"/>
          <w:szCs w:val="16"/>
        </w:rPr>
        <w:t>Affiliation.address</w:t>
      </w:r>
      <w:proofErr w:type="spellEnd"/>
    </w:p>
    <w:p w14:paraId="1F8B4F0A" w14:textId="77777777" w:rsidR="00346F37" w:rsidRPr="00346F37" w:rsidRDefault="00346F37" w:rsidP="00346F37">
      <w:pPr>
        <w:widowControl w:val="0"/>
        <w:autoSpaceDE w:val="0"/>
        <w:autoSpaceDN w:val="0"/>
        <w:adjustRightInd w:val="0"/>
        <w:rPr>
          <w:rFonts w:ascii="Monaco" w:hAnsi="Monaco" w:cs="Monaco"/>
          <w:sz w:val="16"/>
          <w:szCs w:val="16"/>
        </w:rPr>
      </w:pPr>
      <w:r w:rsidRPr="00346F37">
        <w:rPr>
          <w:rFonts w:ascii="Monaco" w:hAnsi="Monaco" w:cs="Monaco"/>
          <w:color w:val="000000"/>
          <w:sz w:val="16"/>
          <w:szCs w:val="16"/>
        </w:rPr>
        <w:t xml:space="preserve">2013-12-05 10:53:37,318 [main] </w:t>
      </w:r>
      <w:proofErr w:type="gramStart"/>
      <w:r w:rsidRPr="00346F37">
        <w:rPr>
          <w:rFonts w:ascii="Monaco" w:hAnsi="Monaco" w:cs="Monaco"/>
          <w:color w:val="000000"/>
          <w:sz w:val="16"/>
          <w:szCs w:val="16"/>
        </w:rPr>
        <w:t xml:space="preserve">INFO  </w:t>
      </w:r>
      <w:proofErr w:type="spellStart"/>
      <w:r w:rsidRPr="00346F37">
        <w:rPr>
          <w:rFonts w:ascii="Monaco" w:hAnsi="Monaco" w:cs="Monaco"/>
          <w:color w:val="000000"/>
          <w:sz w:val="16"/>
          <w:szCs w:val="16"/>
        </w:rPr>
        <w:t>org</w:t>
      </w:r>
      <w:proofErr w:type="gramEnd"/>
      <w:r w:rsidRPr="00346F37">
        <w:rPr>
          <w:rFonts w:ascii="Monaco" w:hAnsi="Monaco" w:cs="Monaco"/>
          <w:color w:val="000000"/>
          <w:sz w:val="16"/>
          <w:szCs w:val="16"/>
        </w:rPr>
        <w:t>.reactome.data.ReactomeDatabaseModifier</w:t>
      </w:r>
      <w:proofErr w:type="spellEnd"/>
      <w:r w:rsidRPr="00346F37">
        <w:rPr>
          <w:rFonts w:ascii="Monaco" w:hAnsi="Monaco" w:cs="Monaco"/>
          <w:color w:val="000000"/>
          <w:sz w:val="16"/>
          <w:szCs w:val="16"/>
        </w:rPr>
        <w:t xml:space="preserve">  - Drop full text index: Affiliation_2_name.name</w:t>
      </w:r>
    </w:p>
    <w:p w14:paraId="1341AFB6" w14:textId="3E63FA90" w:rsidR="00662366" w:rsidRPr="00346F37" w:rsidRDefault="00346F37" w:rsidP="00346F37">
      <w:pPr>
        <w:rPr>
          <w:rFonts w:ascii="Monaco" w:hAnsi="Monaco" w:cs="Monaco"/>
          <w:color w:val="000000"/>
          <w:sz w:val="16"/>
          <w:szCs w:val="16"/>
        </w:rPr>
      </w:pPr>
      <w:r w:rsidRPr="00346F37">
        <w:rPr>
          <w:rFonts w:ascii="Monaco" w:hAnsi="Monaco" w:cs="Monaco"/>
          <w:color w:val="000000"/>
          <w:sz w:val="16"/>
          <w:szCs w:val="16"/>
        </w:rPr>
        <w:t xml:space="preserve">2013-12-05 10:53:37,442 [main] </w:t>
      </w:r>
      <w:proofErr w:type="gramStart"/>
      <w:r w:rsidRPr="00346F37">
        <w:rPr>
          <w:rFonts w:ascii="Monaco" w:hAnsi="Monaco" w:cs="Monaco"/>
          <w:color w:val="000000"/>
          <w:sz w:val="16"/>
          <w:szCs w:val="16"/>
        </w:rPr>
        <w:t xml:space="preserve">INFO  </w:t>
      </w:r>
      <w:proofErr w:type="spellStart"/>
      <w:r w:rsidRPr="00346F37">
        <w:rPr>
          <w:rFonts w:ascii="Monaco" w:hAnsi="Monaco" w:cs="Monaco"/>
          <w:color w:val="000000"/>
          <w:sz w:val="16"/>
          <w:szCs w:val="16"/>
        </w:rPr>
        <w:t>org</w:t>
      </w:r>
      <w:proofErr w:type="gramEnd"/>
      <w:r w:rsidRPr="00346F37">
        <w:rPr>
          <w:rFonts w:ascii="Monaco" w:hAnsi="Monaco" w:cs="Monaco"/>
          <w:color w:val="000000"/>
          <w:sz w:val="16"/>
          <w:szCs w:val="16"/>
        </w:rPr>
        <w:t>.reactome.data.ReactomeDatabaseModifier</w:t>
      </w:r>
      <w:proofErr w:type="spellEnd"/>
      <w:r w:rsidRPr="00346F37">
        <w:rPr>
          <w:rFonts w:ascii="Monaco" w:hAnsi="Monaco" w:cs="Monaco"/>
          <w:color w:val="000000"/>
          <w:sz w:val="16"/>
          <w:szCs w:val="16"/>
        </w:rPr>
        <w:t xml:space="preserve">  - Drop full text index: </w:t>
      </w:r>
      <w:proofErr w:type="spellStart"/>
      <w:r w:rsidRPr="00346F37">
        <w:rPr>
          <w:rFonts w:ascii="Monaco" w:hAnsi="Monaco" w:cs="Monaco"/>
          <w:color w:val="000000"/>
          <w:sz w:val="16"/>
          <w:szCs w:val="16"/>
        </w:rPr>
        <w:t>Book.ISBN</w:t>
      </w:r>
      <w:proofErr w:type="spellEnd"/>
    </w:p>
    <w:p w14:paraId="1C904E8A" w14:textId="61DC19B5" w:rsidR="00346F37" w:rsidRPr="00346F37" w:rsidRDefault="00346F37" w:rsidP="00346F37">
      <w:pPr>
        <w:rPr>
          <w:rFonts w:ascii="Monaco" w:hAnsi="Monaco" w:cs="Monaco"/>
          <w:color w:val="000000"/>
          <w:sz w:val="16"/>
          <w:szCs w:val="16"/>
        </w:rPr>
      </w:pPr>
      <w:r w:rsidRPr="00346F37">
        <w:rPr>
          <w:rFonts w:ascii="Monaco" w:hAnsi="Monaco" w:cs="Monaco"/>
          <w:color w:val="000000"/>
          <w:sz w:val="16"/>
          <w:szCs w:val="16"/>
        </w:rPr>
        <w:t>……</w:t>
      </w:r>
    </w:p>
    <w:p w14:paraId="1C5F8AE8" w14:textId="77777777" w:rsidR="00346F37" w:rsidRPr="00346F37" w:rsidRDefault="00346F37" w:rsidP="00346F37">
      <w:pPr>
        <w:widowControl w:val="0"/>
        <w:autoSpaceDE w:val="0"/>
        <w:autoSpaceDN w:val="0"/>
        <w:adjustRightInd w:val="0"/>
        <w:rPr>
          <w:rFonts w:ascii="Monaco" w:hAnsi="Monaco" w:cs="Monaco"/>
          <w:sz w:val="16"/>
          <w:szCs w:val="16"/>
        </w:rPr>
      </w:pPr>
      <w:r w:rsidRPr="00346F37">
        <w:rPr>
          <w:rFonts w:ascii="Monaco" w:hAnsi="Monaco" w:cs="Monaco"/>
          <w:color w:val="000000"/>
          <w:sz w:val="16"/>
          <w:szCs w:val="16"/>
        </w:rPr>
        <w:t xml:space="preserve">2013-12-05 10:55:35,218 [main] </w:t>
      </w:r>
      <w:proofErr w:type="gramStart"/>
      <w:r w:rsidRPr="00346F37">
        <w:rPr>
          <w:rFonts w:ascii="Monaco" w:hAnsi="Monaco" w:cs="Monaco"/>
          <w:color w:val="000000"/>
          <w:sz w:val="16"/>
          <w:szCs w:val="16"/>
        </w:rPr>
        <w:t xml:space="preserve">INFO  </w:t>
      </w:r>
      <w:proofErr w:type="spellStart"/>
      <w:r w:rsidRPr="00346F37">
        <w:rPr>
          <w:rFonts w:ascii="Monaco" w:hAnsi="Monaco" w:cs="Monaco"/>
          <w:color w:val="000000"/>
          <w:sz w:val="16"/>
          <w:szCs w:val="16"/>
        </w:rPr>
        <w:t>org</w:t>
      </w:r>
      <w:proofErr w:type="gramEnd"/>
      <w:r w:rsidRPr="00346F37">
        <w:rPr>
          <w:rFonts w:ascii="Monaco" w:hAnsi="Monaco" w:cs="Monaco"/>
          <w:color w:val="000000"/>
          <w:sz w:val="16"/>
          <w:szCs w:val="16"/>
        </w:rPr>
        <w:t>.reactome.data.ReactomeDatabaseModifier</w:t>
      </w:r>
      <w:proofErr w:type="spellEnd"/>
      <w:r w:rsidRPr="00346F37">
        <w:rPr>
          <w:rFonts w:ascii="Monaco" w:hAnsi="Monaco" w:cs="Monaco"/>
          <w:color w:val="000000"/>
          <w:sz w:val="16"/>
          <w:szCs w:val="16"/>
        </w:rPr>
        <w:t xml:space="preserve">  - Alter Table to </w:t>
      </w:r>
      <w:proofErr w:type="spellStart"/>
      <w:r w:rsidRPr="00346F37">
        <w:rPr>
          <w:rFonts w:ascii="Monaco" w:hAnsi="Monaco" w:cs="Monaco"/>
          <w:color w:val="000000"/>
          <w:sz w:val="16"/>
          <w:szCs w:val="16"/>
        </w:rPr>
        <w:t>InnoDB</w:t>
      </w:r>
      <w:proofErr w:type="spellEnd"/>
      <w:r w:rsidRPr="00346F37">
        <w:rPr>
          <w:rFonts w:ascii="Monaco" w:hAnsi="Monaco" w:cs="Monaco"/>
          <w:color w:val="000000"/>
          <w:sz w:val="16"/>
          <w:szCs w:val="16"/>
        </w:rPr>
        <w:t>: _</w:t>
      </w:r>
      <w:proofErr w:type="spellStart"/>
      <w:r w:rsidRPr="00346F37">
        <w:rPr>
          <w:rFonts w:ascii="Monaco" w:hAnsi="Monaco" w:cs="Monaco"/>
          <w:color w:val="000000"/>
          <w:sz w:val="16"/>
          <w:szCs w:val="16"/>
        </w:rPr>
        <w:t>InstanceBeforeChange</w:t>
      </w:r>
      <w:proofErr w:type="spellEnd"/>
    </w:p>
    <w:p w14:paraId="18609F74" w14:textId="77777777" w:rsidR="00346F37" w:rsidRPr="00346F37" w:rsidRDefault="00346F37" w:rsidP="00346F37">
      <w:pPr>
        <w:widowControl w:val="0"/>
        <w:autoSpaceDE w:val="0"/>
        <w:autoSpaceDN w:val="0"/>
        <w:adjustRightInd w:val="0"/>
        <w:rPr>
          <w:rFonts w:ascii="Monaco" w:hAnsi="Monaco" w:cs="Monaco"/>
          <w:sz w:val="16"/>
          <w:szCs w:val="16"/>
        </w:rPr>
      </w:pPr>
      <w:r w:rsidRPr="00346F37">
        <w:rPr>
          <w:rFonts w:ascii="Monaco" w:hAnsi="Monaco" w:cs="Monaco"/>
          <w:color w:val="000000"/>
          <w:sz w:val="16"/>
          <w:szCs w:val="16"/>
        </w:rPr>
        <w:t xml:space="preserve">2013-12-05 10:55:35,424 [main] </w:t>
      </w:r>
      <w:proofErr w:type="gramStart"/>
      <w:r w:rsidRPr="00346F37">
        <w:rPr>
          <w:rFonts w:ascii="Monaco" w:hAnsi="Monaco" w:cs="Monaco"/>
          <w:color w:val="000000"/>
          <w:sz w:val="16"/>
          <w:szCs w:val="16"/>
        </w:rPr>
        <w:t xml:space="preserve">INFO  </w:t>
      </w:r>
      <w:proofErr w:type="spellStart"/>
      <w:r w:rsidRPr="00346F37">
        <w:rPr>
          <w:rFonts w:ascii="Monaco" w:hAnsi="Monaco" w:cs="Monaco"/>
          <w:color w:val="000000"/>
          <w:sz w:val="16"/>
          <w:szCs w:val="16"/>
        </w:rPr>
        <w:t>org</w:t>
      </w:r>
      <w:proofErr w:type="gramEnd"/>
      <w:r w:rsidRPr="00346F37">
        <w:rPr>
          <w:rFonts w:ascii="Monaco" w:hAnsi="Monaco" w:cs="Monaco"/>
          <w:color w:val="000000"/>
          <w:sz w:val="16"/>
          <w:szCs w:val="16"/>
        </w:rPr>
        <w:t>.reactome.data.ReactomeDatabaseModifier</w:t>
      </w:r>
      <w:proofErr w:type="spellEnd"/>
      <w:r w:rsidRPr="00346F37">
        <w:rPr>
          <w:rFonts w:ascii="Monaco" w:hAnsi="Monaco" w:cs="Monaco"/>
          <w:color w:val="000000"/>
          <w:sz w:val="16"/>
          <w:szCs w:val="16"/>
        </w:rPr>
        <w:t xml:space="preserve">  - Alter Table to </w:t>
      </w:r>
      <w:proofErr w:type="spellStart"/>
      <w:r w:rsidRPr="00346F37">
        <w:rPr>
          <w:rFonts w:ascii="Monaco" w:hAnsi="Monaco" w:cs="Monaco"/>
          <w:color w:val="000000"/>
          <w:sz w:val="16"/>
          <w:szCs w:val="16"/>
        </w:rPr>
        <w:t>InnoDB</w:t>
      </w:r>
      <w:proofErr w:type="spellEnd"/>
      <w:r w:rsidRPr="00346F37">
        <w:rPr>
          <w:rFonts w:ascii="Monaco" w:hAnsi="Monaco" w:cs="Monaco"/>
          <w:color w:val="000000"/>
          <w:sz w:val="16"/>
          <w:szCs w:val="16"/>
        </w:rPr>
        <w:t>: _InstanceBeforeChange_2_attributeValuesBeforeChange</w:t>
      </w:r>
    </w:p>
    <w:p w14:paraId="59FE94C2" w14:textId="728D6010" w:rsidR="00662366" w:rsidRPr="002264F6" w:rsidRDefault="00346F37" w:rsidP="00662366">
      <w:pPr>
        <w:rPr>
          <w:sz w:val="16"/>
          <w:szCs w:val="16"/>
        </w:rPr>
      </w:pPr>
      <w:r w:rsidRPr="00346F37">
        <w:rPr>
          <w:rFonts w:ascii="Monaco" w:hAnsi="Monaco" w:cs="Monaco"/>
          <w:color w:val="000000"/>
          <w:sz w:val="16"/>
          <w:szCs w:val="16"/>
        </w:rPr>
        <w:t xml:space="preserve">2013-12-05 10:55:35,574 [main] </w:t>
      </w:r>
      <w:proofErr w:type="gramStart"/>
      <w:r w:rsidRPr="00346F37">
        <w:rPr>
          <w:rFonts w:ascii="Monaco" w:hAnsi="Monaco" w:cs="Monaco"/>
          <w:color w:val="000000"/>
          <w:sz w:val="16"/>
          <w:szCs w:val="16"/>
        </w:rPr>
        <w:t xml:space="preserve">INFO  </w:t>
      </w:r>
      <w:proofErr w:type="spellStart"/>
      <w:r w:rsidRPr="00346F37">
        <w:rPr>
          <w:rFonts w:ascii="Monaco" w:hAnsi="Monaco" w:cs="Monaco"/>
          <w:color w:val="000000"/>
          <w:sz w:val="16"/>
          <w:szCs w:val="16"/>
        </w:rPr>
        <w:t>org</w:t>
      </w:r>
      <w:proofErr w:type="gramEnd"/>
      <w:r w:rsidRPr="00346F37">
        <w:rPr>
          <w:rFonts w:ascii="Monaco" w:hAnsi="Monaco" w:cs="Monaco"/>
          <w:color w:val="000000"/>
          <w:sz w:val="16"/>
          <w:szCs w:val="16"/>
        </w:rPr>
        <w:t>.reactome.data.ReactomeDatabaseModifier</w:t>
      </w:r>
      <w:proofErr w:type="spellEnd"/>
      <w:r w:rsidRPr="00346F37">
        <w:rPr>
          <w:rFonts w:ascii="Monaco" w:hAnsi="Monaco" w:cs="Monaco"/>
          <w:color w:val="000000"/>
          <w:sz w:val="16"/>
          <w:szCs w:val="16"/>
        </w:rPr>
        <w:t xml:space="preserve">  - Alter Table to </w:t>
      </w:r>
      <w:proofErr w:type="spellStart"/>
      <w:r w:rsidRPr="00346F37">
        <w:rPr>
          <w:rFonts w:ascii="Monaco" w:hAnsi="Monaco" w:cs="Monaco"/>
          <w:color w:val="000000"/>
          <w:sz w:val="16"/>
          <w:szCs w:val="16"/>
        </w:rPr>
        <w:t>InnoDB</w:t>
      </w:r>
      <w:proofErr w:type="spellEnd"/>
      <w:r w:rsidRPr="00346F37">
        <w:rPr>
          <w:rFonts w:ascii="Monaco" w:hAnsi="Monaco" w:cs="Monaco"/>
          <w:color w:val="000000"/>
          <w:sz w:val="16"/>
          <w:szCs w:val="16"/>
        </w:rPr>
        <w:t>: _Release</w:t>
      </w:r>
    </w:p>
    <w:p w14:paraId="2B6ACE25" w14:textId="7B1B919B" w:rsidR="004F00F7" w:rsidRDefault="00A209A3" w:rsidP="00594ED5">
      <w:pPr>
        <w:pStyle w:val="ListParagraph"/>
        <w:numPr>
          <w:ilvl w:val="1"/>
          <w:numId w:val="1"/>
        </w:numPr>
      </w:pPr>
      <w:r w:rsidRPr="00CB36D1">
        <w:rPr>
          <w:b/>
          <w:highlight w:val="yellow"/>
          <w:u w:val="single"/>
        </w:rPr>
        <w:t>(Don't’ forget to run this)</w:t>
      </w:r>
      <w:r>
        <w:t xml:space="preserve"> </w:t>
      </w:r>
      <w:r w:rsidR="00AC58F4">
        <w:t xml:space="preserve">Copy human </w:t>
      </w:r>
      <w:proofErr w:type="spellStart"/>
      <w:r w:rsidR="00AC58F4">
        <w:t>ReferenceGeneProducts</w:t>
      </w:r>
      <w:proofErr w:type="spellEnd"/>
      <w:r w:rsidR="00AC58F4">
        <w:t xml:space="preserve"> that are not in the slice database </w:t>
      </w:r>
      <w:r w:rsidR="00B50022">
        <w:t xml:space="preserve">into the generated </w:t>
      </w:r>
      <w:proofErr w:type="spellStart"/>
      <w:r w:rsidR="00B50022">
        <w:t>Reactome_plus</w:t>
      </w:r>
      <w:r w:rsidR="00AC58F4">
        <w:t>_i</w:t>
      </w:r>
      <w:proofErr w:type="spellEnd"/>
      <w:r w:rsidR="00AC58F4">
        <w:t xml:space="preserve"> database by running method, </w:t>
      </w:r>
      <w:proofErr w:type="spellStart"/>
      <w:proofErr w:type="gramStart"/>
      <w:r w:rsidR="00C9432E" w:rsidRPr="00C9432E">
        <w:t>copyHumanReferenceGeneProducts</w:t>
      </w:r>
      <w:proofErr w:type="spellEnd"/>
      <w:r w:rsidR="00C9432E" w:rsidRPr="00C9432E">
        <w:t>(</w:t>
      </w:r>
      <w:proofErr w:type="gramEnd"/>
      <w:r w:rsidR="00C9432E" w:rsidRPr="00C9432E">
        <w:t>)</w:t>
      </w:r>
      <w:r w:rsidR="00AC58F4">
        <w:t>.</w:t>
      </w:r>
      <w:r w:rsidR="00510949">
        <w:t xml:space="preserve"> (Note: assign </w:t>
      </w:r>
      <w:r w:rsidR="003572D5">
        <w:t>12G</w:t>
      </w:r>
      <w:r w:rsidR="00A03ED1">
        <w:t xml:space="preserve"> as –</w:t>
      </w:r>
      <w:proofErr w:type="spellStart"/>
      <w:r w:rsidR="00A03ED1">
        <w:t>Xmx</w:t>
      </w:r>
      <w:proofErr w:type="spellEnd"/>
      <w:r w:rsidR="00A03ED1">
        <w:t>).</w:t>
      </w:r>
      <w:r w:rsidR="00DC193D">
        <w:t xml:space="preserve"> </w:t>
      </w:r>
      <w:r w:rsidR="00B346B5">
        <w:t>Some of outputs are copied below:</w:t>
      </w:r>
    </w:p>
    <w:p w14:paraId="0256FF19" w14:textId="77777777" w:rsidR="00B346B5" w:rsidRPr="00B346B5" w:rsidRDefault="00B346B5" w:rsidP="00B346B5">
      <w:pPr>
        <w:rPr>
          <w:rFonts w:ascii="Monaco" w:hAnsi="Monaco"/>
          <w:sz w:val="16"/>
          <w:szCs w:val="16"/>
        </w:rPr>
      </w:pPr>
      <w:r w:rsidRPr="00B346B5">
        <w:rPr>
          <w:rFonts w:ascii="Monaco" w:hAnsi="Monaco"/>
          <w:sz w:val="16"/>
          <w:szCs w:val="16"/>
        </w:rPr>
        <w:t xml:space="preserve">2015-12-07 15:49:41,602 [main] </w:t>
      </w:r>
      <w:proofErr w:type="gramStart"/>
      <w:r w:rsidRPr="00B346B5">
        <w:rPr>
          <w:rFonts w:ascii="Monaco" w:hAnsi="Monaco"/>
          <w:sz w:val="16"/>
          <w:szCs w:val="16"/>
        </w:rPr>
        <w:t xml:space="preserve">INFO  </w:t>
      </w:r>
      <w:proofErr w:type="spellStart"/>
      <w:r w:rsidRPr="00B346B5">
        <w:rPr>
          <w:rFonts w:ascii="Monaco" w:hAnsi="Monaco"/>
          <w:sz w:val="16"/>
          <w:szCs w:val="16"/>
        </w:rPr>
        <w:t>org</w:t>
      </w:r>
      <w:proofErr w:type="gramEnd"/>
      <w:r w:rsidRPr="00B346B5">
        <w:rPr>
          <w:rFonts w:ascii="Monaco" w:hAnsi="Monaco"/>
          <w:sz w:val="16"/>
          <w:szCs w:val="16"/>
        </w:rPr>
        <w:t>.reactome.data.ReactomeDatabaseModifier</w:t>
      </w:r>
      <w:proofErr w:type="spellEnd"/>
      <w:r w:rsidRPr="00B346B5">
        <w:rPr>
          <w:rFonts w:ascii="Monaco" w:hAnsi="Monaco"/>
          <w:sz w:val="16"/>
          <w:szCs w:val="16"/>
        </w:rPr>
        <w:t xml:space="preserve">  - Total human </w:t>
      </w:r>
      <w:proofErr w:type="spellStart"/>
      <w:r w:rsidRPr="00B346B5">
        <w:rPr>
          <w:rFonts w:ascii="Monaco" w:hAnsi="Monaco"/>
          <w:sz w:val="16"/>
          <w:szCs w:val="16"/>
        </w:rPr>
        <w:t>ReferenceGeneProduct</w:t>
      </w:r>
      <w:proofErr w:type="spellEnd"/>
      <w:r w:rsidRPr="00B346B5">
        <w:rPr>
          <w:rFonts w:ascii="Monaco" w:hAnsi="Monaco"/>
          <w:sz w:val="16"/>
          <w:szCs w:val="16"/>
        </w:rPr>
        <w:t xml:space="preserve"> in the source database: 41585</w:t>
      </w:r>
    </w:p>
    <w:p w14:paraId="5E8515EE" w14:textId="77777777" w:rsidR="00B346B5" w:rsidRPr="00B346B5" w:rsidRDefault="00B346B5" w:rsidP="00B346B5">
      <w:pPr>
        <w:rPr>
          <w:rFonts w:ascii="Monaco" w:hAnsi="Monaco"/>
          <w:sz w:val="16"/>
          <w:szCs w:val="16"/>
        </w:rPr>
      </w:pPr>
      <w:r w:rsidRPr="00B346B5">
        <w:rPr>
          <w:rFonts w:ascii="Monaco" w:hAnsi="Monaco"/>
          <w:sz w:val="16"/>
          <w:szCs w:val="16"/>
        </w:rPr>
        <w:t xml:space="preserve">2015-12-07 15:49:41,937 [main] </w:t>
      </w:r>
      <w:proofErr w:type="gramStart"/>
      <w:r w:rsidRPr="00B346B5">
        <w:rPr>
          <w:rFonts w:ascii="Monaco" w:hAnsi="Monaco"/>
          <w:sz w:val="16"/>
          <w:szCs w:val="16"/>
        </w:rPr>
        <w:t xml:space="preserve">INFO  </w:t>
      </w:r>
      <w:proofErr w:type="spellStart"/>
      <w:r w:rsidRPr="00B346B5">
        <w:rPr>
          <w:rFonts w:ascii="Monaco" w:hAnsi="Monaco"/>
          <w:sz w:val="16"/>
          <w:szCs w:val="16"/>
        </w:rPr>
        <w:t>org</w:t>
      </w:r>
      <w:proofErr w:type="gramEnd"/>
      <w:r w:rsidRPr="00B346B5">
        <w:rPr>
          <w:rFonts w:ascii="Monaco" w:hAnsi="Monaco"/>
          <w:sz w:val="16"/>
          <w:szCs w:val="16"/>
        </w:rPr>
        <w:t>.reactome.data.ReactomeDatabaseModifier</w:t>
      </w:r>
      <w:proofErr w:type="spellEnd"/>
      <w:r w:rsidRPr="00B346B5">
        <w:rPr>
          <w:rFonts w:ascii="Monaco" w:hAnsi="Monaco"/>
          <w:sz w:val="16"/>
          <w:szCs w:val="16"/>
        </w:rPr>
        <w:t xml:space="preserve">  - Copy [ReferenceGeneProduct:244824] UniProt:Q8NDT2 RBM15B</w:t>
      </w:r>
    </w:p>
    <w:p w14:paraId="32A73FFA" w14:textId="77777777" w:rsidR="00B346B5" w:rsidRPr="00B346B5" w:rsidRDefault="00B346B5" w:rsidP="00B346B5">
      <w:pPr>
        <w:rPr>
          <w:rFonts w:ascii="Monaco" w:hAnsi="Monaco"/>
          <w:sz w:val="16"/>
          <w:szCs w:val="16"/>
        </w:rPr>
      </w:pPr>
      <w:r w:rsidRPr="00B346B5">
        <w:rPr>
          <w:rFonts w:ascii="Monaco" w:hAnsi="Monaco"/>
          <w:sz w:val="16"/>
          <w:szCs w:val="16"/>
        </w:rPr>
        <w:t xml:space="preserve">2015-12-07 15:49:42,542 [main] </w:t>
      </w:r>
      <w:proofErr w:type="gramStart"/>
      <w:r w:rsidRPr="00B346B5">
        <w:rPr>
          <w:rFonts w:ascii="Monaco" w:hAnsi="Monaco"/>
          <w:sz w:val="16"/>
          <w:szCs w:val="16"/>
        </w:rPr>
        <w:t xml:space="preserve">INFO  </w:t>
      </w:r>
      <w:proofErr w:type="spellStart"/>
      <w:r w:rsidRPr="00B346B5">
        <w:rPr>
          <w:rFonts w:ascii="Monaco" w:hAnsi="Monaco"/>
          <w:sz w:val="16"/>
          <w:szCs w:val="16"/>
        </w:rPr>
        <w:t>org</w:t>
      </w:r>
      <w:proofErr w:type="gramEnd"/>
      <w:r w:rsidRPr="00B346B5">
        <w:rPr>
          <w:rFonts w:ascii="Monaco" w:hAnsi="Monaco"/>
          <w:sz w:val="16"/>
          <w:szCs w:val="16"/>
        </w:rPr>
        <w:t>.reactome.data.ReactomeDatabaseModifier</w:t>
      </w:r>
      <w:proofErr w:type="spellEnd"/>
      <w:r w:rsidRPr="00B346B5">
        <w:rPr>
          <w:rFonts w:ascii="Monaco" w:hAnsi="Monaco"/>
          <w:sz w:val="16"/>
          <w:szCs w:val="16"/>
        </w:rPr>
        <w:t xml:space="preserve">  - Copy [ReferenceIsoform:797706] UniProt:B6A8C7-1 TARM1</w:t>
      </w:r>
    </w:p>
    <w:p w14:paraId="554E359B" w14:textId="77777777" w:rsidR="00B346B5" w:rsidRPr="00B346B5" w:rsidRDefault="00B346B5" w:rsidP="00B346B5">
      <w:pPr>
        <w:rPr>
          <w:rFonts w:ascii="Monaco" w:hAnsi="Monaco"/>
          <w:sz w:val="16"/>
          <w:szCs w:val="16"/>
        </w:rPr>
      </w:pPr>
      <w:r w:rsidRPr="00B346B5">
        <w:rPr>
          <w:rFonts w:ascii="Monaco" w:hAnsi="Monaco"/>
          <w:sz w:val="16"/>
          <w:szCs w:val="16"/>
        </w:rPr>
        <w:t xml:space="preserve">2015-12-07 15:49:42,739 [main] </w:t>
      </w:r>
      <w:proofErr w:type="gramStart"/>
      <w:r w:rsidRPr="00B346B5">
        <w:rPr>
          <w:rFonts w:ascii="Monaco" w:hAnsi="Monaco"/>
          <w:sz w:val="16"/>
          <w:szCs w:val="16"/>
        </w:rPr>
        <w:t xml:space="preserve">INFO  </w:t>
      </w:r>
      <w:proofErr w:type="spellStart"/>
      <w:r w:rsidRPr="00B346B5">
        <w:rPr>
          <w:rFonts w:ascii="Monaco" w:hAnsi="Monaco"/>
          <w:sz w:val="16"/>
          <w:szCs w:val="16"/>
        </w:rPr>
        <w:t>org</w:t>
      </w:r>
      <w:proofErr w:type="gramEnd"/>
      <w:r w:rsidRPr="00B346B5">
        <w:rPr>
          <w:rFonts w:ascii="Monaco" w:hAnsi="Monaco"/>
          <w:sz w:val="16"/>
          <w:szCs w:val="16"/>
        </w:rPr>
        <w:t>.reactome.data.ReactomeDatabaseModifier</w:t>
      </w:r>
      <w:proofErr w:type="spellEnd"/>
      <w:r w:rsidRPr="00B346B5">
        <w:rPr>
          <w:rFonts w:ascii="Monaco" w:hAnsi="Monaco"/>
          <w:sz w:val="16"/>
          <w:szCs w:val="16"/>
        </w:rPr>
        <w:t xml:space="preserve">  - Copy [ReferenceIsoform:410879] UniProt:Q8IX30-1 SCUBE3</w:t>
      </w:r>
    </w:p>
    <w:p w14:paraId="6A978DBA" w14:textId="198CB569" w:rsidR="00B346B5" w:rsidRPr="00B346B5" w:rsidRDefault="00B346B5" w:rsidP="00B346B5">
      <w:pPr>
        <w:rPr>
          <w:rFonts w:ascii="Monaco" w:hAnsi="Monaco"/>
          <w:sz w:val="16"/>
          <w:szCs w:val="16"/>
        </w:rPr>
      </w:pPr>
      <w:r w:rsidRPr="00B346B5">
        <w:rPr>
          <w:rFonts w:ascii="Monaco" w:hAnsi="Monaco"/>
          <w:sz w:val="16"/>
          <w:szCs w:val="16"/>
        </w:rPr>
        <w:t>……</w:t>
      </w:r>
    </w:p>
    <w:p w14:paraId="1CCB0AEE" w14:textId="77777777" w:rsidR="00B346B5" w:rsidRPr="00B346B5" w:rsidRDefault="00B346B5" w:rsidP="00B346B5">
      <w:pPr>
        <w:rPr>
          <w:rFonts w:ascii="Monaco" w:hAnsi="Monaco"/>
          <w:sz w:val="16"/>
          <w:szCs w:val="16"/>
        </w:rPr>
      </w:pPr>
      <w:r w:rsidRPr="00B346B5">
        <w:rPr>
          <w:rFonts w:ascii="Monaco" w:hAnsi="Monaco"/>
          <w:sz w:val="16"/>
          <w:szCs w:val="16"/>
        </w:rPr>
        <w:t xml:space="preserve">2015-12-07 16:07:56,382 [main] </w:t>
      </w:r>
      <w:proofErr w:type="gramStart"/>
      <w:r w:rsidRPr="00B346B5">
        <w:rPr>
          <w:rFonts w:ascii="Monaco" w:hAnsi="Monaco"/>
          <w:sz w:val="16"/>
          <w:szCs w:val="16"/>
        </w:rPr>
        <w:t xml:space="preserve">INFO  </w:t>
      </w:r>
      <w:proofErr w:type="spellStart"/>
      <w:r w:rsidRPr="00B346B5">
        <w:rPr>
          <w:rFonts w:ascii="Monaco" w:hAnsi="Monaco"/>
          <w:sz w:val="16"/>
          <w:szCs w:val="16"/>
        </w:rPr>
        <w:t>org</w:t>
      </w:r>
      <w:proofErr w:type="gramEnd"/>
      <w:r w:rsidRPr="00B346B5">
        <w:rPr>
          <w:rFonts w:ascii="Monaco" w:hAnsi="Monaco"/>
          <w:sz w:val="16"/>
          <w:szCs w:val="16"/>
        </w:rPr>
        <w:t>.reactome.data.ReactomeDatabaseModifier</w:t>
      </w:r>
      <w:proofErr w:type="spellEnd"/>
      <w:r w:rsidRPr="00B346B5">
        <w:rPr>
          <w:rFonts w:ascii="Monaco" w:hAnsi="Monaco"/>
          <w:sz w:val="16"/>
          <w:szCs w:val="16"/>
        </w:rPr>
        <w:t xml:space="preserve">  - Copy [ReferenceGeneProduct:385012] UniProt:Q3ZLR7 SUPT20HL1</w:t>
      </w:r>
    </w:p>
    <w:p w14:paraId="346F1CB6" w14:textId="77777777" w:rsidR="00B346B5" w:rsidRPr="00B346B5" w:rsidRDefault="00B346B5" w:rsidP="00B346B5">
      <w:pPr>
        <w:rPr>
          <w:rFonts w:ascii="Monaco" w:hAnsi="Monaco"/>
          <w:sz w:val="16"/>
          <w:szCs w:val="16"/>
        </w:rPr>
      </w:pPr>
      <w:r w:rsidRPr="00B346B5">
        <w:rPr>
          <w:rFonts w:ascii="Monaco" w:hAnsi="Monaco"/>
          <w:sz w:val="16"/>
          <w:szCs w:val="16"/>
        </w:rPr>
        <w:t xml:space="preserve">2015-12-07 16:07:56,396 [main] </w:t>
      </w:r>
      <w:proofErr w:type="gramStart"/>
      <w:r w:rsidRPr="00B346B5">
        <w:rPr>
          <w:rFonts w:ascii="Monaco" w:hAnsi="Monaco"/>
          <w:sz w:val="16"/>
          <w:szCs w:val="16"/>
        </w:rPr>
        <w:t xml:space="preserve">INFO  </w:t>
      </w:r>
      <w:proofErr w:type="spellStart"/>
      <w:r w:rsidRPr="00B346B5">
        <w:rPr>
          <w:rFonts w:ascii="Monaco" w:hAnsi="Monaco"/>
          <w:sz w:val="16"/>
          <w:szCs w:val="16"/>
        </w:rPr>
        <w:t>org</w:t>
      </w:r>
      <w:proofErr w:type="gramEnd"/>
      <w:r w:rsidRPr="00B346B5">
        <w:rPr>
          <w:rFonts w:ascii="Monaco" w:hAnsi="Monaco"/>
          <w:sz w:val="16"/>
          <w:szCs w:val="16"/>
        </w:rPr>
        <w:t>.reactome.data.ReactomeDatabaseModifier</w:t>
      </w:r>
      <w:proofErr w:type="spellEnd"/>
      <w:r w:rsidRPr="00B346B5">
        <w:rPr>
          <w:rFonts w:ascii="Monaco" w:hAnsi="Monaco"/>
          <w:sz w:val="16"/>
          <w:szCs w:val="16"/>
        </w:rPr>
        <w:t xml:space="preserve">  - Copy [ReferenceIsoform:402121] UniProt:O95263-1 PDE8B</w:t>
      </w:r>
    </w:p>
    <w:p w14:paraId="25AD3A33" w14:textId="77777777" w:rsidR="00B346B5" w:rsidRPr="00B346B5" w:rsidRDefault="00B346B5" w:rsidP="00B346B5">
      <w:pPr>
        <w:rPr>
          <w:rFonts w:ascii="Monaco" w:hAnsi="Monaco"/>
          <w:sz w:val="16"/>
          <w:szCs w:val="16"/>
        </w:rPr>
      </w:pPr>
      <w:r w:rsidRPr="00B346B5">
        <w:rPr>
          <w:rFonts w:ascii="Monaco" w:hAnsi="Monaco"/>
          <w:sz w:val="16"/>
          <w:szCs w:val="16"/>
        </w:rPr>
        <w:t xml:space="preserve">2015-12-07 16:07:56,416 [main] </w:t>
      </w:r>
      <w:proofErr w:type="gramStart"/>
      <w:r w:rsidRPr="00B346B5">
        <w:rPr>
          <w:rFonts w:ascii="Monaco" w:hAnsi="Monaco"/>
          <w:sz w:val="16"/>
          <w:szCs w:val="16"/>
        </w:rPr>
        <w:t xml:space="preserve">INFO  </w:t>
      </w:r>
      <w:proofErr w:type="spellStart"/>
      <w:r w:rsidRPr="00B346B5">
        <w:rPr>
          <w:rFonts w:ascii="Monaco" w:hAnsi="Monaco"/>
          <w:sz w:val="16"/>
          <w:szCs w:val="16"/>
        </w:rPr>
        <w:t>org</w:t>
      </w:r>
      <w:proofErr w:type="gramEnd"/>
      <w:r w:rsidRPr="00B346B5">
        <w:rPr>
          <w:rFonts w:ascii="Monaco" w:hAnsi="Monaco"/>
          <w:sz w:val="16"/>
          <w:szCs w:val="16"/>
        </w:rPr>
        <w:t>.reactome.data.ReactomeDatabaseModifier</w:t>
      </w:r>
      <w:proofErr w:type="spellEnd"/>
      <w:r w:rsidRPr="00B346B5">
        <w:rPr>
          <w:rFonts w:ascii="Monaco" w:hAnsi="Monaco"/>
          <w:sz w:val="16"/>
          <w:szCs w:val="16"/>
        </w:rPr>
        <w:t xml:space="preserve">  - Copy [ReferenceIsoform:246797] UniProt:Q59EK9-4 RUNDC3A</w:t>
      </w:r>
    </w:p>
    <w:p w14:paraId="019E8655" w14:textId="77777777" w:rsidR="00B346B5" w:rsidRPr="00B346B5" w:rsidRDefault="00B346B5" w:rsidP="00B346B5">
      <w:pPr>
        <w:rPr>
          <w:rFonts w:ascii="Monaco" w:hAnsi="Monaco"/>
          <w:sz w:val="16"/>
          <w:szCs w:val="16"/>
        </w:rPr>
      </w:pPr>
      <w:r w:rsidRPr="00B346B5">
        <w:rPr>
          <w:rFonts w:ascii="Monaco" w:hAnsi="Monaco"/>
          <w:sz w:val="16"/>
          <w:szCs w:val="16"/>
        </w:rPr>
        <w:t xml:space="preserve">2015-12-07 16:07:56,434 [main] </w:t>
      </w:r>
      <w:proofErr w:type="gramStart"/>
      <w:r w:rsidRPr="00B346B5">
        <w:rPr>
          <w:rFonts w:ascii="Monaco" w:hAnsi="Monaco"/>
          <w:sz w:val="16"/>
          <w:szCs w:val="16"/>
        </w:rPr>
        <w:t xml:space="preserve">INFO  </w:t>
      </w:r>
      <w:proofErr w:type="spellStart"/>
      <w:r w:rsidRPr="00B346B5">
        <w:rPr>
          <w:rFonts w:ascii="Monaco" w:hAnsi="Monaco"/>
          <w:sz w:val="16"/>
          <w:szCs w:val="16"/>
        </w:rPr>
        <w:t>org</w:t>
      </w:r>
      <w:proofErr w:type="gramEnd"/>
      <w:r w:rsidRPr="00B346B5">
        <w:rPr>
          <w:rFonts w:ascii="Monaco" w:hAnsi="Monaco"/>
          <w:sz w:val="16"/>
          <w:szCs w:val="16"/>
        </w:rPr>
        <w:t>.reactome.data.ReactomeDatabaseModifier</w:t>
      </w:r>
      <w:proofErr w:type="spellEnd"/>
      <w:r w:rsidRPr="00B346B5">
        <w:rPr>
          <w:rFonts w:ascii="Monaco" w:hAnsi="Monaco"/>
          <w:sz w:val="16"/>
          <w:szCs w:val="16"/>
        </w:rPr>
        <w:t xml:space="preserve">  - Copy [ReferenceIsoform:356555] UniProt:Q2Y0W8-6 SLC4A8</w:t>
      </w:r>
    </w:p>
    <w:p w14:paraId="39940927" w14:textId="77777777" w:rsidR="00B346B5" w:rsidRPr="00B346B5" w:rsidRDefault="00B346B5" w:rsidP="00B346B5">
      <w:pPr>
        <w:rPr>
          <w:rFonts w:ascii="Monaco" w:hAnsi="Monaco"/>
          <w:sz w:val="16"/>
          <w:szCs w:val="16"/>
        </w:rPr>
      </w:pPr>
      <w:r w:rsidRPr="00B346B5">
        <w:rPr>
          <w:rFonts w:ascii="Monaco" w:hAnsi="Monaco"/>
          <w:sz w:val="16"/>
          <w:szCs w:val="16"/>
        </w:rPr>
        <w:t xml:space="preserve">2015-12-07 16:07:56,452 [main] </w:t>
      </w:r>
      <w:proofErr w:type="gramStart"/>
      <w:r w:rsidRPr="00B346B5">
        <w:rPr>
          <w:rFonts w:ascii="Monaco" w:hAnsi="Monaco"/>
          <w:sz w:val="16"/>
          <w:szCs w:val="16"/>
        </w:rPr>
        <w:t xml:space="preserve">INFO  </w:t>
      </w:r>
      <w:proofErr w:type="spellStart"/>
      <w:r w:rsidRPr="00B346B5">
        <w:rPr>
          <w:rFonts w:ascii="Monaco" w:hAnsi="Monaco"/>
          <w:sz w:val="16"/>
          <w:szCs w:val="16"/>
        </w:rPr>
        <w:t>org</w:t>
      </w:r>
      <w:proofErr w:type="gramEnd"/>
      <w:r w:rsidRPr="00B346B5">
        <w:rPr>
          <w:rFonts w:ascii="Monaco" w:hAnsi="Monaco"/>
          <w:sz w:val="16"/>
          <w:szCs w:val="16"/>
        </w:rPr>
        <w:t>.reactome.data.ReactomeDatabaseModifier</w:t>
      </w:r>
      <w:proofErr w:type="spellEnd"/>
      <w:r w:rsidRPr="00B346B5">
        <w:rPr>
          <w:rFonts w:ascii="Monaco" w:hAnsi="Monaco"/>
          <w:sz w:val="16"/>
          <w:szCs w:val="16"/>
        </w:rPr>
        <w:t xml:space="preserve">  - Copy [ReferenceIsoform:355421] UniProt:Q2KHT4-4 GSG1</w:t>
      </w:r>
    </w:p>
    <w:p w14:paraId="2D912097" w14:textId="7F2FDF54" w:rsidR="00B346B5" w:rsidRPr="00B346B5" w:rsidRDefault="00B346B5" w:rsidP="00B346B5">
      <w:pPr>
        <w:rPr>
          <w:rFonts w:ascii="Monaco" w:hAnsi="Monaco"/>
          <w:sz w:val="16"/>
          <w:szCs w:val="16"/>
        </w:rPr>
      </w:pPr>
      <w:r w:rsidRPr="00B346B5">
        <w:rPr>
          <w:rFonts w:ascii="Monaco" w:hAnsi="Monaco"/>
          <w:sz w:val="16"/>
          <w:szCs w:val="16"/>
        </w:rPr>
        <w:t xml:space="preserve">2015-12-07 16:08:07,491 [main] </w:t>
      </w:r>
      <w:proofErr w:type="gramStart"/>
      <w:r w:rsidRPr="00B346B5">
        <w:rPr>
          <w:rFonts w:ascii="Monaco" w:hAnsi="Monaco"/>
          <w:sz w:val="16"/>
          <w:szCs w:val="16"/>
        </w:rPr>
        <w:t xml:space="preserve">INFO  </w:t>
      </w:r>
      <w:proofErr w:type="spellStart"/>
      <w:r w:rsidRPr="00B346B5">
        <w:rPr>
          <w:rFonts w:ascii="Monaco" w:hAnsi="Monaco"/>
          <w:sz w:val="16"/>
          <w:szCs w:val="16"/>
        </w:rPr>
        <w:t>org</w:t>
      </w:r>
      <w:proofErr w:type="gramEnd"/>
      <w:r w:rsidRPr="00B346B5">
        <w:rPr>
          <w:rFonts w:ascii="Monaco" w:hAnsi="Monaco"/>
          <w:sz w:val="16"/>
          <w:szCs w:val="16"/>
        </w:rPr>
        <w:t>.reactome.data.ReactomeDatabaseModifier</w:t>
      </w:r>
      <w:proofErr w:type="spellEnd"/>
      <w:r w:rsidRPr="00B346B5">
        <w:rPr>
          <w:rFonts w:ascii="Monaco" w:hAnsi="Monaco"/>
          <w:sz w:val="16"/>
          <w:szCs w:val="16"/>
        </w:rPr>
        <w:t xml:space="preserve">  - Total copied: 32655</w:t>
      </w:r>
    </w:p>
    <w:p w14:paraId="345EC19A" w14:textId="77777777" w:rsidR="003D5A16" w:rsidRDefault="003D5A16" w:rsidP="00E86574">
      <w:pPr>
        <w:pStyle w:val="ListParagraph"/>
        <w:ind w:left="1440"/>
      </w:pPr>
    </w:p>
    <w:p w14:paraId="6D710468" w14:textId="101F5422" w:rsidR="005B4224" w:rsidRDefault="005B4224" w:rsidP="006F287F">
      <w:pPr>
        <w:pStyle w:val="ListParagraph"/>
        <w:numPr>
          <w:ilvl w:val="0"/>
          <w:numId w:val="1"/>
        </w:numPr>
      </w:pPr>
      <w:r>
        <w:t>Modify Reactome database schema: the regular Reactome database schema needs to be expanded for the FI network. A new attribute called “</w:t>
      </w:r>
      <w:proofErr w:type="spellStart"/>
      <w:r>
        <w:t>dataSource</w:t>
      </w:r>
      <w:proofErr w:type="spellEnd"/>
      <w:r>
        <w:t>” should be added to the top-</w:t>
      </w:r>
      <w:r w:rsidR="00B32BA8">
        <w:t>level class, “</w:t>
      </w:r>
      <w:proofErr w:type="spellStart"/>
      <w:r w:rsidR="00B32BA8">
        <w:t>DatabaseObject</w:t>
      </w:r>
      <w:proofErr w:type="spellEnd"/>
      <w:r w:rsidR="00B32BA8">
        <w:t xml:space="preserve">”. Two new classes, Interaction and </w:t>
      </w:r>
      <w:proofErr w:type="spellStart"/>
      <w:r w:rsidR="00B32BA8">
        <w:t>TargetedInteraction</w:t>
      </w:r>
      <w:proofErr w:type="spellEnd"/>
      <w:r>
        <w:t xml:space="preserve"> should be created.</w:t>
      </w:r>
    </w:p>
    <w:p w14:paraId="23C2F7B4" w14:textId="77777777" w:rsidR="005B4224" w:rsidRDefault="005B4224" w:rsidP="005B4224"/>
    <w:p w14:paraId="09A579DA" w14:textId="4F079429" w:rsidR="005B4224" w:rsidRPr="008A7DAE" w:rsidRDefault="005B4224" w:rsidP="005B4224">
      <w:pPr>
        <w:rPr>
          <w:i/>
        </w:rPr>
      </w:pPr>
      <w:proofErr w:type="spellStart"/>
      <w:r w:rsidRPr="008A7DAE">
        <w:rPr>
          <w:i/>
        </w:rPr>
        <w:t>mysql</w:t>
      </w:r>
      <w:proofErr w:type="spellEnd"/>
      <w:r w:rsidRPr="008A7DAE">
        <w:rPr>
          <w:i/>
        </w:rPr>
        <w:t>&gt; source {</w:t>
      </w:r>
      <w:proofErr w:type="spellStart"/>
      <w:r w:rsidRPr="008A7DAE">
        <w:rPr>
          <w:i/>
        </w:rPr>
        <w:t>absolute_path_to</w:t>
      </w:r>
      <w:proofErr w:type="spellEnd"/>
      <w:r w:rsidR="00E262E9">
        <w:rPr>
          <w:i/>
        </w:rPr>
        <w:t>}</w:t>
      </w:r>
      <w:r w:rsidRPr="008A7DAE">
        <w:rPr>
          <w:i/>
        </w:rPr>
        <w:t>/</w:t>
      </w:r>
      <w:proofErr w:type="spellStart"/>
      <w:r w:rsidRPr="008A7DAE">
        <w:rPr>
          <w:i/>
        </w:rPr>
        <w:t>SchemaModification.sql</w:t>
      </w:r>
      <w:proofErr w:type="spellEnd"/>
    </w:p>
    <w:p w14:paraId="2C406249" w14:textId="77777777" w:rsidR="005B4224" w:rsidRDefault="005B4224" w:rsidP="005B4224"/>
    <w:p w14:paraId="3D0745F0" w14:textId="3AB862DC" w:rsidR="005B4224" w:rsidRDefault="005B4224" w:rsidP="005B4224">
      <w:r>
        <w:t xml:space="preserve">Note: You should find a copy of </w:t>
      </w:r>
      <w:proofErr w:type="spellStart"/>
      <w:r>
        <w:t>SchemaModi</w:t>
      </w:r>
      <w:r w:rsidR="00623D92">
        <w:t>fcation.sql</w:t>
      </w:r>
      <w:proofErr w:type="spellEnd"/>
      <w:r w:rsidR="00623D92">
        <w:t xml:space="preserve"> in resources folder.</w:t>
      </w:r>
    </w:p>
    <w:p w14:paraId="5B12E399" w14:textId="77777777" w:rsidR="005B4224" w:rsidRDefault="005B4224" w:rsidP="005B4224"/>
    <w:p w14:paraId="7EB2557F" w14:textId="7C9726F6" w:rsidR="005B4224" w:rsidRDefault="005B4224" w:rsidP="005B4224">
      <w:r>
        <w:t xml:space="preserve">After a successful run </w:t>
      </w:r>
      <w:r w:rsidR="00B32BA8">
        <w:t xml:space="preserve">of the above </w:t>
      </w:r>
      <w:proofErr w:type="spellStart"/>
      <w:r w:rsidR="00B32BA8">
        <w:t>sql</w:t>
      </w:r>
      <w:proofErr w:type="spellEnd"/>
      <w:r w:rsidR="00B32BA8">
        <w:t>, check if two</w:t>
      </w:r>
      <w:r>
        <w:t xml:space="preserve"> </w:t>
      </w:r>
      <w:r w:rsidR="00B32BA8">
        <w:t>new</w:t>
      </w:r>
      <w:r>
        <w:t xml:space="preserve"> class</w:t>
      </w:r>
      <w:r w:rsidR="00B32BA8">
        <w:t xml:space="preserve">es (Interaction and </w:t>
      </w:r>
      <w:proofErr w:type="spellStart"/>
      <w:r w:rsidR="00B32BA8">
        <w:t>TargetedInteraction</w:t>
      </w:r>
      <w:proofErr w:type="spellEnd"/>
      <w:r w:rsidR="00B32BA8">
        <w:t>)</w:t>
      </w:r>
      <w:r>
        <w:t xml:space="preserve">, and new attribute </w:t>
      </w:r>
      <w:proofErr w:type="spellStart"/>
      <w:r>
        <w:t>dataSource</w:t>
      </w:r>
      <w:proofErr w:type="spellEnd"/>
      <w:r>
        <w:t xml:space="preserve"> for </w:t>
      </w:r>
      <w:proofErr w:type="spellStart"/>
      <w:r>
        <w:t>DatabaseObject</w:t>
      </w:r>
      <w:proofErr w:type="spellEnd"/>
      <w:r>
        <w:t xml:space="preserve"> have been created by connecting your curator tool to your newly created database. Check the database schema view to make sure these </w:t>
      </w:r>
      <w:r w:rsidR="00206AC9">
        <w:t>three</w:t>
      </w:r>
      <w:r>
        <w:t xml:space="preserve"> </w:t>
      </w:r>
      <w:r w:rsidR="001E5077">
        <w:t>items</w:t>
      </w:r>
      <w:r>
        <w:t xml:space="preserve"> </w:t>
      </w:r>
      <w:r w:rsidR="001E5077">
        <w:t xml:space="preserve">are </w:t>
      </w:r>
      <w:r>
        <w:t>there.</w:t>
      </w:r>
    </w:p>
    <w:p w14:paraId="1A86DF14" w14:textId="77777777" w:rsidR="005B4224" w:rsidRDefault="005B4224" w:rsidP="005B4224"/>
    <w:p w14:paraId="4328B225" w14:textId="77777777" w:rsidR="005B4224" w:rsidRDefault="005B4224" w:rsidP="005B4224">
      <w:r>
        <w:lastRenderedPageBreak/>
        <w:t>In order to use this new expanded Reactome schema for future procedures, we need to export the new schema from the database into a local computer. In the curator tool, after connecting to the modified database, do the following:</w:t>
      </w:r>
    </w:p>
    <w:p w14:paraId="0B4711E8" w14:textId="77777777" w:rsidR="005B4224" w:rsidRDefault="005B4224" w:rsidP="005B4224"/>
    <w:p w14:paraId="4086AA4D" w14:textId="33A3D6E2" w:rsidR="005B4224" w:rsidRDefault="005B4224" w:rsidP="005B4224">
      <w:r>
        <w:t>In the database schema view, choose “Export Schema” in the File menu, and save the schema into the resource folder in your project folder. This schema file will be needed by the Reactome Java API, which is used extensively in the following procedures.</w:t>
      </w:r>
    </w:p>
    <w:p w14:paraId="09402E95" w14:textId="77777777" w:rsidR="005B4224" w:rsidRDefault="005B4224" w:rsidP="005B4224"/>
    <w:p w14:paraId="0BDF8C64" w14:textId="217B3265" w:rsidR="00FD5871" w:rsidRDefault="005B4224" w:rsidP="00666238">
      <w:r w:rsidRPr="008E591A">
        <w:rPr>
          <w:highlight w:val="yellow"/>
        </w:rPr>
        <w:t>Note: the file name has to be “schema” without any extension. Don’t change it!</w:t>
      </w:r>
    </w:p>
    <w:p w14:paraId="5EA61FAD" w14:textId="77777777" w:rsidR="001F049F" w:rsidRDefault="001F049F" w:rsidP="00666238">
      <w:pPr>
        <w:rPr>
          <w:b/>
        </w:rPr>
      </w:pPr>
    </w:p>
    <w:p w14:paraId="3E28A1EF" w14:textId="36629C7B" w:rsidR="002D4905" w:rsidRPr="008458B2" w:rsidRDefault="00366B3C" w:rsidP="00666238">
      <w:pPr>
        <w:rPr>
          <w:b/>
          <w:color w:val="FF0000"/>
        </w:rPr>
      </w:pPr>
      <w:r w:rsidRPr="008458B2">
        <w:rPr>
          <w:b/>
          <w:color w:val="FF0000"/>
        </w:rPr>
        <w:t>KEGG</w:t>
      </w:r>
      <w:r w:rsidR="008458B2" w:rsidRPr="008458B2">
        <w:rPr>
          <w:b/>
          <w:color w:val="FF0000"/>
        </w:rPr>
        <w:t xml:space="preserve">: As of the 2024 version, KEGG is not used </w:t>
      </w:r>
      <w:r w:rsidR="00DA0683" w:rsidRPr="008458B2">
        <w:rPr>
          <w:b/>
          <w:color w:val="FF0000"/>
        </w:rPr>
        <w:t>any</w:t>
      </w:r>
      <w:r w:rsidR="00DA0683">
        <w:rPr>
          <w:b/>
          <w:color w:val="FF0000"/>
        </w:rPr>
        <w:t>m</w:t>
      </w:r>
      <w:r w:rsidR="00DA0683" w:rsidRPr="008458B2">
        <w:rPr>
          <w:b/>
          <w:color w:val="FF0000"/>
        </w:rPr>
        <w:t>ore</w:t>
      </w:r>
      <w:r w:rsidR="008458B2" w:rsidRPr="008458B2">
        <w:rPr>
          <w:b/>
          <w:color w:val="FF0000"/>
        </w:rPr>
        <w:t xml:space="preserve"> because of the license issue!</w:t>
      </w:r>
    </w:p>
    <w:p w14:paraId="69D3A7E3" w14:textId="77777777" w:rsidR="001A0A37" w:rsidRDefault="001A0A37" w:rsidP="004D6DDD"/>
    <w:p w14:paraId="10A1C51B" w14:textId="250DE239" w:rsidR="004D6DDD" w:rsidRPr="004B3036" w:rsidRDefault="00DC25FC" w:rsidP="004D6DDD">
      <w:pPr>
        <w:rPr>
          <w:b/>
        </w:rPr>
      </w:pPr>
      <w:r w:rsidRPr="004B3036">
        <w:rPr>
          <w:b/>
        </w:rPr>
        <w:t>NCI-PID</w:t>
      </w:r>
    </w:p>
    <w:p w14:paraId="5D9E82D4" w14:textId="77777777" w:rsidR="00DC25FC" w:rsidRDefault="00DC25FC" w:rsidP="004D6DDD"/>
    <w:p w14:paraId="20AC6B11" w14:textId="2FD3FEED" w:rsidR="00DC25FC" w:rsidRDefault="0037399E" w:rsidP="004D6DDD">
      <w:r>
        <w:t xml:space="preserve">There are two kinds of pathways available in this database: pathways curated by NCI-PID curators and pathways imported from </w:t>
      </w:r>
      <w:proofErr w:type="spellStart"/>
      <w:r>
        <w:t>BioCarta</w:t>
      </w:r>
      <w:proofErr w:type="spellEnd"/>
      <w:r>
        <w:t xml:space="preserve"> and Reactome. Indeed, we don’t need to import Reactome pathways here. </w:t>
      </w:r>
      <w:proofErr w:type="spellStart"/>
      <w:r w:rsidR="00A45B1A">
        <w:t>BioCarta</w:t>
      </w:r>
      <w:proofErr w:type="spellEnd"/>
      <w:r w:rsidR="00A45B1A">
        <w:t xml:space="preserve"> pathways have not been updated since they were imported in this database. But because the changes of the Reactome schema, these pathways should be re-imported each time if we want to use them. </w:t>
      </w:r>
    </w:p>
    <w:p w14:paraId="259D5B5D" w14:textId="77777777" w:rsidR="00673FA4" w:rsidRDefault="00673FA4" w:rsidP="004D6DDD"/>
    <w:p w14:paraId="20C6CE10" w14:textId="66DDE1CB" w:rsidR="00673FA4" w:rsidRDefault="003C38F4" w:rsidP="003C38F4">
      <w:pPr>
        <w:pStyle w:val="ListParagraph"/>
        <w:numPr>
          <w:ilvl w:val="0"/>
          <w:numId w:val="4"/>
        </w:numPr>
      </w:pPr>
      <w:r>
        <w:t>Download pathways from NCI-PID:</w:t>
      </w:r>
      <w:r w:rsidR="0004227C">
        <w:t xml:space="preserve"> The data format we are going to use is </w:t>
      </w:r>
      <w:proofErr w:type="spellStart"/>
      <w:r w:rsidR="0004227C">
        <w:t>BioPAX</w:t>
      </w:r>
      <w:proofErr w:type="spellEnd"/>
      <w:r w:rsidR="0004227C">
        <w:t xml:space="preserve"> level 2. Download these two BP2 files in </w:t>
      </w:r>
      <w:r w:rsidR="002A3DEC">
        <w:t xml:space="preserve">its download site, </w:t>
      </w:r>
      <w:hyperlink r:id="rId16" w:history="1">
        <w:r w:rsidR="00556136" w:rsidRPr="00AB255A">
          <w:rPr>
            <w:rStyle w:val="Hyperlink"/>
          </w:rPr>
          <w:t>http://pid.nci.nih.gov/download.shtml</w:t>
        </w:r>
      </w:hyperlink>
      <w:r w:rsidR="00556136">
        <w:t xml:space="preserve">: </w:t>
      </w:r>
      <w:r w:rsidR="006157FA">
        <w:t>NCI-Nature Curated Data (</w:t>
      </w:r>
      <w:proofErr w:type="spellStart"/>
      <w:r w:rsidR="006157FA">
        <w:t>BioPAX</w:t>
      </w:r>
      <w:proofErr w:type="spellEnd"/>
      <w:r w:rsidR="006157FA">
        <w:t xml:space="preserve"> Level 2), and </w:t>
      </w:r>
      <w:proofErr w:type="spellStart"/>
      <w:r w:rsidR="006157FA">
        <w:t>BioCarta</w:t>
      </w:r>
      <w:proofErr w:type="spellEnd"/>
      <w:r w:rsidR="006157FA">
        <w:t xml:space="preserve"> data (</w:t>
      </w:r>
      <w:proofErr w:type="spellStart"/>
      <w:r w:rsidR="006157FA">
        <w:t>BioPAX</w:t>
      </w:r>
      <w:proofErr w:type="spellEnd"/>
      <w:r w:rsidR="006157FA">
        <w:t xml:space="preserve"> Level 2). </w:t>
      </w:r>
      <w:r w:rsidR="00075871">
        <w:t xml:space="preserve">After unzipping, the file names should be: </w:t>
      </w:r>
    </w:p>
    <w:p w14:paraId="39A76BC3" w14:textId="53BE7EFB" w:rsidR="00075871" w:rsidRDefault="00E45613" w:rsidP="00075871">
      <w:pPr>
        <w:pStyle w:val="ListParagraph"/>
        <w:numPr>
          <w:ilvl w:val="1"/>
          <w:numId w:val="4"/>
        </w:numPr>
      </w:pPr>
      <w:r w:rsidRPr="00E45613">
        <w:t>NCI-Nature_Curated.bp2.owl</w:t>
      </w:r>
    </w:p>
    <w:p w14:paraId="4E1A45B7" w14:textId="6EE3743C" w:rsidR="00E45613" w:rsidRDefault="00E45613" w:rsidP="00075871">
      <w:pPr>
        <w:pStyle w:val="ListParagraph"/>
        <w:numPr>
          <w:ilvl w:val="1"/>
          <w:numId w:val="4"/>
        </w:numPr>
      </w:pPr>
      <w:r w:rsidRPr="00E45613">
        <w:t>BioCarta.bp2.owl</w:t>
      </w:r>
    </w:p>
    <w:p w14:paraId="11C3E2DD" w14:textId="77777777" w:rsidR="00503440" w:rsidRDefault="00503440" w:rsidP="00503440"/>
    <w:p w14:paraId="7727E1C0" w14:textId="7E3B3D8C" w:rsidR="00503440" w:rsidRDefault="00503440" w:rsidP="00503440">
      <w:r w:rsidRPr="006A5D01">
        <w:rPr>
          <w:highlight w:val="yellow"/>
        </w:rPr>
        <w:t xml:space="preserve">Note: Since June, 2012, the BP2 file for curated pathways include pathways imported from both Reactome and </w:t>
      </w:r>
      <w:proofErr w:type="spellStart"/>
      <w:r w:rsidRPr="006A5D01">
        <w:rPr>
          <w:highlight w:val="yellow"/>
        </w:rPr>
        <w:t>BioCarta</w:t>
      </w:r>
      <w:proofErr w:type="spellEnd"/>
      <w:r w:rsidRPr="006A5D01">
        <w:rPr>
          <w:highlight w:val="yellow"/>
        </w:rPr>
        <w:t xml:space="preserve">. </w:t>
      </w:r>
      <w:proofErr w:type="gramStart"/>
      <w:r w:rsidRPr="006A5D01">
        <w:rPr>
          <w:highlight w:val="yellow"/>
        </w:rPr>
        <w:t>So</w:t>
      </w:r>
      <w:proofErr w:type="gramEnd"/>
      <w:r w:rsidRPr="006A5D01">
        <w:rPr>
          <w:highlight w:val="yellow"/>
        </w:rPr>
        <w:t xml:space="preserve"> this file cannot be used any more. Since there are not many new pathways added, the file downloaded in January, 2012 is used</w:t>
      </w:r>
      <w:r w:rsidR="00972BB1">
        <w:rPr>
          <w:highlight w:val="yellow"/>
        </w:rPr>
        <w:t xml:space="preserve"> (If you don’t have these files, ask Guanming)</w:t>
      </w:r>
      <w:r w:rsidRPr="006A5D01">
        <w:rPr>
          <w:highlight w:val="yellow"/>
        </w:rPr>
        <w:t>. This issue needs to be monitored.</w:t>
      </w:r>
      <w:r w:rsidR="00AD73FE" w:rsidRPr="006A5D01">
        <w:rPr>
          <w:highlight w:val="yellow"/>
        </w:rPr>
        <w:t xml:space="preserve"> However, an email using the feedback link was bounced back!!!</w:t>
      </w:r>
    </w:p>
    <w:p w14:paraId="22E2F042" w14:textId="77777777" w:rsidR="00503440" w:rsidRDefault="00503440" w:rsidP="00503440"/>
    <w:p w14:paraId="1381CB6C" w14:textId="66011839" w:rsidR="005F7A5A" w:rsidRDefault="005F7A5A" w:rsidP="00503440">
      <w:r w:rsidRPr="00B31ABC">
        <w:rPr>
          <w:highlight w:val="yellow"/>
        </w:rPr>
        <w:t xml:space="preserve">Note: On December 15, 2014, the last update is </w:t>
      </w:r>
      <w:r w:rsidR="00E07B48" w:rsidRPr="00B31ABC">
        <w:rPr>
          <w:highlight w:val="yellow"/>
        </w:rPr>
        <w:t xml:space="preserve">still in December, 2012. </w:t>
      </w:r>
      <w:proofErr w:type="gramStart"/>
      <w:r w:rsidR="00E07B48" w:rsidRPr="00B31ABC">
        <w:rPr>
          <w:highlight w:val="yellow"/>
        </w:rPr>
        <w:t>So</w:t>
      </w:r>
      <w:proofErr w:type="gramEnd"/>
      <w:r w:rsidR="00E07B48" w:rsidRPr="00B31ABC">
        <w:rPr>
          <w:highlight w:val="yellow"/>
        </w:rPr>
        <w:t xml:space="preserve"> the old files were still used for the 2014 version </w:t>
      </w:r>
      <w:r w:rsidR="008D07F5" w:rsidRPr="00B31ABC">
        <w:rPr>
          <w:highlight w:val="yellow"/>
        </w:rPr>
        <w:t xml:space="preserve">and afterwards </w:t>
      </w:r>
      <w:r w:rsidR="00E07B48" w:rsidRPr="00B31ABC">
        <w:rPr>
          <w:highlight w:val="yellow"/>
        </w:rPr>
        <w:t>of the FI network.</w:t>
      </w:r>
    </w:p>
    <w:p w14:paraId="7565B770" w14:textId="77777777" w:rsidR="005F7A5A" w:rsidRDefault="005F7A5A" w:rsidP="00503440"/>
    <w:p w14:paraId="2FF25A18" w14:textId="6F653D5B" w:rsidR="003C38F4" w:rsidRDefault="007F454C" w:rsidP="003C38F4">
      <w:pPr>
        <w:pStyle w:val="ListParagraph"/>
        <w:numPr>
          <w:ilvl w:val="0"/>
          <w:numId w:val="4"/>
        </w:numPr>
      </w:pPr>
      <w:r>
        <w:t xml:space="preserve">Modified </w:t>
      </w:r>
      <w:r w:rsidR="004A6BBB">
        <w:t>the following configurations in the configuration file:</w:t>
      </w:r>
    </w:p>
    <w:p w14:paraId="2E82A5F3" w14:textId="77777777" w:rsidR="007F454C" w:rsidRDefault="007F454C" w:rsidP="007F454C"/>
    <w:p w14:paraId="46CF0B04" w14:textId="77777777" w:rsidR="004A6BBB" w:rsidRPr="004A6BBB" w:rsidRDefault="004A6BBB" w:rsidP="004A6BBB">
      <w:pPr>
        <w:widowControl w:val="0"/>
        <w:autoSpaceDE w:val="0"/>
        <w:autoSpaceDN w:val="0"/>
        <w:adjustRightInd w:val="0"/>
        <w:rPr>
          <w:rFonts w:ascii="Monaco" w:hAnsi="Monaco" w:cs="Monaco"/>
          <w:sz w:val="20"/>
          <w:szCs w:val="20"/>
        </w:rPr>
      </w:pPr>
      <w:r w:rsidRPr="004A6BBB">
        <w:rPr>
          <w:rFonts w:ascii="Monaco" w:hAnsi="Monaco" w:cs="Monaco"/>
          <w:color w:val="3F7F5F"/>
          <w:sz w:val="20"/>
          <w:szCs w:val="20"/>
        </w:rPr>
        <w:t># Used for the Nature-PID database files</w:t>
      </w:r>
    </w:p>
    <w:p w14:paraId="0FE66050" w14:textId="77777777" w:rsidR="004A6BBB" w:rsidRPr="004A6BBB" w:rsidRDefault="004A6BBB" w:rsidP="004A6BBB">
      <w:pPr>
        <w:widowControl w:val="0"/>
        <w:autoSpaceDE w:val="0"/>
        <w:autoSpaceDN w:val="0"/>
        <w:adjustRightInd w:val="0"/>
        <w:rPr>
          <w:rFonts w:ascii="Monaco" w:hAnsi="Monaco" w:cs="Monaco"/>
          <w:sz w:val="20"/>
          <w:szCs w:val="20"/>
        </w:rPr>
      </w:pPr>
      <w:r w:rsidRPr="004A6BBB">
        <w:rPr>
          <w:rFonts w:ascii="Monaco" w:hAnsi="Monaco" w:cs="Monaco"/>
          <w:color w:val="000000"/>
          <w:sz w:val="20"/>
          <w:szCs w:val="20"/>
        </w:rPr>
        <w:t>NATURE_PID_DIR=</w:t>
      </w:r>
      <w:r w:rsidRPr="004A6BBB">
        <w:rPr>
          <w:rFonts w:ascii="Monaco" w:hAnsi="Monaco" w:cs="Monaco"/>
          <w:color w:val="2A00FF"/>
          <w:sz w:val="20"/>
          <w:szCs w:val="20"/>
        </w:rPr>
        <w:t>${DATA_SET_DIR}/NCI-Pathways/011612/</w:t>
      </w:r>
    </w:p>
    <w:p w14:paraId="140997F6" w14:textId="77777777" w:rsidR="004A6BBB" w:rsidRPr="004A6BBB" w:rsidRDefault="004A6BBB" w:rsidP="004A6BBB">
      <w:pPr>
        <w:widowControl w:val="0"/>
        <w:autoSpaceDE w:val="0"/>
        <w:autoSpaceDN w:val="0"/>
        <w:adjustRightInd w:val="0"/>
        <w:rPr>
          <w:rFonts w:ascii="Monaco" w:hAnsi="Monaco" w:cs="Monaco"/>
          <w:sz w:val="20"/>
          <w:szCs w:val="20"/>
        </w:rPr>
      </w:pPr>
      <w:r w:rsidRPr="004A6BBB">
        <w:rPr>
          <w:rFonts w:ascii="Monaco" w:hAnsi="Monaco" w:cs="Monaco"/>
          <w:color w:val="000000"/>
          <w:sz w:val="20"/>
          <w:szCs w:val="20"/>
        </w:rPr>
        <w:t>NATURE_PID_CURATED=</w:t>
      </w:r>
      <w:r w:rsidRPr="004A6BBB">
        <w:rPr>
          <w:rFonts w:ascii="Monaco" w:hAnsi="Monaco" w:cs="Monaco"/>
          <w:color w:val="2A00FF"/>
          <w:sz w:val="20"/>
          <w:szCs w:val="20"/>
        </w:rPr>
        <w:t>${NATURE_PID_DIR}/NCI-Nature_Curated.bp2.owl</w:t>
      </w:r>
    </w:p>
    <w:p w14:paraId="4F176300" w14:textId="77777777" w:rsidR="004A6BBB" w:rsidRPr="004A6BBB" w:rsidRDefault="004A6BBB" w:rsidP="004A6BBB">
      <w:pPr>
        <w:widowControl w:val="0"/>
        <w:autoSpaceDE w:val="0"/>
        <w:autoSpaceDN w:val="0"/>
        <w:adjustRightInd w:val="0"/>
        <w:rPr>
          <w:rFonts w:ascii="Monaco" w:hAnsi="Monaco" w:cs="Monaco"/>
          <w:sz w:val="20"/>
          <w:szCs w:val="20"/>
        </w:rPr>
      </w:pPr>
      <w:r w:rsidRPr="004A6BBB">
        <w:rPr>
          <w:rFonts w:ascii="Monaco" w:hAnsi="Monaco" w:cs="Monaco"/>
          <w:color w:val="000000"/>
          <w:sz w:val="20"/>
          <w:szCs w:val="20"/>
        </w:rPr>
        <w:t>NATURE_PID_CURATED_CONVERTED=</w:t>
      </w:r>
      <w:r w:rsidRPr="004A6BBB">
        <w:rPr>
          <w:rFonts w:ascii="Monaco" w:hAnsi="Monaco" w:cs="Monaco"/>
          <w:color w:val="2A00FF"/>
          <w:sz w:val="20"/>
          <w:szCs w:val="20"/>
        </w:rPr>
        <w:t>${NATURE_PID_DIR}/NCI-</w:t>
      </w:r>
      <w:r w:rsidRPr="004A6BBB">
        <w:rPr>
          <w:rFonts w:ascii="Monaco" w:hAnsi="Monaco" w:cs="Monaco"/>
          <w:color w:val="2A00FF"/>
          <w:sz w:val="20"/>
          <w:szCs w:val="20"/>
        </w:rPr>
        <w:lastRenderedPageBreak/>
        <w:t>Nature_Curated.bp2.</w:t>
      </w:r>
      <w:r w:rsidRPr="004A6BBB">
        <w:rPr>
          <w:rFonts w:ascii="Monaco" w:hAnsi="Monaco" w:cs="Monaco"/>
          <w:color w:val="2A00FF"/>
          <w:sz w:val="20"/>
          <w:szCs w:val="20"/>
          <w:u w:val="single"/>
        </w:rPr>
        <w:t>rtpj</w:t>
      </w:r>
    </w:p>
    <w:p w14:paraId="4F3DDE67" w14:textId="77777777" w:rsidR="004A6BBB" w:rsidRPr="004A6BBB" w:rsidRDefault="004A6BBB" w:rsidP="004A6BBB">
      <w:pPr>
        <w:widowControl w:val="0"/>
        <w:autoSpaceDE w:val="0"/>
        <w:autoSpaceDN w:val="0"/>
        <w:adjustRightInd w:val="0"/>
        <w:rPr>
          <w:rFonts w:ascii="Monaco" w:hAnsi="Monaco" w:cs="Monaco"/>
          <w:sz w:val="20"/>
          <w:szCs w:val="20"/>
        </w:rPr>
      </w:pPr>
      <w:r w:rsidRPr="004A6BBB">
        <w:rPr>
          <w:rFonts w:ascii="Monaco" w:hAnsi="Monaco" w:cs="Monaco"/>
          <w:color w:val="000000"/>
          <w:sz w:val="20"/>
          <w:szCs w:val="20"/>
        </w:rPr>
        <w:t>NATURE_PID_BIOCARTA=</w:t>
      </w:r>
      <w:r w:rsidRPr="004A6BBB">
        <w:rPr>
          <w:rFonts w:ascii="Monaco" w:hAnsi="Monaco" w:cs="Monaco"/>
          <w:color w:val="2A00FF"/>
          <w:sz w:val="20"/>
          <w:szCs w:val="20"/>
        </w:rPr>
        <w:t>${NATURE_PID_DIR}/BioCarta.bp2.owl</w:t>
      </w:r>
    </w:p>
    <w:p w14:paraId="00C94879" w14:textId="1389E25F" w:rsidR="007F454C" w:rsidRDefault="004A6BBB" w:rsidP="004A6BBB">
      <w:pPr>
        <w:rPr>
          <w:rFonts w:ascii="Monaco" w:hAnsi="Monaco" w:cs="Monaco"/>
          <w:color w:val="2A00FF"/>
          <w:sz w:val="20"/>
          <w:szCs w:val="20"/>
        </w:rPr>
      </w:pPr>
      <w:r w:rsidRPr="004A6BBB">
        <w:rPr>
          <w:rFonts w:ascii="Monaco" w:hAnsi="Monaco" w:cs="Monaco"/>
          <w:color w:val="000000"/>
          <w:sz w:val="20"/>
          <w:szCs w:val="20"/>
        </w:rPr>
        <w:t>NATURE_PID_BIOCARTA_CONVERTED=</w:t>
      </w:r>
      <w:r w:rsidRPr="004A6BBB">
        <w:rPr>
          <w:rFonts w:ascii="Monaco" w:hAnsi="Monaco" w:cs="Monaco"/>
          <w:color w:val="2A00FF"/>
          <w:sz w:val="20"/>
          <w:szCs w:val="20"/>
        </w:rPr>
        <w:t>${NATURE_PID_DIR}/BioCarta.bp2.</w:t>
      </w:r>
      <w:r w:rsidRPr="0075384E">
        <w:rPr>
          <w:rFonts w:ascii="Monaco" w:hAnsi="Monaco" w:cs="Monaco"/>
          <w:color w:val="2A00FF"/>
          <w:sz w:val="20"/>
          <w:szCs w:val="20"/>
        </w:rPr>
        <w:t>rtpj</w:t>
      </w:r>
    </w:p>
    <w:p w14:paraId="2BBE1EE5" w14:textId="77777777" w:rsidR="004A6BBB" w:rsidRDefault="004A6BBB" w:rsidP="004A6BBB"/>
    <w:p w14:paraId="44EDF3B1" w14:textId="4D3B429A" w:rsidR="007F454C" w:rsidRDefault="00EE0FF0" w:rsidP="003B65A5">
      <w:pPr>
        <w:pStyle w:val="ListParagraph"/>
        <w:numPr>
          <w:ilvl w:val="0"/>
          <w:numId w:val="4"/>
        </w:numPr>
      </w:pPr>
      <w:r>
        <w:t xml:space="preserve">Find the </w:t>
      </w:r>
      <w:proofErr w:type="spellStart"/>
      <w:r>
        <w:t>BioPAX</w:t>
      </w:r>
      <w:proofErr w:type="spellEnd"/>
      <w:r>
        <w:t xml:space="preserve"> to Reactome mapping file: resources/BioPAXToReactomeMappers.xml. Make sure the following XML element is </w:t>
      </w:r>
      <w:r w:rsidRPr="008847C8">
        <w:rPr>
          <w:b/>
        </w:rPr>
        <w:t>NOT</w:t>
      </w:r>
      <w:r>
        <w:t xml:space="preserve"> commented out so that we can use </w:t>
      </w:r>
      <w:proofErr w:type="spellStart"/>
      <w:r>
        <w:t>NciPIDBToRPostProcessor</w:t>
      </w:r>
      <w:proofErr w:type="spellEnd"/>
      <w:r>
        <w:t xml:space="preserve"> class in package </w:t>
      </w:r>
      <w:proofErr w:type="gramStart"/>
      <w:r>
        <w:t>org.reactome</w:t>
      </w:r>
      <w:proofErr w:type="gramEnd"/>
      <w:r>
        <w:t xml:space="preserve">.b2rPostProcessor </w:t>
      </w:r>
      <w:r w:rsidR="003B65A5">
        <w:t>during mapping:</w:t>
      </w:r>
    </w:p>
    <w:p w14:paraId="7C5AFD96" w14:textId="77777777" w:rsidR="003B65A5" w:rsidRDefault="003B65A5" w:rsidP="003B65A5"/>
    <w:p w14:paraId="6695C81A" w14:textId="77777777" w:rsidR="003B65A5" w:rsidRPr="00720EBA" w:rsidRDefault="003B65A5" w:rsidP="003B65A5">
      <w:pPr>
        <w:widowControl w:val="0"/>
        <w:autoSpaceDE w:val="0"/>
        <w:autoSpaceDN w:val="0"/>
        <w:adjustRightInd w:val="0"/>
        <w:rPr>
          <w:rFonts w:ascii="Monaco" w:hAnsi="Monaco" w:cs="Monaco"/>
          <w:sz w:val="18"/>
          <w:szCs w:val="18"/>
        </w:rPr>
      </w:pPr>
      <w:r w:rsidRPr="00720EBA">
        <w:rPr>
          <w:rFonts w:ascii="Monaco" w:hAnsi="Monaco" w:cs="Monaco"/>
          <w:color w:val="000000"/>
          <w:sz w:val="18"/>
          <w:szCs w:val="18"/>
        </w:rPr>
        <w:t xml:space="preserve">    </w:t>
      </w:r>
      <w:proofErr w:type="gramStart"/>
      <w:r w:rsidRPr="00720EBA">
        <w:rPr>
          <w:rFonts w:ascii="Monaco" w:hAnsi="Monaco" w:cs="Monaco"/>
          <w:color w:val="3F5FBF"/>
          <w:sz w:val="18"/>
          <w:szCs w:val="18"/>
        </w:rPr>
        <w:t>&lt;!--</w:t>
      </w:r>
      <w:proofErr w:type="gramEnd"/>
      <w:r w:rsidRPr="00720EBA">
        <w:rPr>
          <w:rFonts w:ascii="Monaco" w:hAnsi="Monaco" w:cs="Monaco"/>
          <w:color w:val="3F5FBF"/>
          <w:sz w:val="18"/>
          <w:szCs w:val="18"/>
        </w:rPr>
        <w:t xml:space="preserve"> This </w:t>
      </w:r>
      <w:proofErr w:type="spellStart"/>
      <w:r w:rsidRPr="00720EBA">
        <w:rPr>
          <w:rFonts w:ascii="Monaco" w:hAnsi="Monaco" w:cs="Monaco"/>
          <w:color w:val="3F5FBF"/>
          <w:sz w:val="18"/>
          <w:szCs w:val="18"/>
        </w:rPr>
        <w:t>PostProcessor</w:t>
      </w:r>
      <w:proofErr w:type="spellEnd"/>
      <w:r w:rsidRPr="00720EBA">
        <w:rPr>
          <w:rFonts w:ascii="Monaco" w:hAnsi="Monaco" w:cs="Monaco"/>
          <w:color w:val="3F5FBF"/>
          <w:sz w:val="18"/>
          <w:szCs w:val="18"/>
        </w:rPr>
        <w:t xml:space="preserve"> is for NCI Pathways --&gt;</w:t>
      </w:r>
    </w:p>
    <w:p w14:paraId="03FB8F25" w14:textId="60E69F91" w:rsidR="008E5845" w:rsidRPr="00310F2C" w:rsidRDefault="003B65A5" w:rsidP="00310F2C">
      <w:pPr>
        <w:widowControl w:val="0"/>
        <w:autoSpaceDE w:val="0"/>
        <w:autoSpaceDN w:val="0"/>
        <w:adjustRightInd w:val="0"/>
        <w:rPr>
          <w:rFonts w:ascii="Monaco" w:hAnsi="Monaco" w:cs="Monaco"/>
          <w:sz w:val="18"/>
          <w:szCs w:val="18"/>
        </w:rPr>
      </w:pPr>
      <w:r w:rsidRPr="00720EBA">
        <w:rPr>
          <w:rFonts w:ascii="Monaco" w:hAnsi="Monaco" w:cs="Monaco"/>
          <w:color w:val="000000"/>
          <w:sz w:val="18"/>
          <w:szCs w:val="18"/>
        </w:rPr>
        <w:t xml:space="preserve">    </w:t>
      </w:r>
      <w:r w:rsidRPr="00720EBA">
        <w:rPr>
          <w:rFonts w:ascii="Monaco" w:hAnsi="Monaco" w:cs="Monaco"/>
          <w:color w:val="008080"/>
          <w:sz w:val="18"/>
          <w:szCs w:val="18"/>
        </w:rPr>
        <w:t>&lt;</w:t>
      </w:r>
      <w:proofErr w:type="spellStart"/>
      <w:r w:rsidRPr="00720EBA">
        <w:rPr>
          <w:rFonts w:ascii="Monaco" w:hAnsi="Monaco" w:cs="Monaco"/>
          <w:color w:val="3F7F7F"/>
          <w:sz w:val="18"/>
          <w:szCs w:val="18"/>
        </w:rPr>
        <w:t>postProcessor</w:t>
      </w:r>
      <w:proofErr w:type="spellEnd"/>
      <w:r w:rsidRPr="00720EBA">
        <w:rPr>
          <w:rFonts w:ascii="Monaco" w:hAnsi="Monaco" w:cs="Monaco"/>
          <w:sz w:val="18"/>
          <w:szCs w:val="18"/>
        </w:rPr>
        <w:t xml:space="preserve"> </w:t>
      </w:r>
      <w:r w:rsidRPr="00720EBA">
        <w:rPr>
          <w:rFonts w:ascii="Monaco" w:hAnsi="Monaco" w:cs="Monaco"/>
          <w:color w:val="7F007F"/>
          <w:sz w:val="18"/>
          <w:szCs w:val="18"/>
        </w:rPr>
        <w:t>class</w:t>
      </w:r>
      <w:r w:rsidRPr="00720EBA">
        <w:rPr>
          <w:rFonts w:ascii="Monaco" w:hAnsi="Monaco" w:cs="Monaco"/>
          <w:color w:val="000000"/>
          <w:sz w:val="18"/>
          <w:szCs w:val="18"/>
        </w:rPr>
        <w:t>=</w:t>
      </w:r>
      <w:r w:rsidRPr="00720EBA">
        <w:rPr>
          <w:rFonts w:ascii="Monaco" w:hAnsi="Monaco" w:cs="Monaco"/>
          <w:i/>
          <w:iCs/>
          <w:color w:val="2A00FF"/>
          <w:sz w:val="18"/>
          <w:szCs w:val="18"/>
        </w:rPr>
        <w:t>"</w:t>
      </w:r>
      <w:proofErr w:type="gramStart"/>
      <w:r w:rsidRPr="00720EBA">
        <w:rPr>
          <w:rFonts w:ascii="Monaco" w:hAnsi="Monaco" w:cs="Monaco"/>
          <w:i/>
          <w:iCs/>
          <w:color w:val="2A00FF"/>
          <w:sz w:val="18"/>
          <w:szCs w:val="18"/>
        </w:rPr>
        <w:t>org.reactome</w:t>
      </w:r>
      <w:proofErr w:type="gramEnd"/>
      <w:r w:rsidRPr="00720EBA">
        <w:rPr>
          <w:rFonts w:ascii="Monaco" w:hAnsi="Monaco" w:cs="Monaco"/>
          <w:i/>
          <w:iCs/>
          <w:color w:val="2A00FF"/>
          <w:sz w:val="18"/>
          <w:szCs w:val="18"/>
        </w:rPr>
        <w:t>.b2rPostProcessor.NciPIDBToRPostProcessor"</w:t>
      </w:r>
      <w:r w:rsidRPr="00720EBA">
        <w:rPr>
          <w:rFonts w:ascii="Monaco" w:hAnsi="Monaco" w:cs="Monaco"/>
          <w:sz w:val="18"/>
          <w:szCs w:val="18"/>
        </w:rPr>
        <w:t xml:space="preserve"> </w:t>
      </w:r>
      <w:r w:rsidRPr="00720EBA">
        <w:rPr>
          <w:rFonts w:ascii="Monaco" w:hAnsi="Monaco" w:cs="Monaco"/>
          <w:color w:val="000000"/>
          <w:sz w:val="18"/>
          <w:szCs w:val="18"/>
        </w:rPr>
        <w:t>/&gt;</w:t>
      </w:r>
    </w:p>
    <w:p w14:paraId="78B90BA8" w14:textId="77777777" w:rsidR="00507740" w:rsidRDefault="00507740" w:rsidP="005F0889"/>
    <w:p w14:paraId="47D074CC" w14:textId="3C7B49D3" w:rsidR="00881D63" w:rsidRPr="008805B9" w:rsidRDefault="002C5590" w:rsidP="005F0889">
      <w:pPr>
        <w:rPr>
          <w:b/>
        </w:rPr>
      </w:pPr>
      <w:r w:rsidRPr="008805B9">
        <w:rPr>
          <w:b/>
        </w:rPr>
        <w:t>Panther</w:t>
      </w:r>
    </w:p>
    <w:p w14:paraId="43695F56" w14:textId="77777777" w:rsidR="002C5590" w:rsidRDefault="002C5590" w:rsidP="005F0889"/>
    <w:p w14:paraId="60CBE67D" w14:textId="42998064" w:rsidR="002C5590" w:rsidRDefault="008805B9" w:rsidP="005F0889">
      <w:r>
        <w:t xml:space="preserve">Pathways in the Panther database </w:t>
      </w:r>
      <w:r w:rsidR="007674DB">
        <w:t>have not been updated a lot</w:t>
      </w:r>
      <w:r>
        <w:t xml:space="preserve">. </w:t>
      </w:r>
      <w:r w:rsidR="009B1101">
        <w:t xml:space="preserve">However, because our Reactome </w:t>
      </w:r>
      <w:r w:rsidR="00111115">
        <w:t>schema</w:t>
      </w:r>
      <w:r w:rsidR="00A75EF4">
        <w:t xml:space="preserve"> has been evolved continually</w:t>
      </w:r>
      <w:r w:rsidR="009B1101">
        <w:t>, we still need to re-convert pathways from Panther into the Curator Tool project in order to merge with other pathways.</w:t>
      </w:r>
    </w:p>
    <w:p w14:paraId="14A885FF" w14:textId="77777777" w:rsidR="009B1101" w:rsidRDefault="009B1101" w:rsidP="005F0889"/>
    <w:p w14:paraId="6D00A8D6" w14:textId="0F648899" w:rsidR="009B1101" w:rsidRDefault="00E32952" w:rsidP="00E64B6E">
      <w:pPr>
        <w:pStyle w:val="ListParagraph"/>
        <w:numPr>
          <w:ilvl w:val="0"/>
          <w:numId w:val="6"/>
        </w:numPr>
      </w:pPr>
      <w:r>
        <w:t xml:space="preserve">Download Pathways: </w:t>
      </w:r>
      <w:r w:rsidR="008C033B">
        <w:t xml:space="preserve">download pathways from Panther’s ftp site, </w:t>
      </w:r>
      <w:hyperlink r:id="rId17" w:history="1">
        <w:r w:rsidR="00E73B0C" w:rsidRPr="00F64CBA">
          <w:rPr>
            <w:rStyle w:val="Hyperlink"/>
          </w:rPr>
          <w:t>ftp.pantherdb.org/pathway/current_release</w:t>
        </w:r>
      </w:hyperlink>
      <w:r w:rsidR="00E73B0C">
        <w:t xml:space="preserve">. </w:t>
      </w:r>
      <w:r w:rsidR="00145AF8">
        <w:t xml:space="preserve">Please download these two files: SBML_{version}.zip and SequenceAssociationPathway3.0.1.txt. </w:t>
      </w:r>
      <w:r w:rsidR="00E64B6E">
        <w:t xml:space="preserve">We use the SBML files, which are the file format used by the Panther annotation. The second file is used to map pathway component ids used in pathways into </w:t>
      </w:r>
      <w:proofErr w:type="spellStart"/>
      <w:r w:rsidR="00E64B6E">
        <w:t>UniProt</w:t>
      </w:r>
      <w:proofErr w:type="spellEnd"/>
      <w:r w:rsidR="00E64B6E">
        <w:t xml:space="preserve"> accession numbers.</w:t>
      </w:r>
    </w:p>
    <w:p w14:paraId="4ACAEB5F" w14:textId="77777777" w:rsidR="003C4268" w:rsidRDefault="003C4268" w:rsidP="003C4268"/>
    <w:p w14:paraId="5835532A" w14:textId="27E2F51E" w:rsidR="00EC7454" w:rsidRDefault="003C4268" w:rsidP="003C4268">
      <w:r>
        <w:t>Note</w:t>
      </w:r>
      <w:r w:rsidR="00EC7454">
        <w:t>s</w:t>
      </w:r>
      <w:r>
        <w:t xml:space="preserve">: </w:t>
      </w:r>
      <w:r w:rsidR="00EC7454">
        <w:t xml:space="preserve">1). Annotation at Panther is very slow. However, some pathways have been added into their pathway databases. As of December, 2013, the latest release is 3.2.1 containing 176 pathways (2520 pathway components). The 3.0.1 has </w:t>
      </w:r>
      <w:r w:rsidR="00C8061F">
        <w:t>165 pathways (2408 pathway components).</w:t>
      </w:r>
      <w:r w:rsidR="00EC7454">
        <w:t xml:space="preserve">  </w:t>
      </w:r>
      <w:r w:rsidR="00875E67" w:rsidRPr="00CC53EF">
        <w:rPr>
          <w:highlight w:val="yellow"/>
        </w:rPr>
        <w:t>It will be nicer to check the latest version of panther pathways, if significant new pathways have been added, probably a new download should be used.</w:t>
      </w:r>
    </w:p>
    <w:p w14:paraId="4C780053" w14:textId="5632268C" w:rsidR="003C4268" w:rsidRDefault="00EC7454" w:rsidP="00EC7454">
      <w:pPr>
        <w:ind w:firstLine="720"/>
      </w:pPr>
      <w:r>
        <w:t xml:space="preserve">2). </w:t>
      </w:r>
      <w:r w:rsidR="003C4268">
        <w:t xml:space="preserve">One pathway component used in panther pathways can be mapped to multiple </w:t>
      </w:r>
      <w:proofErr w:type="spellStart"/>
      <w:r w:rsidR="003C4268">
        <w:t>UniProt</w:t>
      </w:r>
      <w:proofErr w:type="spellEnd"/>
      <w:r w:rsidR="003C4268">
        <w:t xml:space="preserve"> identifiers because these components are actually based on HMM families constructed by Panther. In order to control the quality of imported pathways, we use </w:t>
      </w:r>
      <w:r w:rsidR="00C82175">
        <w:t xml:space="preserve">mappings based on the following reliable confidence only: </w:t>
      </w:r>
    </w:p>
    <w:p w14:paraId="7630F68F" w14:textId="77777777" w:rsidR="005F148F" w:rsidRDefault="005F148F" w:rsidP="003C4268"/>
    <w:p w14:paraId="1AF682FB" w14:textId="77777777" w:rsidR="005F148F" w:rsidRPr="00786AC2" w:rsidRDefault="005F148F" w:rsidP="005F148F">
      <w:pPr>
        <w:widowControl w:val="0"/>
        <w:autoSpaceDE w:val="0"/>
        <w:autoSpaceDN w:val="0"/>
        <w:adjustRightInd w:val="0"/>
        <w:rPr>
          <w:rFonts w:ascii="Monaco" w:hAnsi="Monaco" w:cs="Monaco"/>
          <w:sz w:val="18"/>
          <w:szCs w:val="18"/>
        </w:rPr>
      </w:pPr>
      <w:r w:rsidRPr="00786AC2">
        <w:rPr>
          <w:rFonts w:ascii="Monaco" w:hAnsi="Monaco" w:cs="Monaco"/>
          <w:color w:val="000000"/>
          <w:sz w:val="18"/>
          <w:szCs w:val="18"/>
        </w:rPr>
        <w:t xml:space="preserve">                </w:t>
      </w:r>
      <w:r w:rsidRPr="00786AC2">
        <w:rPr>
          <w:rFonts w:ascii="Monaco" w:hAnsi="Monaco" w:cs="Monaco"/>
          <w:color w:val="2A00FF"/>
          <w:sz w:val="18"/>
          <w:szCs w:val="18"/>
        </w:rPr>
        <w:t>"IGI"</w:t>
      </w:r>
      <w:r w:rsidRPr="00786AC2">
        <w:rPr>
          <w:rFonts w:ascii="Monaco" w:hAnsi="Monaco" w:cs="Monaco"/>
          <w:color w:val="000000"/>
          <w:sz w:val="18"/>
          <w:szCs w:val="18"/>
        </w:rPr>
        <w:t>,</w:t>
      </w:r>
    </w:p>
    <w:p w14:paraId="7E0BA5B4" w14:textId="77777777" w:rsidR="005F148F" w:rsidRPr="00786AC2" w:rsidRDefault="005F148F" w:rsidP="005F148F">
      <w:pPr>
        <w:widowControl w:val="0"/>
        <w:autoSpaceDE w:val="0"/>
        <w:autoSpaceDN w:val="0"/>
        <w:adjustRightInd w:val="0"/>
        <w:rPr>
          <w:rFonts w:ascii="Monaco" w:hAnsi="Monaco" w:cs="Monaco"/>
          <w:sz w:val="18"/>
          <w:szCs w:val="18"/>
        </w:rPr>
      </w:pPr>
      <w:r w:rsidRPr="00786AC2">
        <w:rPr>
          <w:rFonts w:ascii="Monaco" w:hAnsi="Monaco" w:cs="Monaco"/>
          <w:color w:val="000000"/>
          <w:sz w:val="18"/>
          <w:szCs w:val="18"/>
        </w:rPr>
        <w:t xml:space="preserve">                </w:t>
      </w:r>
      <w:r w:rsidRPr="00786AC2">
        <w:rPr>
          <w:rFonts w:ascii="Monaco" w:hAnsi="Monaco" w:cs="Monaco"/>
          <w:color w:val="2A00FF"/>
          <w:sz w:val="18"/>
          <w:szCs w:val="18"/>
        </w:rPr>
        <w:t>"IPI"</w:t>
      </w:r>
      <w:r w:rsidRPr="00786AC2">
        <w:rPr>
          <w:rFonts w:ascii="Monaco" w:hAnsi="Monaco" w:cs="Monaco"/>
          <w:color w:val="000000"/>
          <w:sz w:val="18"/>
          <w:szCs w:val="18"/>
        </w:rPr>
        <w:t>,</w:t>
      </w:r>
    </w:p>
    <w:p w14:paraId="1FE0F862" w14:textId="77777777" w:rsidR="005F148F" w:rsidRPr="00786AC2" w:rsidRDefault="005F148F" w:rsidP="005F148F">
      <w:pPr>
        <w:widowControl w:val="0"/>
        <w:autoSpaceDE w:val="0"/>
        <w:autoSpaceDN w:val="0"/>
        <w:adjustRightInd w:val="0"/>
        <w:rPr>
          <w:rFonts w:ascii="Monaco" w:hAnsi="Monaco" w:cs="Monaco"/>
          <w:sz w:val="18"/>
          <w:szCs w:val="18"/>
        </w:rPr>
      </w:pPr>
      <w:r w:rsidRPr="00786AC2">
        <w:rPr>
          <w:rFonts w:ascii="Monaco" w:hAnsi="Monaco" w:cs="Monaco"/>
          <w:color w:val="000000"/>
          <w:sz w:val="18"/>
          <w:szCs w:val="18"/>
        </w:rPr>
        <w:t xml:space="preserve">                </w:t>
      </w:r>
      <w:r w:rsidRPr="00786AC2">
        <w:rPr>
          <w:rFonts w:ascii="Monaco" w:hAnsi="Monaco" w:cs="Monaco"/>
          <w:color w:val="2A00FF"/>
          <w:sz w:val="18"/>
          <w:szCs w:val="18"/>
        </w:rPr>
        <w:t>"IDA"</w:t>
      </w:r>
      <w:r w:rsidRPr="00786AC2">
        <w:rPr>
          <w:rFonts w:ascii="Monaco" w:hAnsi="Monaco" w:cs="Monaco"/>
          <w:color w:val="000000"/>
          <w:sz w:val="18"/>
          <w:szCs w:val="18"/>
        </w:rPr>
        <w:t>,</w:t>
      </w:r>
    </w:p>
    <w:p w14:paraId="14A5832C" w14:textId="77777777" w:rsidR="005F148F" w:rsidRPr="00786AC2" w:rsidRDefault="005F148F" w:rsidP="005F148F">
      <w:pPr>
        <w:widowControl w:val="0"/>
        <w:autoSpaceDE w:val="0"/>
        <w:autoSpaceDN w:val="0"/>
        <w:adjustRightInd w:val="0"/>
        <w:rPr>
          <w:rFonts w:ascii="Monaco" w:hAnsi="Monaco" w:cs="Monaco"/>
          <w:sz w:val="18"/>
          <w:szCs w:val="18"/>
        </w:rPr>
      </w:pPr>
      <w:r w:rsidRPr="00786AC2">
        <w:rPr>
          <w:rFonts w:ascii="Monaco" w:hAnsi="Monaco" w:cs="Monaco"/>
          <w:color w:val="000000"/>
          <w:sz w:val="18"/>
          <w:szCs w:val="18"/>
        </w:rPr>
        <w:t xml:space="preserve">                </w:t>
      </w:r>
      <w:r w:rsidRPr="00786AC2">
        <w:rPr>
          <w:rFonts w:ascii="Monaco" w:hAnsi="Monaco" w:cs="Monaco"/>
          <w:color w:val="2A00FF"/>
          <w:sz w:val="18"/>
          <w:szCs w:val="18"/>
        </w:rPr>
        <w:t>"IEP"</w:t>
      </w:r>
      <w:r w:rsidRPr="00786AC2">
        <w:rPr>
          <w:rFonts w:ascii="Monaco" w:hAnsi="Monaco" w:cs="Monaco"/>
          <w:color w:val="000000"/>
          <w:sz w:val="18"/>
          <w:szCs w:val="18"/>
        </w:rPr>
        <w:t>,</w:t>
      </w:r>
    </w:p>
    <w:p w14:paraId="2CA5F1F9" w14:textId="77777777" w:rsidR="005F148F" w:rsidRPr="00786AC2" w:rsidRDefault="005F148F" w:rsidP="005F148F">
      <w:pPr>
        <w:widowControl w:val="0"/>
        <w:autoSpaceDE w:val="0"/>
        <w:autoSpaceDN w:val="0"/>
        <w:adjustRightInd w:val="0"/>
        <w:rPr>
          <w:rFonts w:ascii="Monaco" w:hAnsi="Monaco" w:cs="Monaco"/>
          <w:sz w:val="18"/>
          <w:szCs w:val="18"/>
        </w:rPr>
      </w:pPr>
      <w:r w:rsidRPr="00786AC2">
        <w:rPr>
          <w:rFonts w:ascii="Monaco" w:hAnsi="Monaco" w:cs="Monaco"/>
          <w:color w:val="000000"/>
          <w:sz w:val="18"/>
          <w:szCs w:val="18"/>
        </w:rPr>
        <w:t xml:space="preserve">                </w:t>
      </w:r>
      <w:r w:rsidRPr="00786AC2">
        <w:rPr>
          <w:rFonts w:ascii="Monaco" w:hAnsi="Monaco" w:cs="Monaco"/>
          <w:color w:val="2A00FF"/>
          <w:sz w:val="18"/>
          <w:szCs w:val="18"/>
        </w:rPr>
        <w:t>"TAS"</w:t>
      </w:r>
      <w:r w:rsidRPr="00786AC2">
        <w:rPr>
          <w:rFonts w:ascii="Monaco" w:hAnsi="Monaco" w:cs="Monaco"/>
          <w:color w:val="000000"/>
          <w:sz w:val="18"/>
          <w:szCs w:val="18"/>
        </w:rPr>
        <w:t>,</w:t>
      </w:r>
    </w:p>
    <w:p w14:paraId="75409FC4" w14:textId="77777777" w:rsidR="005F148F" w:rsidRPr="00786AC2" w:rsidRDefault="005F148F" w:rsidP="005F148F">
      <w:pPr>
        <w:widowControl w:val="0"/>
        <w:autoSpaceDE w:val="0"/>
        <w:autoSpaceDN w:val="0"/>
        <w:adjustRightInd w:val="0"/>
        <w:rPr>
          <w:rFonts w:ascii="Monaco" w:hAnsi="Monaco" w:cs="Monaco"/>
          <w:sz w:val="18"/>
          <w:szCs w:val="18"/>
        </w:rPr>
      </w:pPr>
      <w:r w:rsidRPr="00786AC2">
        <w:rPr>
          <w:rFonts w:ascii="Monaco" w:hAnsi="Monaco" w:cs="Monaco"/>
          <w:color w:val="000000"/>
          <w:sz w:val="18"/>
          <w:szCs w:val="18"/>
        </w:rPr>
        <w:t xml:space="preserve">                </w:t>
      </w:r>
      <w:r w:rsidRPr="00786AC2">
        <w:rPr>
          <w:rFonts w:ascii="Monaco" w:hAnsi="Monaco" w:cs="Monaco"/>
          <w:color w:val="2A00FF"/>
          <w:sz w:val="18"/>
          <w:szCs w:val="18"/>
        </w:rPr>
        <w:t>"IC"</w:t>
      </w:r>
      <w:r w:rsidRPr="00786AC2">
        <w:rPr>
          <w:rFonts w:ascii="Monaco" w:hAnsi="Monaco" w:cs="Monaco"/>
          <w:color w:val="000000"/>
          <w:sz w:val="18"/>
          <w:szCs w:val="18"/>
        </w:rPr>
        <w:t>,</w:t>
      </w:r>
    </w:p>
    <w:p w14:paraId="4B3E18E4" w14:textId="77777777" w:rsidR="005F148F" w:rsidRPr="00786AC2" w:rsidRDefault="005F148F" w:rsidP="005F148F">
      <w:pPr>
        <w:widowControl w:val="0"/>
        <w:autoSpaceDE w:val="0"/>
        <w:autoSpaceDN w:val="0"/>
        <w:adjustRightInd w:val="0"/>
        <w:rPr>
          <w:rFonts w:ascii="Monaco" w:hAnsi="Monaco" w:cs="Monaco"/>
          <w:sz w:val="18"/>
          <w:szCs w:val="18"/>
        </w:rPr>
      </w:pPr>
      <w:r w:rsidRPr="00786AC2">
        <w:rPr>
          <w:rFonts w:ascii="Monaco" w:hAnsi="Monaco" w:cs="Monaco"/>
          <w:color w:val="000000"/>
          <w:sz w:val="18"/>
          <w:szCs w:val="18"/>
        </w:rPr>
        <w:t xml:space="preserve">                </w:t>
      </w:r>
      <w:r w:rsidRPr="00786AC2">
        <w:rPr>
          <w:rFonts w:ascii="Monaco" w:hAnsi="Monaco" w:cs="Monaco"/>
          <w:color w:val="2A00FF"/>
          <w:sz w:val="18"/>
          <w:szCs w:val="18"/>
        </w:rPr>
        <w:t>"IMP"</w:t>
      </w:r>
      <w:r w:rsidRPr="00786AC2">
        <w:rPr>
          <w:rFonts w:ascii="Monaco" w:hAnsi="Monaco" w:cs="Monaco"/>
          <w:color w:val="000000"/>
          <w:sz w:val="18"/>
          <w:szCs w:val="18"/>
        </w:rPr>
        <w:t>,</w:t>
      </w:r>
    </w:p>
    <w:p w14:paraId="4F6FCE53" w14:textId="284DB1E1" w:rsidR="005F148F" w:rsidRPr="00786AC2" w:rsidRDefault="005F148F" w:rsidP="005F148F">
      <w:pPr>
        <w:rPr>
          <w:sz w:val="18"/>
          <w:szCs w:val="18"/>
        </w:rPr>
      </w:pPr>
      <w:r w:rsidRPr="00786AC2">
        <w:rPr>
          <w:rFonts w:ascii="Monaco" w:hAnsi="Monaco" w:cs="Monaco"/>
          <w:color w:val="000000"/>
          <w:sz w:val="18"/>
          <w:szCs w:val="18"/>
        </w:rPr>
        <w:t xml:space="preserve">                </w:t>
      </w:r>
      <w:r w:rsidRPr="00786AC2">
        <w:rPr>
          <w:rFonts w:ascii="Monaco" w:hAnsi="Monaco" w:cs="Monaco"/>
          <w:color w:val="2A00FF"/>
          <w:sz w:val="18"/>
          <w:szCs w:val="18"/>
        </w:rPr>
        <w:t>"RCA"</w:t>
      </w:r>
    </w:p>
    <w:p w14:paraId="32B143A0" w14:textId="77777777" w:rsidR="003C4268" w:rsidRDefault="003C4268" w:rsidP="003C4268"/>
    <w:p w14:paraId="3641070A" w14:textId="3913C25F" w:rsidR="007674DB" w:rsidRDefault="00C7015F" w:rsidP="007674DB">
      <w:r>
        <w:t xml:space="preserve">Notes: </w:t>
      </w:r>
      <w:r w:rsidR="007674DB">
        <w:t xml:space="preserve">1). As of April 15, 2024, the latest release is 3.6.7, released in September, 2023. However, only </w:t>
      </w:r>
      <w:proofErr w:type="spellStart"/>
      <w:r w:rsidR="007674DB">
        <w:t>BioPAX</w:t>
      </w:r>
      <w:proofErr w:type="spellEnd"/>
      <w:r w:rsidR="007674DB">
        <w:t xml:space="preserve"> files are available. </w:t>
      </w:r>
      <w:r w:rsidR="007674DB" w:rsidRPr="007674DB">
        <w:rPr>
          <w:highlight w:val="yellow"/>
        </w:rPr>
        <w:t xml:space="preserve">We need to update the code to handle Panther </w:t>
      </w:r>
      <w:proofErr w:type="spellStart"/>
      <w:r w:rsidR="007674DB" w:rsidRPr="007674DB">
        <w:rPr>
          <w:highlight w:val="yellow"/>
        </w:rPr>
        <w:t>BioPAX</w:t>
      </w:r>
      <w:proofErr w:type="spellEnd"/>
      <w:r w:rsidR="007674DB" w:rsidRPr="007674DB">
        <w:rPr>
          <w:highlight w:val="yellow"/>
        </w:rPr>
        <w:t xml:space="preserve"> dump.</w:t>
      </w:r>
    </w:p>
    <w:p w14:paraId="1A971577" w14:textId="77777777" w:rsidR="00C7015F" w:rsidRDefault="00C7015F" w:rsidP="003C4268"/>
    <w:p w14:paraId="75845D47" w14:textId="433D9AA5" w:rsidR="00E64B6E" w:rsidRDefault="009551DF" w:rsidP="00E64B6E">
      <w:pPr>
        <w:pStyle w:val="ListParagraph"/>
        <w:numPr>
          <w:ilvl w:val="0"/>
          <w:numId w:val="6"/>
        </w:numPr>
      </w:pPr>
      <w:r>
        <w:t xml:space="preserve">Modify the following </w:t>
      </w:r>
      <w:r w:rsidR="006E3DDE">
        <w:t>values in the configuration file</w:t>
      </w:r>
      <w:r>
        <w:t xml:space="preserve"> related to Panther:</w:t>
      </w:r>
    </w:p>
    <w:p w14:paraId="25382782" w14:textId="77777777" w:rsidR="009551DF" w:rsidRDefault="009551DF" w:rsidP="009551DF"/>
    <w:p w14:paraId="0BD8DEFA" w14:textId="77777777" w:rsidR="003F04CE" w:rsidRPr="003F04CE" w:rsidRDefault="003F04CE" w:rsidP="003F04CE">
      <w:pPr>
        <w:widowControl w:val="0"/>
        <w:autoSpaceDE w:val="0"/>
        <w:autoSpaceDN w:val="0"/>
        <w:adjustRightInd w:val="0"/>
        <w:rPr>
          <w:rFonts w:ascii="Monaco" w:hAnsi="Monaco" w:cs="Monaco"/>
          <w:sz w:val="20"/>
          <w:szCs w:val="20"/>
        </w:rPr>
      </w:pPr>
      <w:r w:rsidRPr="003F04CE">
        <w:rPr>
          <w:rFonts w:ascii="Monaco" w:hAnsi="Monaco" w:cs="Monaco"/>
          <w:color w:val="3F7F5F"/>
          <w:sz w:val="20"/>
          <w:szCs w:val="20"/>
        </w:rPr>
        <w:t># Used for the panther database files</w:t>
      </w:r>
    </w:p>
    <w:p w14:paraId="19EEC489" w14:textId="77777777" w:rsidR="003F04CE" w:rsidRPr="003F04CE" w:rsidRDefault="003F04CE" w:rsidP="003F04CE">
      <w:pPr>
        <w:widowControl w:val="0"/>
        <w:autoSpaceDE w:val="0"/>
        <w:autoSpaceDN w:val="0"/>
        <w:adjustRightInd w:val="0"/>
        <w:rPr>
          <w:rFonts w:ascii="Monaco" w:hAnsi="Monaco" w:cs="Monaco"/>
          <w:sz w:val="20"/>
          <w:szCs w:val="20"/>
        </w:rPr>
      </w:pPr>
      <w:r w:rsidRPr="003F04CE">
        <w:rPr>
          <w:rFonts w:ascii="Monaco" w:hAnsi="Monaco" w:cs="Monaco"/>
          <w:color w:val="3F7F5F"/>
          <w:sz w:val="20"/>
          <w:szCs w:val="20"/>
        </w:rPr>
        <w:t xml:space="preserve"># Download on </w:t>
      </w:r>
      <w:r w:rsidRPr="003F04CE">
        <w:rPr>
          <w:rFonts w:ascii="Monaco" w:hAnsi="Monaco" w:cs="Monaco"/>
          <w:color w:val="3F7F5F"/>
          <w:sz w:val="20"/>
          <w:szCs w:val="20"/>
          <w:u w:val="single"/>
        </w:rPr>
        <w:t>Jan</w:t>
      </w:r>
      <w:r w:rsidRPr="003F04CE">
        <w:rPr>
          <w:rFonts w:ascii="Monaco" w:hAnsi="Monaco" w:cs="Monaco"/>
          <w:color w:val="3F7F5F"/>
          <w:sz w:val="20"/>
          <w:szCs w:val="20"/>
        </w:rPr>
        <w:t xml:space="preserve"> 18, 2011</w:t>
      </w:r>
    </w:p>
    <w:p w14:paraId="77F67995" w14:textId="77777777" w:rsidR="003F04CE" w:rsidRPr="003F04CE" w:rsidRDefault="003F04CE" w:rsidP="003F04CE">
      <w:pPr>
        <w:widowControl w:val="0"/>
        <w:autoSpaceDE w:val="0"/>
        <w:autoSpaceDN w:val="0"/>
        <w:adjustRightInd w:val="0"/>
        <w:rPr>
          <w:rFonts w:ascii="Monaco" w:hAnsi="Monaco" w:cs="Monaco"/>
          <w:sz w:val="20"/>
          <w:szCs w:val="20"/>
        </w:rPr>
      </w:pPr>
      <w:r w:rsidRPr="003F04CE">
        <w:rPr>
          <w:rFonts w:ascii="Monaco" w:hAnsi="Monaco" w:cs="Monaco"/>
          <w:color w:val="000000"/>
          <w:sz w:val="20"/>
          <w:szCs w:val="20"/>
        </w:rPr>
        <w:t>PANTHER_DIR=</w:t>
      </w:r>
      <w:r w:rsidRPr="003F04CE">
        <w:rPr>
          <w:rFonts w:ascii="Monaco" w:hAnsi="Monaco" w:cs="Monaco"/>
          <w:color w:val="2A00FF"/>
          <w:sz w:val="20"/>
          <w:szCs w:val="20"/>
        </w:rPr>
        <w:t>${DATA_SET_DIR}/Panther/Version3.0.1/</w:t>
      </w:r>
      <w:r w:rsidRPr="003F04CE">
        <w:rPr>
          <w:rFonts w:ascii="Monaco" w:hAnsi="Monaco" w:cs="Monaco"/>
          <w:color w:val="000000"/>
          <w:sz w:val="20"/>
          <w:szCs w:val="20"/>
        </w:rPr>
        <w:t xml:space="preserve"> </w:t>
      </w:r>
    </w:p>
    <w:p w14:paraId="45A343B6" w14:textId="77777777" w:rsidR="003F04CE" w:rsidRPr="003F04CE" w:rsidRDefault="003F04CE" w:rsidP="003F04CE">
      <w:pPr>
        <w:widowControl w:val="0"/>
        <w:autoSpaceDE w:val="0"/>
        <w:autoSpaceDN w:val="0"/>
        <w:adjustRightInd w:val="0"/>
        <w:rPr>
          <w:rFonts w:ascii="Monaco" w:hAnsi="Monaco" w:cs="Monaco"/>
          <w:sz w:val="20"/>
          <w:szCs w:val="20"/>
        </w:rPr>
      </w:pPr>
      <w:r w:rsidRPr="003F04CE">
        <w:rPr>
          <w:rFonts w:ascii="Monaco" w:hAnsi="Monaco" w:cs="Monaco"/>
          <w:color w:val="000000"/>
          <w:sz w:val="20"/>
          <w:szCs w:val="20"/>
        </w:rPr>
        <w:t>PANTHER_FILES_DIR=</w:t>
      </w:r>
      <w:r w:rsidRPr="003F04CE">
        <w:rPr>
          <w:rFonts w:ascii="Monaco" w:hAnsi="Monaco" w:cs="Monaco"/>
          <w:color w:val="2A00FF"/>
          <w:sz w:val="20"/>
          <w:szCs w:val="20"/>
        </w:rPr>
        <w:t>${PANTHER_DIR}/SBML/</w:t>
      </w:r>
    </w:p>
    <w:p w14:paraId="23697D41" w14:textId="77777777" w:rsidR="003F04CE" w:rsidRPr="003F04CE" w:rsidRDefault="003F04CE" w:rsidP="003F04CE">
      <w:pPr>
        <w:widowControl w:val="0"/>
        <w:autoSpaceDE w:val="0"/>
        <w:autoSpaceDN w:val="0"/>
        <w:adjustRightInd w:val="0"/>
        <w:rPr>
          <w:rFonts w:ascii="Monaco" w:hAnsi="Monaco" w:cs="Monaco"/>
          <w:sz w:val="20"/>
          <w:szCs w:val="20"/>
        </w:rPr>
      </w:pPr>
      <w:r w:rsidRPr="003F04CE">
        <w:rPr>
          <w:rFonts w:ascii="Monaco" w:hAnsi="Monaco" w:cs="Monaco"/>
          <w:color w:val="000000"/>
          <w:sz w:val="20"/>
          <w:szCs w:val="20"/>
        </w:rPr>
        <w:t>PANTHER_MAPPING_FILE=</w:t>
      </w:r>
      <w:r w:rsidRPr="003F04CE">
        <w:rPr>
          <w:rFonts w:ascii="Monaco" w:hAnsi="Monaco" w:cs="Monaco"/>
          <w:color w:val="2A00FF"/>
          <w:sz w:val="20"/>
          <w:szCs w:val="20"/>
        </w:rPr>
        <w:t>${PANTHER_DIR}/SequenceAssociationPathway3.01.</w:t>
      </w:r>
      <w:r w:rsidRPr="003F04CE">
        <w:rPr>
          <w:rFonts w:ascii="Monaco" w:hAnsi="Monaco" w:cs="Monaco"/>
          <w:color w:val="2A00FF"/>
          <w:sz w:val="20"/>
          <w:szCs w:val="20"/>
          <w:u w:val="single"/>
        </w:rPr>
        <w:t>txt</w:t>
      </w:r>
    </w:p>
    <w:p w14:paraId="6FC614F7" w14:textId="4620A373" w:rsidR="00AA3B56" w:rsidRPr="0015448B" w:rsidRDefault="003F04CE" w:rsidP="002A49AD">
      <w:pPr>
        <w:rPr>
          <w:rFonts w:ascii="Monaco" w:hAnsi="Monaco" w:cs="Monaco"/>
          <w:sz w:val="20"/>
          <w:szCs w:val="20"/>
          <w:u w:val="single"/>
        </w:rPr>
      </w:pPr>
      <w:r w:rsidRPr="003F04CE">
        <w:rPr>
          <w:rFonts w:ascii="Monaco" w:hAnsi="Monaco" w:cs="Monaco"/>
          <w:color w:val="000000"/>
          <w:sz w:val="20"/>
          <w:szCs w:val="20"/>
        </w:rPr>
        <w:t>PANTHER_CONVERTED_FILE=</w:t>
      </w:r>
      <w:r w:rsidRPr="003F04CE">
        <w:rPr>
          <w:rFonts w:ascii="Monaco" w:hAnsi="Monaco" w:cs="Monaco"/>
          <w:color w:val="2A00FF"/>
          <w:sz w:val="20"/>
          <w:szCs w:val="20"/>
        </w:rPr>
        <w:t>${PANTHER_DIR</w:t>
      </w:r>
      <w:r w:rsidRPr="003B630F">
        <w:rPr>
          <w:rFonts w:ascii="Monaco" w:hAnsi="Monaco" w:cs="Monaco"/>
          <w:color w:val="2A00FF"/>
          <w:sz w:val="20"/>
          <w:szCs w:val="20"/>
        </w:rPr>
        <w:t>}/</w:t>
      </w:r>
      <w:r w:rsidR="003B630F" w:rsidRPr="003B630F">
        <w:rPr>
          <w:rFonts w:ascii="Monaco" w:hAnsi="Monaco" w:cs="Monaco"/>
          <w:color w:val="2A00FF"/>
          <w:sz w:val="22"/>
          <w:szCs w:val="22"/>
        </w:rPr>
        <w:t>Panther_3_0_1_120513.</w:t>
      </w:r>
      <w:r w:rsidR="003B630F" w:rsidRPr="003B630F">
        <w:rPr>
          <w:rFonts w:ascii="Monaco" w:hAnsi="Monaco" w:cs="Monaco"/>
          <w:color w:val="2A00FF"/>
          <w:sz w:val="22"/>
          <w:szCs w:val="22"/>
          <w:u w:val="single"/>
        </w:rPr>
        <w:t>rtpj</w:t>
      </w:r>
    </w:p>
    <w:p w14:paraId="09F5CC45" w14:textId="77777777" w:rsidR="008A7EDD" w:rsidRDefault="008A7EDD" w:rsidP="003D2B38"/>
    <w:p w14:paraId="732CA394" w14:textId="073482AD" w:rsidR="00656888" w:rsidRDefault="00656888" w:rsidP="003D2B38">
      <w:r>
        <w:t>Note: A file called “SpeciesToChEBIId.txt” in the resources folder has been used for converting. This file is old and has not been updated. This may be fine considering all Panther pathways have not been updated for quite a while.</w:t>
      </w:r>
    </w:p>
    <w:p w14:paraId="77CFE802" w14:textId="77777777" w:rsidR="002A2E12" w:rsidRDefault="002A2E12" w:rsidP="009016F8"/>
    <w:p w14:paraId="0E907A48" w14:textId="1BF0F35C" w:rsidR="002A2E12" w:rsidRPr="00C11CCE" w:rsidRDefault="009659B7" w:rsidP="009016F8">
      <w:pPr>
        <w:rPr>
          <w:b/>
        </w:rPr>
      </w:pPr>
      <w:r w:rsidRPr="00C11CCE">
        <w:rPr>
          <w:b/>
        </w:rPr>
        <w:t>TRED</w:t>
      </w:r>
    </w:p>
    <w:p w14:paraId="0DF8C6D8" w14:textId="77777777" w:rsidR="009659B7" w:rsidRDefault="009659B7" w:rsidP="009016F8"/>
    <w:p w14:paraId="4ABB96F6" w14:textId="2755025D" w:rsidR="000164FB" w:rsidRDefault="00E72C9C" w:rsidP="009016F8">
      <w:r>
        <w:t xml:space="preserve">TRED provides us transcription factors (TF) and their targets interactions. </w:t>
      </w:r>
      <w:r w:rsidR="00636223">
        <w:t xml:space="preserve">Many of interactions in this database are computationally predicted. We extract only manual curated interactions, which have been supported by literatures if not considering curation errors. </w:t>
      </w:r>
      <w:r w:rsidR="007D6A9C">
        <w:t xml:space="preserve">The content in the TRED database should not be updated any more. What we need to do is just convert the data in the TRED database into a Curator tool project using the latest Reactome data model. </w:t>
      </w:r>
      <w:r w:rsidR="000164FB">
        <w:t>To fetch the data from the TRED database, we use a customized hibernate based API. So have to make sure you have set up your class path correctly in order to use this hibernate API.</w:t>
      </w:r>
    </w:p>
    <w:p w14:paraId="4DEDCCDF" w14:textId="77777777" w:rsidR="000164FB" w:rsidRDefault="000164FB" w:rsidP="009016F8"/>
    <w:p w14:paraId="36D95982" w14:textId="4728AB5D" w:rsidR="000164FB" w:rsidRDefault="000E09A8" w:rsidP="00CA402B">
      <w:pPr>
        <w:pStyle w:val="ListParagraph"/>
        <w:numPr>
          <w:ilvl w:val="0"/>
          <w:numId w:val="7"/>
        </w:numPr>
      </w:pPr>
      <w:r>
        <w:t>Install the TRED database into your local computer</w:t>
      </w:r>
      <w:r w:rsidR="00480162">
        <w:t xml:space="preserve"> using the </w:t>
      </w:r>
      <w:proofErr w:type="spellStart"/>
      <w:r w:rsidR="00480162">
        <w:t>TRED.sql</w:t>
      </w:r>
      <w:proofErr w:type="spellEnd"/>
      <w:r w:rsidR="00480162">
        <w:t xml:space="preserve"> dump file.</w:t>
      </w:r>
    </w:p>
    <w:p w14:paraId="2585360A" w14:textId="77777777" w:rsidR="00287D27" w:rsidRDefault="00287D27" w:rsidP="00287D27"/>
    <w:p w14:paraId="5361A6CF" w14:textId="55576171" w:rsidR="00287D27" w:rsidRDefault="00287D27" w:rsidP="00287D27">
      <w:pPr>
        <w:ind w:left="360"/>
      </w:pPr>
      <w:r>
        <w:t xml:space="preserve">Note: There is a back-up file in </w:t>
      </w:r>
      <w:proofErr w:type="spellStart"/>
      <w:r>
        <w:t>data_archive</w:t>
      </w:r>
      <w:proofErr w:type="spellEnd"/>
      <w:r>
        <w:t>/</w:t>
      </w:r>
      <w:proofErr w:type="spellStart"/>
      <w:r>
        <w:t>tred</w:t>
      </w:r>
      <w:proofErr w:type="spellEnd"/>
      <w:r>
        <w:t>/TRED.sql.zip, which can be used to load the database.</w:t>
      </w:r>
    </w:p>
    <w:p w14:paraId="529E357C" w14:textId="77777777" w:rsidR="00881BA9" w:rsidRDefault="00881BA9" w:rsidP="00881BA9"/>
    <w:p w14:paraId="64E2DA19" w14:textId="153FC636" w:rsidR="00CA402B" w:rsidRDefault="0000329D" w:rsidP="00CA402B">
      <w:pPr>
        <w:pStyle w:val="ListParagraph"/>
        <w:numPr>
          <w:ilvl w:val="0"/>
          <w:numId w:val="7"/>
        </w:numPr>
      </w:pPr>
      <w:r>
        <w:t>Configure the hibernate configuration file: Find file TREDHibernate.cfg.xml in the resources folder. Make changes to these three properties so that they point to the correct values:</w:t>
      </w:r>
    </w:p>
    <w:p w14:paraId="4AA3D4AB" w14:textId="77777777" w:rsidR="0000329D" w:rsidRDefault="0000329D" w:rsidP="0000329D"/>
    <w:p w14:paraId="60BA685E" w14:textId="77777777" w:rsidR="0000329D" w:rsidRPr="0000329D" w:rsidRDefault="0000329D" w:rsidP="0000329D">
      <w:pPr>
        <w:widowControl w:val="0"/>
        <w:autoSpaceDE w:val="0"/>
        <w:autoSpaceDN w:val="0"/>
        <w:adjustRightInd w:val="0"/>
        <w:rPr>
          <w:rFonts w:ascii="Monaco" w:hAnsi="Monaco" w:cs="Monaco"/>
          <w:sz w:val="18"/>
          <w:szCs w:val="18"/>
        </w:rPr>
      </w:pPr>
      <w:r w:rsidRPr="0000329D">
        <w:rPr>
          <w:rFonts w:ascii="Monaco" w:hAnsi="Monaco" w:cs="Monaco"/>
          <w:color w:val="000000"/>
          <w:sz w:val="18"/>
          <w:szCs w:val="18"/>
        </w:rPr>
        <w:t xml:space="preserve">        </w:t>
      </w:r>
      <w:r w:rsidRPr="0000329D">
        <w:rPr>
          <w:rFonts w:ascii="Monaco" w:hAnsi="Monaco" w:cs="Monaco"/>
          <w:color w:val="008080"/>
          <w:sz w:val="18"/>
          <w:szCs w:val="18"/>
        </w:rPr>
        <w:t>&lt;</w:t>
      </w:r>
      <w:r w:rsidRPr="0000329D">
        <w:rPr>
          <w:rFonts w:ascii="Monaco" w:hAnsi="Monaco" w:cs="Monaco"/>
          <w:color w:val="3F7F7F"/>
          <w:sz w:val="18"/>
          <w:szCs w:val="18"/>
        </w:rPr>
        <w:t>property</w:t>
      </w:r>
      <w:r w:rsidRPr="0000329D">
        <w:rPr>
          <w:rFonts w:ascii="Monaco" w:hAnsi="Monaco" w:cs="Monaco"/>
          <w:sz w:val="18"/>
          <w:szCs w:val="18"/>
        </w:rPr>
        <w:t xml:space="preserve"> </w:t>
      </w:r>
      <w:r w:rsidRPr="0000329D">
        <w:rPr>
          <w:rFonts w:ascii="Monaco" w:hAnsi="Monaco" w:cs="Monaco"/>
          <w:color w:val="7F007F"/>
          <w:sz w:val="18"/>
          <w:szCs w:val="18"/>
        </w:rPr>
        <w:t>name</w:t>
      </w:r>
      <w:r w:rsidRPr="0000329D">
        <w:rPr>
          <w:rFonts w:ascii="Monaco" w:hAnsi="Monaco" w:cs="Monaco"/>
          <w:color w:val="000000"/>
          <w:sz w:val="18"/>
          <w:szCs w:val="18"/>
        </w:rPr>
        <w:t>=</w:t>
      </w:r>
      <w:r w:rsidRPr="0000329D">
        <w:rPr>
          <w:rFonts w:ascii="Monaco" w:hAnsi="Monaco" w:cs="Monaco"/>
          <w:i/>
          <w:iCs/>
          <w:color w:val="2A00FF"/>
          <w:sz w:val="18"/>
          <w:szCs w:val="18"/>
        </w:rPr>
        <w:t>"connection.url"</w:t>
      </w:r>
      <w:r w:rsidRPr="0000329D">
        <w:rPr>
          <w:rFonts w:ascii="Monaco" w:hAnsi="Monaco" w:cs="Monaco"/>
          <w:color w:val="008080"/>
          <w:sz w:val="18"/>
          <w:szCs w:val="18"/>
        </w:rPr>
        <w:t>&gt;</w:t>
      </w:r>
      <w:proofErr w:type="gramStart"/>
      <w:r w:rsidRPr="0000329D">
        <w:rPr>
          <w:rFonts w:ascii="Monaco" w:hAnsi="Monaco" w:cs="Monaco"/>
          <w:color w:val="000000"/>
          <w:sz w:val="18"/>
          <w:szCs w:val="18"/>
        </w:rPr>
        <w:t>jdbc:mysql://</w:t>
      </w:r>
      <w:r w:rsidRPr="0000329D">
        <w:rPr>
          <w:rFonts w:ascii="Monaco" w:hAnsi="Monaco" w:cs="Monaco"/>
          <w:color w:val="000000"/>
          <w:sz w:val="18"/>
          <w:szCs w:val="18"/>
          <w:u w:val="single"/>
        </w:rPr>
        <w:t>localhost</w:t>
      </w:r>
      <w:r w:rsidRPr="0000329D">
        <w:rPr>
          <w:rFonts w:ascii="Monaco" w:hAnsi="Monaco" w:cs="Monaco"/>
          <w:color w:val="000000"/>
          <w:sz w:val="18"/>
          <w:szCs w:val="18"/>
        </w:rPr>
        <w:t>:3306/TRED</w:t>
      </w:r>
      <w:proofErr w:type="gramEnd"/>
      <w:r w:rsidRPr="0000329D">
        <w:rPr>
          <w:rFonts w:ascii="Monaco" w:hAnsi="Monaco" w:cs="Monaco"/>
          <w:color w:val="008080"/>
          <w:sz w:val="18"/>
          <w:szCs w:val="18"/>
        </w:rPr>
        <w:t>&lt;/</w:t>
      </w:r>
      <w:r w:rsidRPr="0000329D">
        <w:rPr>
          <w:rFonts w:ascii="Monaco" w:hAnsi="Monaco" w:cs="Monaco"/>
          <w:color w:val="3F7F7F"/>
          <w:sz w:val="18"/>
          <w:szCs w:val="18"/>
        </w:rPr>
        <w:t>property</w:t>
      </w:r>
      <w:r w:rsidRPr="0000329D">
        <w:rPr>
          <w:rFonts w:ascii="Monaco" w:hAnsi="Monaco" w:cs="Monaco"/>
          <w:color w:val="008080"/>
          <w:sz w:val="18"/>
          <w:szCs w:val="18"/>
        </w:rPr>
        <w:t>&gt;</w:t>
      </w:r>
    </w:p>
    <w:p w14:paraId="6A42C9BE" w14:textId="77777777" w:rsidR="0000329D" w:rsidRPr="0000329D" w:rsidRDefault="0000329D" w:rsidP="0000329D">
      <w:pPr>
        <w:widowControl w:val="0"/>
        <w:autoSpaceDE w:val="0"/>
        <w:autoSpaceDN w:val="0"/>
        <w:adjustRightInd w:val="0"/>
        <w:rPr>
          <w:rFonts w:ascii="Monaco" w:hAnsi="Monaco" w:cs="Monaco"/>
          <w:sz w:val="18"/>
          <w:szCs w:val="18"/>
        </w:rPr>
      </w:pPr>
      <w:r w:rsidRPr="0000329D">
        <w:rPr>
          <w:rFonts w:ascii="Monaco" w:hAnsi="Monaco" w:cs="Monaco"/>
          <w:color w:val="000000"/>
          <w:sz w:val="18"/>
          <w:szCs w:val="18"/>
        </w:rPr>
        <w:t xml:space="preserve">        </w:t>
      </w:r>
      <w:r w:rsidRPr="0000329D">
        <w:rPr>
          <w:rFonts w:ascii="Monaco" w:hAnsi="Monaco" w:cs="Monaco"/>
          <w:color w:val="008080"/>
          <w:sz w:val="18"/>
          <w:szCs w:val="18"/>
        </w:rPr>
        <w:t>&lt;</w:t>
      </w:r>
      <w:r w:rsidRPr="0000329D">
        <w:rPr>
          <w:rFonts w:ascii="Monaco" w:hAnsi="Monaco" w:cs="Monaco"/>
          <w:color w:val="3F7F7F"/>
          <w:sz w:val="18"/>
          <w:szCs w:val="18"/>
        </w:rPr>
        <w:t>property</w:t>
      </w:r>
      <w:r w:rsidRPr="0000329D">
        <w:rPr>
          <w:rFonts w:ascii="Monaco" w:hAnsi="Monaco" w:cs="Monaco"/>
          <w:sz w:val="18"/>
          <w:szCs w:val="18"/>
        </w:rPr>
        <w:t xml:space="preserve"> </w:t>
      </w:r>
      <w:r w:rsidRPr="0000329D">
        <w:rPr>
          <w:rFonts w:ascii="Monaco" w:hAnsi="Monaco" w:cs="Monaco"/>
          <w:color w:val="7F007F"/>
          <w:sz w:val="18"/>
          <w:szCs w:val="18"/>
        </w:rPr>
        <w:t>name</w:t>
      </w:r>
      <w:r w:rsidRPr="0000329D">
        <w:rPr>
          <w:rFonts w:ascii="Monaco" w:hAnsi="Monaco" w:cs="Monaco"/>
          <w:color w:val="000000"/>
          <w:sz w:val="18"/>
          <w:szCs w:val="18"/>
        </w:rPr>
        <w:t>=</w:t>
      </w:r>
      <w:r w:rsidRPr="0000329D">
        <w:rPr>
          <w:rFonts w:ascii="Monaco" w:hAnsi="Monaco" w:cs="Monaco"/>
          <w:i/>
          <w:iCs/>
          <w:color w:val="2A00FF"/>
          <w:sz w:val="18"/>
          <w:szCs w:val="18"/>
        </w:rPr>
        <w:t>"</w:t>
      </w:r>
      <w:proofErr w:type="spellStart"/>
      <w:proofErr w:type="gramStart"/>
      <w:r w:rsidRPr="0000329D">
        <w:rPr>
          <w:rFonts w:ascii="Monaco" w:hAnsi="Monaco" w:cs="Monaco"/>
          <w:i/>
          <w:iCs/>
          <w:color w:val="2A00FF"/>
          <w:sz w:val="18"/>
          <w:szCs w:val="18"/>
        </w:rPr>
        <w:t>connection.username</w:t>
      </w:r>
      <w:proofErr w:type="spellEnd"/>
      <w:proofErr w:type="gramEnd"/>
      <w:r w:rsidRPr="0000329D">
        <w:rPr>
          <w:rFonts w:ascii="Monaco" w:hAnsi="Monaco" w:cs="Monaco"/>
          <w:i/>
          <w:iCs/>
          <w:color w:val="2A00FF"/>
          <w:sz w:val="18"/>
          <w:szCs w:val="18"/>
        </w:rPr>
        <w:t>"</w:t>
      </w:r>
      <w:r w:rsidRPr="0000329D">
        <w:rPr>
          <w:rFonts w:ascii="Monaco" w:hAnsi="Monaco" w:cs="Monaco"/>
          <w:color w:val="008080"/>
          <w:sz w:val="18"/>
          <w:szCs w:val="18"/>
        </w:rPr>
        <w:t>&gt;</w:t>
      </w:r>
      <w:r w:rsidRPr="0000329D">
        <w:rPr>
          <w:rFonts w:ascii="Monaco" w:hAnsi="Monaco" w:cs="Monaco"/>
          <w:color w:val="000000"/>
          <w:sz w:val="18"/>
          <w:szCs w:val="18"/>
        </w:rPr>
        <w:t>root</w:t>
      </w:r>
      <w:r w:rsidRPr="0000329D">
        <w:rPr>
          <w:rFonts w:ascii="Monaco" w:hAnsi="Monaco" w:cs="Monaco"/>
          <w:color w:val="008080"/>
          <w:sz w:val="18"/>
          <w:szCs w:val="18"/>
        </w:rPr>
        <w:t>&lt;/</w:t>
      </w:r>
      <w:r w:rsidRPr="0000329D">
        <w:rPr>
          <w:rFonts w:ascii="Monaco" w:hAnsi="Monaco" w:cs="Monaco"/>
          <w:color w:val="3F7F7F"/>
          <w:sz w:val="18"/>
          <w:szCs w:val="18"/>
        </w:rPr>
        <w:t>property</w:t>
      </w:r>
      <w:r w:rsidRPr="0000329D">
        <w:rPr>
          <w:rFonts w:ascii="Monaco" w:hAnsi="Monaco" w:cs="Monaco"/>
          <w:color w:val="008080"/>
          <w:sz w:val="18"/>
          <w:szCs w:val="18"/>
        </w:rPr>
        <w:t>&gt;</w:t>
      </w:r>
    </w:p>
    <w:p w14:paraId="1F4277EF" w14:textId="77777777" w:rsidR="0000329D" w:rsidRPr="0000329D" w:rsidRDefault="0000329D" w:rsidP="0000329D">
      <w:pPr>
        <w:widowControl w:val="0"/>
        <w:autoSpaceDE w:val="0"/>
        <w:autoSpaceDN w:val="0"/>
        <w:adjustRightInd w:val="0"/>
        <w:rPr>
          <w:rFonts w:ascii="Monaco" w:hAnsi="Monaco" w:cs="Monaco"/>
          <w:sz w:val="18"/>
          <w:szCs w:val="18"/>
        </w:rPr>
      </w:pPr>
      <w:r w:rsidRPr="0000329D">
        <w:rPr>
          <w:rFonts w:ascii="Monaco" w:hAnsi="Monaco" w:cs="Monaco"/>
          <w:color w:val="000000"/>
          <w:sz w:val="18"/>
          <w:szCs w:val="18"/>
        </w:rPr>
        <w:t xml:space="preserve">        </w:t>
      </w:r>
      <w:r w:rsidRPr="0000329D">
        <w:rPr>
          <w:rFonts w:ascii="Monaco" w:hAnsi="Monaco" w:cs="Monaco"/>
          <w:color w:val="008080"/>
          <w:sz w:val="18"/>
          <w:szCs w:val="18"/>
        </w:rPr>
        <w:t>&lt;</w:t>
      </w:r>
      <w:r w:rsidRPr="0000329D">
        <w:rPr>
          <w:rFonts w:ascii="Monaco" w:hAnsi="Monaco" w:cs="Monaco"/>
          <w:color w:val="3F7F7F"/>
          <w:sz w:val="18"/>
          <w:szCs w:val="18"/>
        </w:rPr>
        <w:t>property</w:t>
      </w:r>
      <w:r w:rsidRPr="0000329D">
        <w:rPr>
          <w:rFonts w:ascii="Monaco" w:hAnsi="Monaco" w:cs="Monaco"/>
          <w:sz w:val="18"/>
          <w:szCs w:val="18"/>
        </w:rPr>
        <w:t xml:space="preserve"> </w:t>
      </w:r>
      <w:r w:rsidRPr="0000329D">
        <w:rPr>
          <w:rFonts w:ascii="Monaco" w:hAnsi="Monaco" w:cs="Monaco"/>
          <w:color w:val="7F007F"/>
          <w:sz w:val="18"/>
          <w:szCs w:val="18"/>
        </w:rPr>
        <w:t>name</w:t>
      </w:r>
      <w:r w:rsidRPr="0000329D">
        <w:rPr>
          <w:rFonts w:ascii="Monaco" w:hAnsi="Monaco" w:cs="Monaco"/>
          <w:color w:val="000000"/>
          <w:sz w:val="18"/>
          <w:szCs w:val="18"/>
        </w:rPr>
        <w:t>=</w:t>
      </w:r>
      <w:r w:rsidRPr="0000329D">
        <w:rPr>
          <w:rFonts w:ascii="Monaco" w:hAnsi="Monaco" w:cs="Monaco"/>
          <w:i/>
          <w:iCs/>
          <w:color w:val="2A00FF"/>
          <w:sz w:val="18"/>
          <w:szCs w:val="18"/>
        </w:rPr>
        <w:t>"</w:t>
      </w:r>
      <w:proofErr w:type="spellStart"/>
      <w:proofErr w:type="gramStart"/>
      <w:r w:rsidRPr="0000329D">
        <w:rPr>
          <w:rFonts w:ascii="Monaco" w:hAnsi="Monaco" w:cs="Monaco"/>
          <w:i/>
          <w:iCs/>
          <w:color w:val="2A00FF"/>
          <w:sz w:val="18"/>
          <w:szCs w:val="18"/>
        </w:rPr>
        <w:t>connection.password</w:t>
      </w:r>
      <w:proofErr w:type="spellEnd"/>
      <w:proofErr w:type="gramEnd"/>
      <w:r w:rsidRPr="0000329D">
        <w:rPr>
          <w:rFonts w:ascii="Monaco" w:hAnsi="Monaco" w:cs="Monaco"/>
          <w:i/>
          <w:iCs/>
          <w:color w:val="2A00FF"/>
          <w:sz w:val="18"/>
          <w:szCs w:val="18"/>
        </w:rPr>
        <w:t>"</w:t>
      </w:r>
      <w:r w:rsidRPr="0000329D">
        <w:rPr>
          <w:rFonts w:ascii="Monaco" w:hAnsi="Monaco" w:cs="Monaco"/>
          <w:color w:val="008080"/>
          <w:sz w:val="18"/>
          <w:szCs w:val="18"/>
        </w:rPr>
        <w:t>&gt;</w:t>
      </w:r>
      <w:r w:rsidRPr="0000329D">
        <w:rPr>
          <w:rFonts w:ascii="Monaco" w:hAnsi="Monaco" w:cs="Monaco"/>
          <w:color w:val="000000"/>
          <w:sz w:val="18"/>
          <w:szCs w:val="18"/>
        </w:rPr>
        <w:t>macmysql01</w:t>
      </w:r>
      <w:r w:rsidRPr="0000329D">
        <w:rPr>
          <w:rFonts w:ascii="Monaco" w:hAnsi="Monaco" w:cs="Monaco"/>
          <w:color w:val="008080"/>
          <w:sz w:val="18"/>
          <w:szCs w:val="18"/>
        </w:rPr>
        <w:t>&lt;/</w:t>
      </w:r>
      <w:r w:rsidRPr="0000329D">
        <w:rPr>
          <w:rFonts w:ascii="Monaco" w:hAnsi="Monaco" w:cs="Monaco"/>
          <w:color w:val="3F7F7F"/>
          <w:sz w:val="18"/>
          <w:szCs w:val="18"/>
        </w:rPr>
        <w:t>property</w:t>
      </w:r>
      <w:r w:rsidRPr="0000329D">
        <w:rPr>
          <w:rFonts w:ascii="Monaco" w:hAnsi="Monaco" w:cs="Monaco"/>
          <w:color w:val="008080"/>
          <w:sz w:val="18"/>
          <w:szCs w:val="18"/>
        </w:rPr>
        <w:t>&gt;</w:t>
      </w:r>
    </w:p>
    <w:p w14:paraId="268D493F" w14:textId="77777777" w:rsidR="0000329D" w:rsidRDefault="0000329D" w:rsidP="0000329D"/>
    <w:p w14:paraId="7580C0A5" w14:textId="63DB74F3" w:rsidR="0000329D" w:rsidRDefault="00503331" w:rsidP="00503331">
      <w:pPr>
        <w:pStyle w:val="ListParagraph"/>
        <w:numPr>
          <w:ilvl w:val="0"/>
          <w:numId w:val="7"/>
        </w:numPr>
      </w:pPr>
      <w:r>
        <w:t>Ma</w:t>
      </w:r>
      <w:r w:rsidR="003E2D8A">
        <w:t>k</w:t>
      </w:r>
      <w:r>
        <w:t xml:space="preserve">e changes to these two </w:t>
      </w:r>
      <w:r w:rsidR="00C6670C">
        <w:t>values in the configuration file</w:t>
      </w:r>
      <w:r>
        <w:t>:</w:t>
      </w:r>
    </w:p>
    <w:p w14:paraId="5117ED4C" w14:textId="77777777" w:rsidR="004218D1" w:rsidRDefault="004218D1" w:rsidP="004218D1"/>
    <w:p w14:paraId="1F1BCABB" w14:textId="77777777" w:rsidR="00FC181A" w:rsidRPr="00FC181A" w:rsidRDefault="004218D1" w:rsidP="00FC181A">
      <w:pPr>
        <w:widowControl w:val="0"/>
        <w:autoSpaceDE w:val="0"/>
        <w:autoSpaceDN w:val="0"/>
        <w:adjustRightInd w:val="0"/>
        <w:rPr>
          <w:rFonts w:ascii="Monaco" w:hAnsi="Monaco" w:cs="Monaco"/>
          <w:sz w:val="20"/>
          <w:szCs w:val="20"/>
        </w:rPr>
      </w:pPr>
      <w:r w:rsidRPr="00FC181A">
        <w:rPr>
          <w:rFonts w:ascii="Monaco" w:hAnsi="Monaco" w:cs="Monaco"/>
          <w:color w:val="000000"/>
          <w:sz w:val="20"/>
          <w:szCs w:val="20"/>
        </w:rPr>
        <w:lastRenderedPageBreak/>
        <w:t xml:space="preserve">    </w:t>
      </w:r>
      <w:r w:rsidR="00FC181A" w:rsidRPr="00FC181A">
        <w:rPr>
          <w:rFonts w:ascii="Monaco" w:hAnsi="Monaco" w:cs="Monaco"/>
          <w:color w:val="3F7F5F"/>
          <w:sz w:val="20"/>
          <w:szCs w:val="20"/>
        </w:rPr>
        <w:t># For TRED files</w:t>
      </w:r>
    </w:p>
    <w:p w14:paraId="083D3723" w14:textId="77777777" w:rsidR="00FC181A" w:rsidRPr="00FC181A" w:rsidRDefault="00FC181A" w:rsidP="00FC181A">
      <w:pPr>
        <w:widowControl w:val="0"/>
        <w:autoSpaceDE w:val="0"/>
        <w:autoSpaceDN w:val="0"/>
        <w:adjustRightInd w:val="0"/>
        <w:rPr>
          <w:rFonts w:ascii="Monaco" w:hAnsi="Monaco" w:cs="Monaco"/>
          <w:sz w:val="20"/>
          <w:szCs w:val="20"/>
        </w:rPr>
      </w:pPr>
      <w:r w:rsidRPr="00FC181A">
        <w:rPr>
          <w:rFonts w:ascii="Monaco" w:hAnsi="Monaco" w:cs="Monaco"/>
          <w:color w:val="000000"/>
          <w:sz w:val="20"/>
          <w:szCs w:val="20"/>
        </w:rPr>
        <w:t>TRED_DIR=</w:t>
      </w:r>
      <w:r w:rsidRPr="00FC181A">
        <w:rPr>
          <w:rFonts w:ascii="Monaco" w:hAnsi="Monaco" w:cs="Monaco"/>
          <w:color w:val="2A00FF"/>
          <w:sz w:val="20"/>
          <w:szCs w:val="20"/>
        </w:rPr>
        <w:t>${DATA_SET_DIR}/TRED/</w:t>
      </w:r>
    </w:p>
    <w:p w14:paraId="19F89733" w14:textId="696815CC" w:rsidR="004218D1" w:rsidRPr="00FC181A" w:rsidRDefault="00FC181A" w:rsidP="00FC181A">
      <w:pPr>
        <w:widowControl w:val="0"/>
        <w:autoSpaceDE w:val="0"/>
        <w:autoSpaceDN w:val="0"/>
        <w:adjustRightInd w:val="0"/>
        <w:rPr>
          <w:rFonts w:ascii="Monaco" w:hAnsi="Monaco" w:cs="Monaco"/>
          <w:color w:val="000000"/>
          <w:sz w:val="20"/>
          <w:szCs w:val="20"/>
        </w:rPr>
      </w:pPr>
      <w:r w:rsidRPr="00FC181A">
        <w:rPr>
          <w:rFonts w:ascii="Monaco" w:hAnsi="Monaco" w:cs="Monaco"/>
          <w:color w:val="000000"/>
          <w:sz w:val="20"/>
          <w:szCs w:val="20"/>
        </w:rPr>
        <w:t>TRED_CONVERTED_FILE=</w:t>
      </w:r>
      <w:r w:rsidRPr="00FC181A">
        <w:rPr>
          <w:rFonts w:ascii="Monaco" w:hAnsi="Monaco" w:cs="Monaco"/>
          <w:color w:val="2A00FF"/>
          <w:sz w:val="20"/>
          <w:szCs w:val="20"/>
        </w:rPr>
        <w:t>${TRED_DIR}/TRED_</w:t>
      </w:r>
      <w:r w:rsidR="002B6FC0">
        <w:rPr>
          <w:rFonts w:ascii="Monaco" w:hAnsi="Monaco" w:cs="Monaco"/>
          <w:color w:val="2A00FF"/>
          <w:sz w:val="20"/>
          <w:szCs w:val="20"/>
        </w:rPr>
        <w:t>${DATE</w:t>
      </w:r>
      <w:proofErr w:type="gramStart"/>
      <w:r w:rsidR="002B6FC0">
        <w:rPr>
          <w:rFonts w:ascii="Monaco" w:hAnsi="Monaco" w:cs="Monaco"/>
          <w:color w:val="2A00FF"/>
          <w:sz w:val="20"/>
          <w:szCs w:val="20"/>
        </w:rPr>
        <w:t>}</w:t>
      </w:r>
      <w:r w:rsidRPr="00FC181A">
        <w:rPr>
          <w:rFonts w:ascii="Monaco" w:hAnsi="Monaco" w:cs="Monaco"/>
          <w:color w:val="2A00FF"/>
          <w:sz w:val="20"/>
          <w:szCs w:val="20"/>
        </w:rPr>
        <w:t>.</w:t>
      </w:r>
      <w:proofErr w:type="spellStart"/>
      <w:r w:rsidRPr="00FC181A">
        <w:rPr>
          <w:rFonts w:ascii="Monaco" w:hAnsi="Monaco" w:cs="Monaco"/>
          <w:color w:val="2A00FF"/>
          <w:sz w:val="20"/>
          <w:szCs w:val="20"/>
        </w:rPr>
        <w:t>rtpj</w:t>
      </w:r>
      <w:proofErr w:type="spellEnd"/>
      <w:proofErr w:type="gramEnd"/>
    </w:p>
    <w:p w14:paraId="728CC96A" w14:textId="77AFA1E8" w:rsidR="00A5672C" w:rsidRPr="00E64528" w:rsidRDefault="00A5672C" w:rsidP="00E64528">
      <w:pPr>
        <w:rPr>
          <w:b/>
          <w:sz w:val="28"/>
          <w:szCs w:val="28"/>
          <w:u w:val="single"/>
        </w:rPr>
      </w:pPr>
    </w:p>
    <w:p w14:paraId="5FC38DAA" w14:textId="19E473AD" w:rsidR="00F15688" w:rsidRDefault="00F15688" w:rsidP="009043BB">
      <w:pPr>
        <w:rPr>
          <w:b/>
        </w:rPr>
      </w:pPr>
      <w:r>
        <w:rPr>
          <w:b/>
        </w:rPr>
        <w:t>ENCODE</w:t>
      </w:r>
    </w:p>
    <w:p w14:paraId="4570F7EF" w14:textId="77777777" w:rsidR="00F15688" w:rsidRDefault="00F15688" w:rsidP="009043BB">
      <w:pPr>
        <w:rPr>
          <w:b/>
        </w:rPr>
      </w:pPr>
    </w:p>
    <w:p w14:paraId="6C36843E" w14:textId="53AEBA22" w:rsidR="00F15688" w:rsidRDefault="006F36B5" w:rsidP="009043BB">
      <w:r>
        <w:t xml:space="preserve">Encode TF/target interactions were generated by the </w:t>
      </w:r>
      <w:proofErr w:type="spellStart"/>
      <w:r>
        <w:t>Geistein’s</w:t>
      </w:r>
      <w:proofErr w:type="spellEnd"/>
      <w:r>
        <w:t xml:space="preserve"> group in Yale. The interaction files we have used are based on a Nature publication (TODO: add a link to the nature paper), and downloaded </w:t>
      </w:r>
      <w:proofErr w:type="gramStart"/>
      <w:r>
        <w:t xml:space="preserve">from  </w:t>
      </w:r>
      <w:r w:rsidRPr="006F36B5">
        <w:t>http://archive.gersteinlab.org/proj/encodenets/</w:t>
      </w:r>
      <w:proofErr w:type="gramEnd"/>
      <w:r w:rsidRPr="006F36B5">
        <w:t xml:space="preserve"> </w:t>
      </w:r>
      <w:r>
        <w:t>(This link is not accessible right now).</w:t>
      </w:r>
      <w:r w:rsidR="00B07AF2">
        <w:t xml:space="preserve"> For our network built, a pre-processed file by combing both proximity and distal interaction together has been generated and stored in our </w:t>
      </w:r>
      <w:r w:rsidR="00FD069A">
        <w:t>Git</w:t>
      </w:r>
      <w:r w:rsidR="00B07AF2">
        <w:t xml:space="preserve"> repository: </w:t>
      </w:r>
      <w:proofErr w:type="spellStart"/>
      <w:r w:rsidR="00667943">
        <w:t>data_archive</w:t>
      </w:r>
      <w:proofErr w:type="spellEnd"/>
      <w:r w:rsidR="00667943">
        <w:t>/encode/tf-targets.txt.</w:t>
      </w:r>
    </w:p>
    <w:p w14:paraId="7A88F557" w14:textId="77777777" w:rsidR="00EE401B" w:rsidRDefault="00EE401B" w:rsidP="009043BB"/>
    <w:p w14:paraId="0D38613F" w14:textId="76290B9D" w:rsidR="00285C54" w:rsidRDefault="00285C54" w:rsidP="00285C54">
      <w:pPr>
        <w:pStyle w:val="ListParagraph"/>
        <w:numPr>
          <w:ilvl w:val="0"/>
          <w:numId w:val="19"/>
        </w:numPr>
      </w:pPr>
      <w:r>
        <w:t>Synchronize the above interaction file into your local project.</w:t>
      </w:r>
    </w:p>
    <w:p w14:paraId="1F9AA3CF" w14:textId="77777777" w:rsidR="00246833" w:rsidRDefault="00246833" w:rsidP="00246833">
      <w:pPr>
        <w:pStyle w:val="ListParagraph"/>
      </w:pPr>
    </w:p>
    <w:p w14:paraId="1FAF772E" w14:textId="4B689804" w:rsidR="00285C54" w:rsidRDefault="000B05BF" w:rsidP="00285C54">
      <w:pPr>
        <w:pStyle w:val="ListParagraph"/>
        <w:numPr>
          <w:ilvl w:val="0"/>
          <w:numId w:val="19"/>
        </w:numPr>
      </w:pPr>
      <w:r>
        <w:t>C</w:t>
      </w:r>
      <w:r w:rsidR="00246833">
        <w:t>reated a new director</w:t>
      </w:r>
      <w:r>
        <w:t>y called “encode” in the {DATA_SET_DIR}</w:t>
      </w:r>
      <w:r w:rsidR="00246833">
        <w:t xml:space="preserve"> </w:t>
      </w:r>
      <w:r w:rsidR="00FE3C14">
        <w:t>directory, and create a link</w:t>
      </w:r>
      <w:r w:rsidR="00246833">
        <w:t xml:space="preserve"> to the </w:t>
      </w:r>
      <w:r w:rsidR="008F0D09">
        <w:t xml:space="preserve">above </w:t>
      </w:r>
      <w:r w:rsidR="00246833">
        <w:t>tf-targets.txt file.</w:t>
      </w:r>
    </w:p>
    <w:p w14:paraId="0A8AEE2E" w14:textId="77777777" w:rsidR="00246833" w:rsidRDefault="00246833" w:rsidP="00246833">
      <w:pPr>
        <w:pStyle w:val="ListParagraph"/>
      </w:pPr>
    </w:p>
    <w:p w14:paraId="160C4A62" w14:textId="33D92107" w:rsidR="00246833" w:rsidRDefault="00BF5497" w:rsidP="00285C54">
      <w:pPr>
        <w:pStyle w:val="ListParagraph"/>
        <w:numPr>
          <w:ilvl w:val="0"/>
          <w:numId w:val="19"/>
        </w:numPr>
      </w:pPr>
      <w:r>
        <w:t xml:space="preserve">Make changes (or </w:t>
      </w:r>
      <w:proofErr w:type="gramStart"/>
      <w:r>
        <w:t>Add</w:t>
      </w:r>
      <w:proofErr w:type="gramEnd"/>
      <w:r>
        <w:t>) the following configurations related to ENCODE:</w:t>
      </w:r>
    </w:p>
    <w:p w14:paraId="5965DCEC" w14:textId="77777777" w:rsidR="00BF5497" w:rsidRDefault="00BF5497" w:rsidP="00BF5497"/>
    <w:p w14:paraId="197D4C93" w14:textId="77777777" w:rsidR="00BF5497" w:rsidRPr="007F39CE" w:rsidRDefault="00BF5497" w:rsidP="00BF5497">
      <w:pPr>
        <w:widowControl w:val="0"/>
        <w:autoSpaceDE w:val="0"/>
        <w:autoSpaceDN w:val="0"/>
        <w:adjustRightInd w:val="0"/>
        <w:rPr>
          <w:rFonts w:ascii="Monaco" w:hAnsi="Monaco" w:cs="Monaco"/>
          <w:sz w:val="16"/>
          <w:szCs w:val="16"/>
        </w:rPr>
      </w:pPr>
      <w:r w:rsidRPr="007F39CE">
        <w:rPr>
          <w:rFonts w:ascii="Monaco" w:hAnsi="Monaco" w:cs="Monaco"/>
          <w:color w:val="3F7F5F"/>
          <w:sz w:val="16"/>
          <w:szCs w:val="16"/>
        </w:rPr>
        <w:t># ENCODE data</w:t>
      </w:r>
    </w:p>
    <w:p w14:paraId="76EF6E1A" w14:textId="77777777" w:rsidR="00BF5497" w:rsidRPr="007F39CE" w:rsidRDefault="00BF5497" w:rsidP="00BF5497">
      <w:pPr>
        <w:widowControl w:val="0"/>
        <w:autoSpaceDE w:val="0"/>
        <w:autoSpaceDN w:val="0"/>
        <w:adjustRightInd w:val="0"/>
        <w:rPr>
          <w:rFonts w:ascii="Monaco" w:hAnsi="Monaco" w:cs="Monaco"/>
          <w:sz w:val="16"/>
          <w:szCs w:val="16"/>
        </w:rPr>
      </w:pPr>
      <w:r w:rsidRPr="007F39CE">
        <w:rPr>
          <w:rFonts w:ascii="Monaco" w:hAnsi="Monaco" w:cs="Monaco"/>
          <w:color w:val="000000"/>
          <w:sz w:val="16"/>
          <w:szCs w:val="16"/>
        </w:rPr>
        <w:t>ENCODE_DIR=</w:t>
      </w:r>
      <w:r w:rsidRPr="007F39CE">
        <w:rPr>
          <w:rFonts w:ascii="Monaco" w:hAnsi="Monaco" w:cs="Monaco"/>
          <w:color w:val="2A00FF"/>
          <w:sz w:val="16"/>
          <w:szCs w:val="16"/>
        </w:rPr>
        <w:t>${DATA_SET_DIR}/encode</w:t>
      </w:r>
    </w:p>
    <w:p w14:paraId="5A5FDF51" w14:textId="77777777" w:rsidR="00BF5497" w:rsidRPr="007F39CE" w:rsidRDefault="00BF5497" w:rsidP="00BF5497">
      <w:pPr>
        <w:widowControl w:val="0"/>
        <w:autoSpaceDE w:val="0"/>
        <w:autoSpaceDN w:val="0"/>
        <w:adjustRightInd w:val="0"/>
        <w:rPr>
          <w:rFonts w:ascii="Monaco" w:hAnsi="Monaco" w:cs="Monaco"/>
          <w:sz w:val="16"/>
          <w:szCs w:val="16"/>
        </w:rPr>
      </w:pPr>
      <w:r w:rsidRPr="007F39CE">
        <w:rPr>
          <w:rFonts w:ascii="Monaco" w:hAnsi="Monaco" w:cs="Monaco"/>
          <w:color w:val="000000"/>
          <w:sz w:val="16"/>
          <w:szCs w:val="16"/>
        </w:rPr>
        <w:t>ENCODE_TFF_FILE=</w:t>
      </w:r>
      <w:r w:rsidRPr="007F39CE">
        <w:rPr>
          <w:rFonts w:ascii="Monaco" w:hAnsi="Monaco" w:cs="Monaco"/>
          <w:color w:val="2A00FF"/>
          <w:sz w:val="16"/>
          <w:szCs w:val="16"/>
        </w:rPr>
        <w:t>${ENCODE_DIR}/</w:t>
      </w:r>
      <w:r w:rsidRPr="007F39CE">
        <w:rPr>
          <w:rFonts w:ascii="Monaco" w:hAnsi="Monaco" w:cs="Monaco"/>
          <w:color w:val="2A00FF"/>
          <w:sz w:val="16"/>
          <w:szCs w:val="16"/>
          <w:u w:val="single"/>
        </w:rPr>
        <w:t>tf</w:t>
      </w:r>
      <w:r w:rsidRPr="007F39CE">
        <w:rPr>
          <w:rFonts w:ascii="Monaco" w:hAnsi="Monaco" w:cs="Monaco"/>
          <w:color w:val="2A00FF"/>
          <w:sz w:val="16"/>
          <w:szCs w:val="16"/>
        </w:rPr>
        <w:t>-targets.txt</w:t>
      </w:r>
    </w:p>
    <w:p w14:paraId="6F8C6C59" w14:textId="31B95073" w:rsidR="00BF5497" w:rsidRPr="007F39CE" w:rsidRDefault="00BF5497" w:rsidP="00BF5497">
      <w:pPr>
        <w:rPr>
          <w:sz w:val="16"/>
          <w:szCs w:val="16"/>
        </w:rPr>
      </w:pPr>
      <w:r w:rsidRPr="007F39CE">
        <w:rPr>
          <w:rFonts w:ascii="Monaco" w:hAnsi="Monaco" w:cs="Monaco"/>
          <w:color w:val="000000"/>
          <w:sz w:val="16"/>
          <w:szCs w:val="16"/>
        </w:rPr>
        <w:t>ENCODE_TFF_CONVERTED_FILE=</w:t>
      </w:r>
      <w:r w:rsidRPr="007F39CE">
        <w:rPr>
          <w:rFonts w:ascii="Monaco" w:hAnsi="Monaco" w:cs="Monaco"/>
          <w:color w:val="2A00FF"/>
          <w:sz w:val="16"/>
          <w:szCs w:val="16"/>
        </w:rPr>
        <w:t>${ENCODE_DIR}/</w:t>
      </w:r>
      <w:proofErr w:type="spellStart"/>
      <w:r w:rsidRPr="007F39CE">
        <w:rPr>
          <w:rFonts w:ascii="Monaco" w:hAnsi="Monaco" w:cs="Monaco"/>
          <w:color w:val="2A00FF"/>
          <w:sz w:val="16"/>
          <w:szCs w:val="16"/>
          <w:u w:val="single"/>
        </w:rPr>
        <w:t>tf</w:t>
      </w:r>
      <w:proofErr w:type="spellEnd"/>
      <w:r w:rsidRPr="007F39CE">
        <w:rPr>
          <w:rFonts w:ascii="Monaco" w:hAnsi="Monaco" w:cs="Monaco"/>
          <w:color w:val="2A00FF"/>
          <w:sz w:val="16"/>
          <w:szCs w:val="16"/>
        </w:rPr>
        <w:t>-targets</w:t>
      </w:r>
      <w:r w:rsidR="00357B86">
        <w:rPr>
          <w:rFonts w:ascii="Monaco" w:hAnsi="Monaco" w:cs="Monaco"/>
          <w:color w:val="2A00FF"/>
          <w:sz w:val="16"/>
          <w:szCs w:val="16"/>
        </w:rPr>
        <w:t>_</w:t>
      </w:r>
      <w:r w:rsidR="002B6FC0">
        <w:rPr>
          <w:rFonts w:ascii="Monaco" w:hAnsi="Monaco" w:cs="Monaco"/>
          <w:color w:val="2A00FF"/>
          <w:sz w:val="16"/>
          <w:szCs w:val="16"/>
        </w:rPr>
        <w:t>${DATE</w:t>
      </w:r>
      <w:proofErr w:type="gramStart"/>
      <w:r w:rsidR="002B6FC0">
        <w:rPr>
          <w:rFonts w:ascii="Monaco" w:hAnsi="Monaco" w:cs="Monaco"/>
          <w:color w:val="2A00FF"/>
          <w:sz w:val="16"/>
          <w:szCs w:val="16"/>
        </w:rPr>
        <w:t>}</w:t>
      </w:r>
      <w:r w:rsidRPr="007F39CE">
        <w:rPr>
          <w:rFonts w:ascii="Monaco" w:hAnsi="Monaco" w:cs="Monaco"/>
          <w:color w:val="2A00FF"/>
          <w:sz w:val="16"/>
          <w:szCs w:val="16"/>
        </w:rPr>
        <w:t>.</w:t>
      </w:r>
      <w:proofErr w:type="spellStart"/>
      <w:r w:rsidRPr="007F39CE">
        <w:rPr>
          <w:rFonts w:ascii="Monaco" w:hAnsi="Monaco" w:cs="Monaco"/>
          <w:color w:val="2A00FF"/>
          <w:sz w:val="16"/>
          <w:szCs w:val="16"/>
        </w:rPr>
        <w:t>rtpj</w:t>
      </w:r>
      <w:proofErr w:type="spellEnd"/>
      <w:proofErr w:type="gramEnd"/>
    </w:p>
    <w:p w14:paraId="00D6FD3A" w14:textId="77777777" w:rsidR="0025390A" w:rsidRPr="000A0359" w:rsidRDefault="0025390A" w:rsidP="009043BB"/>
    <w:p w14:paraId="0F955460" w14:textId="233CF911" w:rsidR="000A0359" w:rsidRPr="000A0359" w:rsidRDefault="000A0359" w:rsidP="009043BB">
      <w:r w:rsidRPr="000A0359">
        <w:t>Note:</w:t>
      </w:r>
      <w:r>
        <w:t xml:space="preserve"> There are many TF/Target interactions in the original ENCODE project release. However, many of them may not be related to actual biological functions since they are physical interactions basically. We use a simple filter to pick up TF/Target interactions that are supported by gene co-expression and/or GO BP annotation sharing.</w:t>
      </w:r>
      <w:r w:rsidRPr="000A0359">
        <w:t xml:space="preserve"> </w:t>
      </w:r>
    </w:p>
    <w:p w14:paraId="6ED2AA4F" w14:textId="77777777" w:rsidR="000A0359" w:rsidRPr="000A0359" w:rsidRDefault="000A0359" w:rsidP="009043BB"/>
    <w:p w14:paraId="3FC81C8D" w14:textId="45EE72AC" w:rsidR="00F84707" w:rsidRPr="00CE124A" w:rsidRDefault="00F84707" w:rsidP="009043BB">
      <w:pPr>
        <w:rPr>
          <w:b/>
          <w:sz w:val="28"/>
          <w:szCs w:val="28"/>
          <w:u w:val="single"/>
        </w:rPr>
      </w:pPr>
      <w:r w:rsidRPr="00D726F9">
        <w:rPr>
          <w:b/>
          <w:sz w:val="28"/>
          <w:szCs w:val="28"/>
          <w:u w:val="single"/>
        </w:rPr>
        <w:t>Data sources for predicted FIs</w:t>
      </w:r>
    </w:p>
    <w:p w14:paraId="08625146" w14:textId="53ACC2A7" w:rsidR="00B30997" w:rsidRDefault="00B30997" w:rsidP="00ED75FE">
      <w:pPr>
        <w:rPr>
          <w:highlight w:val="yellow"/>
        </w:rPr>
      </w:pPr>
    </w:p>
    <w:p w14:paraId="3DA85106" w14:textId="3B44E475" w:rsidR="00ED75FE" w:rsidRPr="00ED75FE" w:rsidRDefault="00ED75FE" w:rsidP="00ED75FE">
      <w:r w:rsidRPr="00ED75FE">
        <w:t>Th</w:t>
      </w:r>
      <w:r>
        <w:t>e following datasets are used to train a random forest and then use the trained random forest (RF) to predict functional interactions for all human protein pairs. The workflow is ported from the one used to build the Reactome IDG web portal.</w:t>
      </w:r>
    </w:p>
    <w:p w14:paraId="3ED4A28D" w14:textId="77777777" w:rsidR="00B30997" w:rsidRDefault="00B30997" w:rsidP="009043BB">
      <w:pPr>
        <w:rPr>
          <w:b/>
        </w:rPr>
      </w:pPr>
    </w:p>
    <w:p w14:paraId="4B0D3B2C" w14:textId="548E0168" w:rsidR="001E0C9A" w:rsidRDefault="001E0C9A" w:rsidP="009043BB">
      <w:pPr>
        <w:rPr>
          <w:b/>
        </w:rPr>
      </w:pPr>
      <w:r>
        <w:rPr>
          <w:b/>
        </w:rPr>
        <w:t>Panther Orthologous Mapping</w:t>
      </w:r>
    </w:p>
    <w:p w14:paraId="0A9D244F" w14:textId="77777777" w:rsidR="001E0C9A" w:rsidRDefault="001E0C9A" w:rsidP="009043BB">
      <w:pPr>
        <w:rPr>
          <w:b/>
        </w:rPr>
      </w:pPr>
    </w:p>
    <w:p w14:paraId="4736690C" w14:textId="64C94EE9" w:rsidR="001E0C9A" w:rsidRDefault="001E6473" w:rsidP="009043BB">
      <w:pPr>
        <w:rPr>
          <w:bCs/>
        </w:rPr>
      </w:pPr>
      <w:r>
        <w:rPr>
          <w:bCs/>
        </w:rPr>
        <w:t xml:space="preserve">The files downloaded from panther </w:t>
      </w:r>
      <w:proofErr w:type="spellStart"/>
      <w:r>
        <w:rPr>
          <w:bCs/>
        </w:rPr>
        <w:t>orthology</w:t>
      </w:r>
      <w:proofErr w:type="spellEnd"/>
      <w:r>
        <w:rPr>
          <w:bCs/>
        </w:rPr>
        <w:t xml:space="preserve"> are used to map proteins from non-human model organisms (MODs) to humans for PPIs datasets.</w:t>
      </w:r>
    </w:p>
    <w:p w14:paraId="0AD5F7EE" w14:textId="77777777" w:rsidR="001E6473" w:rsidRDefault="001E6473" w:rsidP="009043BB">
      <w:pPr>
        <w:rPr>
          <w:bCs/>
        </w:rPr>
      </w:pPr>
    </w:p>
    <w:p w14:paraId="6CE4959B" w14:textId="27CD9F00" w:rsidR="001E6473" w:rsidRDefault="0006218C" w:rsidP="001E6473">
      <w:pPr>
        <w:pStyle w:val="ListParagraph"/>
        <w:numPr>
          <w:ilvl w:val="0"/>
          <w:numId w:val="23"/>
        </w:numPr>
        <w:rPr>
          <w:bCs/>
        </w:rPr>
      </w:pPr>
      <w:r>
        <w:rPr>
          <w:bCs/>
        </w:rPr>
        <w:t xml:space="preserve">URL: </w:t>
      </w:r>
      <w:hyperlink r:id="rId18" w:history="1">
        <w:r w:rsidR="008018D6" w:rsidRPr="00543761">
          <w:rPr>
            <w:rStyle w:val="Hyperlink"/>
            <w:bCs/>
          </w:rPr>
          <w:t>http://data.pantherdb.org/ftp/ortholog/</w:t>
        </w:r>
      </w:hyperlink>
    </w:p>
    <w:p w14:paraId="4007DDC3" w14:textId="68621B99" w:rsidR="008018D6" w:rsidRDefault="00000000" w:rsidP="001E6473">
      <w:pPr>
        <w:pStyle w:val="ListParagraph"/>
        <w:numPr>
          <w:ilvl w:val="0"/>
          <w:numId w:val="23"/>
        </w:numPr>
        <w:rPr>
          <w:bCs/>
        </w:rPr>
      </w:pPr>
      <w:hyperlink r:id="rId19" w:history="1">
        <w:r w:rsidR="008018D6" w:rsidRPr="00543761">
          <w:rPr>
            <w:rStyle w:val="Hyperlink"/>
            <w:bCs/>
          </w:rPr>
          <w:t>http://data.pantherdb.org/ftp/ortholog/current_release/RefGenomeOrthologs.tar.gz</w:t>
        </w:r>
      </w:hyperlink>
      <w:r w:rsidR="008018D6">
        <w:rPr>
          <w:bCs/>
        </w:rPr>
        <w:t xml:space="preserve"> to download the file</w:t>
      </w:r>
    </w:p>
    <w:p w14:paraId="53034C36" w14:textId="52151AD9" w:rsidR="008018D6" w:rsidRDefault="00B9564D" w:rsidP="001E6473">
      <w:pPr>
        <w:pStyle w:val="ListParagraph"/>
        <w:numPr>
          <w:ilvl w:val="0"/>
          <w:numId w:val="23"/>
        </w:numPr>
        <w:rPr>
          <w:bCs/>
        </w:rPr>
      </w:pPr>
      <w:r>
        <w:rPr>
          <w:bCs/>
        </w:rPr>
        <w:lastRenderedPageBreak/>
        <w:t>Run the following command at termina to extract human genes related mapping file:</w:t>
      </w:r>
    </w:p>
    <w:p w14:paraId="6EF5908E" w14:textId="77777777" w:rsidR="00E72A4F" w:rsidRDefault="00E72A4F" w:rsidP="00E72A4F">
      <w:pPr>
        <w:rPr>
          <w:bCs/>
        </w:rPr>
      </w:pPr>
    </w:p>
    <w:p w14:paraId="742BBF75" w14:textId="5E81F663" w:rsidR="00E72A4F" w:rsidRPr="0008330B" w:rsidRDefault="0008330B" w:rsidP="00E72A4F">
      <w:pPr>
        <w:rPr>
          <w:bCs/>
          <w:sz w:val="16"/>
          <w:szCs w:val="16"/>
        </w:rPr>
      </w:pPr>
      <w:r w:rsidRPr="0008330B">
        <w:rPr>
          <w:rFonts w:ascii="Menlo" w:hAnsi="Menlo" w:cs="Menlo"/>
          <w:color w:val="000000"/>
          <w:sz w:val="16"/>
          <w:szCs w:val="16"/>
        </w:rPr>
        <w:t xml:space="preserve">grep '^HUMAN' </w:t>
      </w:r>
      <w:proofErr w:type="spellStart"/>
      <w:r w:rsidRPr="0008330B">
        <w:rPr>
          <w:rFonts w:ascii="Menlo" w:hAnsi="Menlo" w:cs="Menlo"/>
          <w:color w:val="000000"/>
          <w:sz w:val="16"/>
          <w:szCs w:val="16"/>
        </w:rPr>
        <w:t>RefGenomeOrthologs</w:t>
      </w:r>
      <w:proofErr w:type="spellEnd"/>
      <w:r w:rsidRPr="0008330B">
        <w:rPr>
          <w:rFonts w:ascii="Menlo" w:hAnsi="Menlo" w:cs="Menlo"/>
          <w:color w:val="000000"/>
          <w:sz w:val="16"/>
          <w:szCs w:val="16"/>
        </w:rPr>
        <w:t xml:space="preserve"> &gt; </w:t>
      </w:r>
      <w:proofErr w:type="spellStart"/>
      <w:r w:rsidRPr="0008330B">
        <w:rPr>
          <w:rFonts w:ascii="Menlo" w:hAnsi="Menlo" w:cs="Menlo"/>
          <w:color w:val="000000"/>
          <w:sz w:val="16"/>
          <w:szCs w:val="16"/>
        </w:rPr>
        <w:t>HUMAN_RefGenomeOrthologs</w:t>
      </w:r>
      <w:proofErr w:type="spellEnd"/>
    </w:p>
    <w:p w14:paraId="0101EDF9" w14:textId="77777777" w:rsidR="00E72A4F" w:rsidRPr="00E72A4F" w:rsidRDefault="00E72A4F" w:rsidP="00E72A4F">
      <w:pPr>
        <w:rPr>
          <w:bCs/>
        </w:rPr>
      </w:pPr>
    </w:p>
    <w:p w14:paraId="1CF4B799" w14:textId="17902C7F" w:rsidR="00B9564D" w:rsidRPr="00C513C9" w:rsidRDefault="0008330B" w:rsidP="00B9564D">
      <w:pPr>
        <w:pStyle w:val="ListParagraph"/>
        <w:numPr>
          <w:ilvl w:val="0"/>
          <w:numId w:val="23"/>
        </w:numPr>
        <w:rPr>
          <w:bCs/>
        </w:rPr>
      </w:pPr>
      <w:r>
        <w:rPr>
          <w:bCs/>
        </w:rPr>
        <w:t xml:space="preserve">Note: We use this mapping file from </w:t>
      </w:r>
      <w:r w:rsidRPr="001E5C13">
        <w:rPr>
          <w:bCs/>
          <w:highlight w:val="yellow"/>
        </w:rPr>
        <w:t>all species to human</w:t>
      </w:r>
      <w:r>
        <w:rPr>
          <w:bCs/>
        </w:rPr>
        <w:t xml:space="preserve">. This is different from the original Reactome IDG workflow, which used ensemble mapping file for mouse PPIs to increase the coverage. Here we’d like to emphasize the </w:t>
      </w:r>
      <w:r w:rsidR="001E5C13">
        <w:rPr>
          <w:bCs/>
        </w:rPr>
        <w:t>consistence</w:t>
      </w:r>
      <w:r>
        <w:rPr>
          <w:bCs/>
        </w:rPr>
        <w:t>. Therefore, use the same mapping files.</w:t>
      </w:r>
    </w:p>
    <w:p w14:paraId="29311EC7" w14:textId="77777777" w:rsidR="001E0C9A" w:rsidRDefault="001E0C9A" w:rsidP="009043BB">
      <w:pPr>
        <w:rPr>
          <w:b/>
        </w:rPr>
      </w:pPr>
    </w:p>
    <w:p w14:paraId="34039E8D" w14:textId="2774E8A1" w:rsidR="00F84707" w:rsidRPr="00A3082C" w:rsidRDefault="005E7E17" w:rsidP="009043BB">
      <w:pPr>
        <w:rPr>
          <w:b/>
        </w:rPr>
      </w:pPr>
      <w:r>
        <w:rPr>
          <w:b/>
        </w:rPr>
        <w:t>Protein-Protein Interactions (PPIs)</w:t>
      </w:r>
    </w:p>
    <w:p w14:paraId="2679FF54" w14:textId="77777777" w:rsidR="007A61DD" w:rsidRDefault="007A61DD" w:rsidP="009043BB"/>
    <w:p w14:paraId="126480B5" w14:textId="75E28227" w:rsidR="0085096A" w:rsidRDefault="00135368" w:rsidP="009043BB">
      <w:r>
        <w:t xml:space="preserve">PPIs data are download from the three data sources, </w:t>
      </w:r>
      <w:proofErr w:type="spellStart"/>
      <w:r>
        <w:t>StringDB</w:t>
      </w:r>
      <w:proofErr w:type="spellEnd"/>
      <w:r>
        <w:t xml:space="preserve">, </w:t>
      </w:r>
      <w:proofErr w:type="spellStart"/>
      <w:r>
        <w:t>BioGrid</w:t>
      </w:r>
      <w:proofErr w:type="spellEnd"/>
      <w:r>
        <w:t xml:space="preserve">, and </w:t>
      </w:r>
      <w:proofErr w:type="spellStart"/>
      <w:r>
        <w:t>BioPlex</w:t>
      </w:r>
      <w:proofErr w:type="spellEnd"/>
      <w:r>
        <w:t xml:space="preserve"> (human PPIs only)</w:t>
      </w:r>
      <w:r w:rsidR="007D4E4C">
        <w:t>.</w:t>
      </w:r>
    </w:p>
    <w:p w14:paraId="025A2955" w14:textId="77777777" w:rsidR="00135368" w:rsidRDefault="00135368" w:rsidP="009043BB"/>
    <w:p w14:paraId="2300FB6E" w14:textId="6C4920DB" w:rsidR="00135368" w:rsidRDefault="00135368" w:rsidP="00135368">
      <w:pPr>
        <w:pStyle w:val="ListParagraph"/>
        <w:numPr>
          <w:ilvl w:val="0"/>
          <w:numId w:val="9"/>
        </w:numPr>
      </w:pPr>
      <w:r>
        <w:t>Human protein-protein interactions</w:t>
      </w:r>
    </w:p>
    <w:p w14:paraId="2A57D228" w14:textId="00A000C7" w:rsidR="00135368" w:rsidRDefault="00135368" w:rsidP="00135368">
      <w:pPr>
        <w:pStyle w:val="ListParagraph"/>
        <w:numPr>
          <w:ilvl w:val="1"/>
          <w:numId w:val="9"/>
        </w:numPr>
      </w:pPr>
      <w:proofErr w:type="spellStart"/>
      <w:r>
        <w:t>StringDB</w:t>
      </w:r>
      <w:proofErr w:type="spellEnd"/>
      <w:r>
        <w:t xml:space="preserve">: </w:t>
      </w:r>
    </w:p>
    <w:p w14:paraId="173AE579" w14:textId="2CCBD5FF" w:rsidR="00B5336B" w:rsidRPr="00B5336B" w:rsidRDefault="00B5336B" w:rsidP="00B5336B">
      <w:pPr>
        <w:pStyle w:val="ListParagraph"/>
        <w:numPr>
          <w:ilvl w:val="2"/>
          <w:numId w:val="9"/>
        </w:numPr>
      </w:pPr>
      <w:r>
        <w:t xml:space="preserve">URL: </w:t>
      </w:r>
      <w:hyperlink r:id="rId20">
        <w:r>
          <w:rPr>
            <w:color w:val="1155CC"/>
            <w:u w:val="single"/>
          </w:rPr>
          <w:t>https://string-db.org/cgi/download</w:t>
        </w:r>
      </w:hyperlink>
    </w:p>
    <w:p w14:paraId="7490AEFD" w14:textId="77777777" w:rsidR="00B42D21" w:rsidRDefault="00B5336B" w:rsidP="00B5336B">
      <w:pPr>
        <w:pStyle w:val="ListParagraph"/>
        <w:numPr>
          <w:ilvl w:val="2"/>
          <w:numId w:val="9"/>
        </w:numPr>
      </w:pPr>
      <w:r>
        <w:t>File</w:t>
      </w:r>
      <w:r w:rsidR="00B42D21">
        <w:t>s</w:t>
      </w:r>
      <w:r>
        <w:t xml:space="preserve">: </w:t>
      </w:r>
    </w:p>
    <w:p w14:paraId="72271BC2" w14:textId="63D5A9C9" w:rsidR="00C41CD2" w:rsidRDefault="00B5336B" w:rsidP="009043BB">
      <w:pPr>
        <w:pStyle w:val="ListParagraph"/>
        <w:numPr>
          <w:ilvl w:val="3"/>
          <w:numId w:val="9"/>
        </w:numPr>
      </w:pPr>
      <w:r>
        <w:t>9609.protein.links.full.v1</w:t>
      </w:r>
      <w:r w:rsidR="00BD699B">
        <w:t>2</w:t>
      </w:r>
      <w:r>
        <w:t>.0.txt (Note: the version may be different)</w:t>
      </w:r>
    </w:p>
    <w:p w14:paraId="03B56237" w14:textId="3077775B" w:rsidR="0085096A" w:rsidRDefault="00C41CD2" w:rsidP="009043BB">
      <w:pPr>
        <w:pStyle w:val="ListParagraph"/>
        <w:numPr>
          <w:ilvl w:val="3"/>
          <w:numId w:val="9"/>
        </w:numPr>
      </w:pPr>
      <w:r w:rsidRPr="00C41CD2">
        <w:t>9606.protein.</w:t>
      </w:r>
      <w:r w:rsidR="00084A21">
        <w:t>info</w:t>
      </w:r>
      <w:r w:rsidRPr="00C41CD2">
        <w:t>.v12.0.txt</w:t>
      </w:r>
      <w:r>
        <w:t xml:space="preserve"> (Note: Supposed to use file human.name_2_string.tsv. But this file is missing for release v12.0. Therefore, we will generate this file from this info text file.</w:t>
      </w:r>
      <w:r w:rsidR="000D1109">
        <w:t xml:space="preserve"> The code needs to be modified in order to use this file.</w:t>
      </w:r>
      <w:r>
        <w:t>)</w:t>
      </w:r>
    </w:p>
    <w:p w14:paraId="5BD42393" w14:textId="5F6ED5F3" w:rsidR="00084A21" w:rsidRDefault="00084A21" w:rsidP="00084A21">
      <w:pPr>
        <w:pStyle w:val="ListParagraph"/>
        <w:numPr>
          <w:ilvl w:val="2"/>
          <w:numId w:val="9"/>
        </w:numPr>
      </w:pPr>
      <w:r>
        <w:t>Since we will use gene names only for human, therefore, we use the info, instead of aliases, file for mapping. The code to load this file is different from others.</w:t>
      </w:r>
    </w:p>
    <w:p w14:paraId="61ADAC51" w14:textId="5CD61D69" w:rsidR="007A66DF" w:rsidRDefault="00261CF0" w:rsidP="007A66DF">
      <w:pPr>
        <w:pStyle w:val="ListParagraph"/>
        <w:numPr>
          <w:ilvl w:val="1"/>
          <w:numId w:val="9"/>
        </w:numPr>
      </w:pPr>
      <w:proofErr w:type="spellStart"/>
      <w:r>
        <w:t>BioGrid</w:t>
      </w:r>
      <w:proofErr w:type="spellEnd"/>
      <w:r>
        <w:t>:</w:t>
      </w:r>
    </w:p>
    <w:p w14:paraId="4CA5E1D0" w14:textId="385FAE59" w:rsidR="00261CF0" w:rsidRDefault="00903776" w:rsidP="00261CF0">
      <w:pPr>
        <w:pStyle w:val="ListParagraph"/>
        <w:numPr>
          <w:ilvl w:val="2"/>
          <w:numId w:val="9"/>
        </w:numPr>
      </w:pPr>
      <w:r>
        <w:t xml:space="preserve">URL: </w:t>
      </w:r>
      <w:hyperlink r:id="rId21" w:history="1">
        <w:r w:rsidRPr="00543761">
          <w:rPr>
            <w:rStyle w:val="Hyperlink"/>
          </w:rPr>
          <w:t>https://downloads.thebiogrid.org/BioGRID/Release-Archive/BIOGRID-4.4.232/</w:t>
        </w:r>
      </w:hyperlink>
    </w:p>
    <w:p w14:paraId="14B4360D" w14:textId="4219FB92" w:rsidR="00903776" w:rsidRDefault="00903776" w:rsidP="00261CF0">
      <w:pPr>
        <w:pStyle w:val="ListParagraph"/>
        <w:numPr>
          <w:ilvl w:val="2"/>
          <w:numId w:val="9"/>
        </w:numPr>
      </w:pPr>
      <w:r>
        <w:t xml:space="preserve">Files: </w:t>
      </w:r>
    </w:p>
    <w:p w14:paraId="44E687ED" w14:textId="11603655" w:rsidR="001233F9" w:rsidRDefault="007F4696" w:rsidP="001233F9">
      <w:pPr>
        <w:pStyle w:val="ListParagraph"/>
        <w:numPr>
          <w:ilvl w:val="3"/>
          <w:numId w:val="9"/>
        </w:numPr>
      </w:pPr>
      <w:r w:rsidRPr="007F4696">
        <w:t>BIOGRID-ORGANISM-4.4.232.</w:t>
      </w:r>
      <w:r w:rsidRPr="00CA2A6B">
        <w:rPr>
          <w:highlight w:val="yellow"/>
        </w:rPr>
        <w:t>tab</w:t>
      </w:r>
      <w:r w:rsidR="00C23A67" w:rsidRPr="00CA2A6B">
        <w:rPr>
          <w:highlight w:val="yellow"/>
        </w:rPr>
        <w:t>2</w:t>
      </w:r>
      <w:r w:rsidRPr="007F4696">
        <w:t>.zip</w:t>
      </w:r>
      <w:r>
        <w:t xml:space="preserve"> (Need to unzip the file to get the file for homo sapiens)</w:t>
      </w:r>
      <w:r w:rsidR="00736BD2">
        <w:t xml:space="preserve"> </w:t>
      </w:r>
    </w:p>
    <w:p w14:paraId="30FBC3C0" w14:textId="4EF69871" w:rsidR="00736BD2" w:rsidRDefault="00736BD2" w:rsidP="00736BD2">
      <w:pPr>
        <w:pStyle w:val="ListParagraph"/>
        <w:numPr>
          <w:ilvl w:val="2"/>
          <w:numId w:val="9"/>
        </w:numPr>
      </w:pPr>
      <w:r>
        <w:t xml:space="preserve">Note: We are using the tab2 format from </w:t>
      </w:r>
      <w:proofErr w:type="spellStart"/>
      <w:r>
        <w:t>BioGrid</w:t>
      </w:r>
      <w:proofErr w:type="spellEnd"/>
      <w:r>
        <w:t>!</w:t>
      </w:r>
    </w:p>
    <w:p w14:paraId="1B71AC63" w14:textId="1B513AC5" w:rsidR="00DB7E74" w:rsidRDefault="00DB7E74" w:rsidP="00DB7E74">
      <w:pPr>
        <w:pStyle w:val="ListParagraph"/>
        <w:numPr>
          <w:ilvl w:val="1"/>
          <w:numId w:val="9"/>
        </w:numPr>
      </w:pPr>
      <w:proofErr w:type="spellStart"/>
      <w:r>
        <w:t>BioPlex</w:t>
      </w:r>
      <w:proofErr w:type="spellEnd"/>
      <w:r>
        <w:t>:</w:t>
      </w:r>
    </w:p>
    <w:p w14:paraId="72CF047D" w14:textId="4B64D303" w:rsidR="00DB7E74" w:rsidRDefault="00DB7E74" w:rsidP="00DB7E74">
      <w:pPr>
        <w:pStyle w:val="ListParagraph"/>
        <w:numPr>
          <w:ilvl w:val="2"/>
          <w:numId w:val="9"/>
        </w:numPr>
      </w:pPr>
      <w:r>
        <w:t xml:space="preserve">URL: </w:t>
      </w:r>
      <w:hyperlink r:id="rId22" w:anchor="datasets" w:history="1">
        <w:r w:rsidRPr="00543761">
          <w:rPr>
            <w:rStyle w:val="Hyperlink"/>
          </w:rPr>
          <w:t>https://bioplex.hms.harvard.edu/interactions.php#datasets</w:t>
        </w:r>
      </w:hyperlink>
    </w:p>
    <w:p w14:paraId="3E26F2BC" w14:textId="390CD012" w:rsidR="00DB7E74" w:rsidRDefault="00DB7E74" w:rsidP="00DB7E74">
      <w:pPr>
        <w:pStyle w:val="ListParagraph"/>
        <w:numPr>
          <w:ilvl w:val="2"/>
          <w:numId w:val="9"/>
        </w:numPr>
      </w:pPr>
      <w:r>
        <w:t>Files:</w:t>
      </w:r>
    </w:p>
    <w:p w14:paraId="2FEBFE1E" w14:textId="56C7D41D" w:rsidR="00DB7E74" w:rsidRDefault="003C3A43" w:rsidP="00DB7E74">
      <w:pPr>
        <w:pStyle w:val="ListParagraph"/>
        <w:numPr>
          <w:ilvl w:val="3"/>
          <w:numId w:val="9"/>
        </w:numPr>
      </w:pPr>
      <w:r w:rsidRPr="003C3A43">
        <w:t>BioPlex_293T_Network_10K_Dec_2019.tsv</w:t>
      </w:r>
    </w:p>
    <w:p w14:paraId="57F2C739" w14:textId="7BCC27AF" w:rsidR="003C3A43" w:rsidRDefault="003C3A43" w:rsidP="00DB7E74">
      <w:pPr>
        <w:pStyle w:val="ListParagraph"/>
        <w:numPr>
          <w:ilvl w:val="3"/>
          <w:numId w:val="9"/>
        </w:numPr>
      </w:pPr>
      <w:r w:rsidRPr="003C3A43">
        <w:t>BioPlex_HCT116_Network_5.5K_Dec_2019.tsv</w:t>
      </w:r>
    </w:p>
    <w:p w14:paraId="4E46CB70" w14:textId="2D667940" w:rsidR="003C3A43" w:rsidRDefault="003C3A43" w:rsidP="00DB7E74">
      <w:pPr>
        <w:pStyle w:val="ListParagraph"/>
        <w:numPr>
          <w:ilvl w:val="3"/>
          <w:numId w:val="9"/>
        </w:numPr>
      </w:pPr>
      <w:r>
        <w:t>Note: Most likely these two files will not change. Check to make sure!</w:t>
      </w:r>
    </w:p>
    <w:p w14:paraId="5759D8F9" w14:textId="377DA50D" w:rsidR="00C227BE" w:rsidRDefault="004248AB" w:rsidP="00CF3DDA">
      <w:pPr>
        <w:pStyle w:val="ListParagraph"/>
        <w:numPr>
          <w:ilvl w:val="0"/>
          <w:numId w:val="9"/>
        </w:numPr>
      </w:pPr>
      <w:r>
        <w:t>Yeast PPIs</w:t>
      </w:r>
    </w:p>
    <w:p w14:paraId="0E792F0F" w14:textId="174E3B79" w:rsidR="004248AB" w:rsidRDefault="004248AB" w:rsidP="004248AB">
      <w:pPr>
        <w:pStyle w:val="ListParagraph"/>
        <w:numPr>
          <w:ilvl w:val="1"/>
          <w:numId w:val="9"/>
        </w:numPr>
      </w:pPr>
      <w:proofErr w:type="spellStart"/>
      <w:r>
        <w:t>StringDB</w:t>
      </w:r>
      <w:proofErr w:type="spellEnd"/>
      <w:r>
        <w:t>:</w:t>
      </w:r>
    </w:p>
    <w:p w14:paraId="1CC1BE4D" w14:textId="793A49EB" w:rsidR="004248AB" w:rsidRDefault="004248AB" w:rsidP="004248AB">
      <w:pPr>
        <w:pStyle w:val="ListParagraph"/>
        <w:numPr>
          <w:ilvl w:val="2"/>
          <w:numId w:val="9"/>
        </w:numPr>
      </w:pPr>
      <w:r>
        <w:lastRenderedPageBreak/>
        <w:t xml:space="preserve">URL: </w:t>
      </w:r>
      <w:hyperlink r:id="rId23" w:history="1">
        <w:r w:rsidRPr="00543761">
          <w:rPr>
            <w:rStyle w:val="Hyperlink"/>
          </w:rPr>
          <w:t>https://string-db.org/cgi/download?sessionId=bytaIMHiqR2a&amp;species_text=Saccharomyces+cerevisiae</w:t>
        </w:r>
      </w:hyperlink>
      <w:r>
        <w:t xml:space="preserve"> </w:t>
      </w:r>
    </w:p>
    <w:p w14:paraId="658DC911" w14:textId="2CC0D95D" w:rsidR="004248AB" w:rsidRDefault="004248AB" w:rsidP="004248AB">
      <w:pPr>
        <w:pStyle w:val="ListParagraph"/>
        <w:numPr>
          <w:ilvl w:val="2"/>
          <w:numId w:val="9"/>
        </w:numPr>
      </w:pPr>
      <w:r>
        <w:t>Files:</w:t>
      </w:r>
    </w:p>
    <w:p w14:paraId="54785E49" w14:textId="3015C864" w:rsidR="004248AB" w:rsidRDefault="004248AB" w:rsidP="004248AB">
      <w:pPr>
        <w:pStyle w:val="ListParagraph"/>
        <w:numPr>
          <w:ilvl w:val="3"/>
          <w:numId w:val="9"/>
        </w:numPr>
      </w:pPr>
      <w:r w:rsidRPr="004248AB">
        <w:t>4932.protein.links.full.v12.0.txt</w:t>
      </w:r>
    </w:p>
    <w:p w14:paraId="204950BD" w14:textId="75486448" w:rsidR="004248AB" w:rsidRDefault="000D0798" w:rsidP="004248AB">
      <w:pPr>
        <w:pStyle w:val="ListParagraph"/>
        <w:numPr>
          <w:ilvl w:val="3"/>
          <w:numId w:val="9"/>
        </w:numPr>
      </w:pPr>
      <w:r w:rsidRPr="000D0798">
        <w:t>4932.protein.aliases.v12.0.txt.gz</w:t>
      </w:r>
    </w:p>
    <w:p w14:paraId="4BBC5D3C" w14:textId="0522E07A" w:rsidR="00C76243" w:rsidRDefault="00C76243" w:rsidP="00C76243">
      <w:pPr>
        <w:pStyle w:val="ListParagraph"/>
        <w:numPr>
          <w:ilvl w:val="1"/>
          <w:numId w:val="9"/>
        </w:numPr>
      </w:pPr>
      <w:proofErr w:type="spellStart"/>
      <w:r>
        <w:t>BioGrid</w:t>
      </w:r>
      <w:proofErr w:type="spellEnd"/>
      <w:r>
        <w:t>:</w:t>
      </w:r>
    </w:p>
    <w:p w14:paraId="78421DD4" w14:textId="0E4A8829" w:rsidR="00C76243" w:rsidRDefault="00C76243" w:rsidP="00C76243">
      <w:pPr>
        <w:pStyle w:val="ListParagraph"/>
        <w:numPr>
          <w:ilvl w:val="2"/>
          <w:numId w:val="9"/>
        </w:numPr>
      </w:pPr>
      <w:r>
        <w:t>URL: Same as the human (above)</w:t>
      </w:r>
    </w:p>
    <w:p w14:paraId="73C25040" w14:textId="216999AA" w:rsidR="00C76243" w:rsidRDefault="00C76243" w:rsidP="00C76243">
      <w:pPr>
        <w:pStyle w:val="ListParagraph"/>
        <w:numPr>
          <w:ilvl w:val="2"/>
          <w:numId w:val="9"/>
        </w:numPr>
      </w:pPr>
      <w:r>
        <w:t>File</w:t>
      </w:r>
      <w:r w:rsidR="005373F0">
        <w:t xml:space="preserve">: </w:t>
      </w:r>
      <w:r w:rsidR="005373F0" w:rsidRPr="005373F0">
        <w:t>BIOGRID-ORGANISM-Saccharomyces_cerevisiae_S288c-4.4.232.tab</w:t>
      </w:r>
      <w:r w:rsidR="00CA2A6B">
        <w:t>2</w:t>
      </w:r>
      <w:r w:rsidR="005373F0" w:rsidRPr="005373F0">
        <w:t>.txt</w:t>
      </w:r>
    </w:p>
    <w:p w14:paraId="4E8844F5" w14:textId="28F8B00B" w:rsidR="00C76243" w:rsidRDefault="00BC1DDA" w:rsidP="00BC1DDA">
      <w:pPr>
        <w:pStyle w:val="ListParagraph"/>
        <w:numPr>
          <w:ilvl w:val="0"/>
          <w:numId w:val="9"/>
        </w:numPr>
      </w:pPr>
      <w:r>
        <w:t>Fly PPIs:</w:t>
      </w:r>
    </w:p>
    <w:p w14:paraId="5F0C65CC" w14:textId="77777777" w:rsidR="008A6D10" w:rsidRDefault="00971ADB" w:rsidP="00BC1DDA">
      <w:pPr>
        <w:pStyle w:val="ListParagraph"/>
        <w:numPr>
          <w:ilvl w:val="1"/>
          <w:numId w:val="9"/>
        </w:numPr>
      </w:pPr>
      <w:proofErr w:type="spellStart"/>
      <w:r>
        <w:t>StringDB</w:t>
      </w:r>
      <w:proofErr w:type="spellEnd"/>
      <w:r>
        <w:t xml:space="preserve">: </w:t>
      </w:r>
    </w:p>
    <w:p w14:paraId="2A60A338" w14:textId="24B3DDA4" w:rsidR="00BC1DDA" w:rsidRDefault="008A6D10" w:rsidP="008A6D10">
      <w:pPr>
        <w:pStyle w:val="ListParagraph"/>
        <w:numPr>
          <w:ilvl w:val="2"/>
          <w:numId w:val="9"/>
        </w:numPr>
      </w:pPr>
      <w:r>
        <w:t xml:space="preserve">URL: </w:t>
      </w:r>
      <w:hyperlink r:id="rId24" w:history="1">
        <w:r w:rsidRPr="00543761">
          <w:rPr>
            <w:rStyle w:val="Hyperlink"/>
          </w:rPr>
          <w:t>https://string-db.org/cgi/download?sessionId=bytaIMHiqR2a&amp;species_text=Drosophila+melanogaster</w:t>
        </w:r>
      </w:hyperlink>
    </w:p>
    <w:p w14:paraId="7E3F9541" w14:textId="0F9F42C1" w:rsidR="00971ADB" w:rsidRDefault="00971ADB" w:rsidP="008A6D10">
      <w:pPr>
        <w:pStyle w:val="ListParagraph"/>
        <w:numPr>
          <w:ilvl w:val="2"/>
          <w:numId w:val="9"/>
        </w:numPr>
      </w:pPr>
      <w:r>
        <w:t>Files:</w:t>
      </w:r>
    </w:p>
    <w:p w14:paraId="3DA0DC05" w14:textId="5A61BEB7" w:rsidR="00971ADB" w:rsidRDefault="00971ADB" w:rsidP="008A6D10">
      <w:pPr>
        <w:pStyle w:val="ListParagraph"/>
        <w:numPr>
          <w:ilvl w:val="3"/>
          <w:numId w:val="9"/>
        </w:numPr>
      </w:pPr>
      <w:r w:rsidRPr="00971ADB">
        <w:t>7227.protein.aliases.v12.0.txt</w:t>
      </w:r>
      <w:r>
        <w:t>.gz</w:t>
      </w:r>
    </w:p>
    <w:p w14:paraId="569586C7" w14:textId="46062F9F" w:rsidR="00971ADB" w:rsidRDefault="00971ADB" w:rsidP="008A6D10">
      <w:pPr>
        <w:pStyle w:val="ListParagraph"/>
        <w:numPr>
          <w:ilvl w:val="3"/>
          <w:numId w:val="9"/>
        </w:numPr>
      </w:pPr>
      <w:r w:rsidRPr="00971ADB">
        <w:t>7227.protein.links.full.v12.0.txt</w:t>
      </w:r>
      <w:r>
        <w:t>.gz</w:t>
      </w:r>
    </w:p>
    <w:p w14:paraId="4B742911" w14:textId="27A2F15A" w:rsidR="005373F0" w:rsidRDefault="005373F0" w:rsidP="005373F0">
      <w:pPr>
        <w:pStyle w:val="ListParagraph"/>
        <w:numPr>
          <w:ilvl w:val="1"/>
          <w:numId w:val="9"/>
        </w:numPr>
      </w:pPr>
      <w:proofErr w:type="spellStart"/>
      <w:r>
        <w:t>BioGrid</w:t>
      </w:r>
      <w:proofErr w:type="spellEnd"/>
      <w:r>
        <w:t>:</w:t>
      </w:r>
    </w:p>
    <w:p w14:paraId="133F33E1" w14:textId="77C31A3C" w:rsidR="005373F0" w:rsidRDefault="005373F0" w:rsidP="005373F0">
      <w:pPr>
        <w:pStyle w:val="ListParagraph"/>
        <w:numPr>
          <w:ilvl w:val="2"/>
          <w:numId w:val="9"/>
        </w:numPr>
      </w:pPr>
      <w:r>
        <w:t xml:space="preserve">File: </w:t>
      </w:r>
      <w:r w:rsidRPr="005373F0">
        <w:t>BIOGRID-ORGANISM-Drosophila_melanogaster-4.4.232.ta</w:t>
      </w:r>
      <w:r w:rsidR="00CA2A6B">
        <w:t>b2</w:t>
      </w:r>
      <w:r w:rsidRPr="005373F0">
        <w:t>.txt</w:t>
      </w:r>
    </w:p>
    <w:p w14:paraId="3974431F" w14:textId="40748836" w:rsidR="00990CF2" w:rsidRDefault="008A6D10" w:rsidP="00990CF2">
      <w:pPr>
        <w:pStyle w:val="ListParagraph"/>
        <w:numPr>
          <w:ilvl w:val="0"/>
          <w:numId w:val="9"/>
        </w:numPr>
      </w:pPr>
      <w:r>
        <w:t>Worm PPIs:</w:t>
      </w:r>
    </w:p>
    <w:p w14:paraId="2BAB550E" w14:textId="06D84612" w:rsidR="008A6D10" w:rsidRDefault="008A6D10" w:rsidP="008A6D10">
      <w:pPr>
        <w:pStyle w:val="ListParagraph"/>
        <w:numPr>
          <w:ilvl w:val="1"/>
          <w:numId w:val="9"/>
        </w:numPr>
      </w:pPr>
      <w:proofErr w:type="spellStart"/>
      <w:r>
        <w:t>StringDB</w:t>
      </w:r>
      <w:proofErr w:type="spellEnd"/>
      <w:r>
        <w:t>:</w:t>
      </w:r>
    </w:p>
    <w:p w14:paraId="7CD67FAD" w14:textId="463BD553" w:rsidR="008A6D10" w:rsidRDefault="008A6D10" w:rsidP="008A6D10">
      <w:pPr>
        <w:pStyle w:val="ListParagraph"/>
        <w:numPr>
          <w:ilvl w:val="2"/>
          <w:numId w:val="9"/>
        </w:numPr>
      </w:pPr>
      <w:r>
        <w:t xml:space="preserve">URL: </w:t>
      </w:r>
      <w:hyperlink r:id="rId25" w:history="1">
        <w:r w:rsidR="002F0DEC" w:rsidRPr="00543761">
          <w:rPr>
            <w:rStyle w:val="Hyperlink"/>
          </w:rPr>
          <w:t>https://string-db.org/cgi/download?sessionId=bytaIMHiqR2a&amp;species_text=Caenorhabditis+elegans</w:t>
        </w:r>
      </w:hyperlink>
    </w:p>
    <w:p w14:paraId="5BD4ECEB" w14:textId="56622012" w:rsidR="002F0DEC" w:rsidRDefault="002F0DEC" w:rsidP="008A6D10">
      <w:pPr>
        <w:pStyle w:val="ListParagraph"/>
        <w:numPr>
          <w:ilvl w:val="2"/>
          <w:numId w:val="9"/>
        </w:numPr>
      </w:pPr>
      <w:r>
        <w:t>Files:</w:t>
      </w:r>
    </w:p>
    <w:p w14:paraId="6325F78E" w14:textId="75545C0B" w:rsidR="002F0DEC" w:rsidRDefault="002F0DEC" w:rsidP="002F0DEC">
      <w:pPr>
        <w:pStyle w:val="ListParagraph"/>
        <w:numPr>
          <w:ilvl w:val="3"/>
          <w:numId w:val="9"/>
        </w:numPr>
      </w:pPr>
      <w:r w:rsidRPr="002F0DEC">
        <w:t>6239.protein.links.full.v12.0.txt</w:t>
      </w:r>
    </w:p>
    <w:p w14:paraId="23506D06" w14:textId="6C9AE9DD" w:rsidR="002F0DEC" w:rsidRDefault="002F0DEC" w:rsidP="002F0DEC">
      <w:pPr>
        <w:pStyle w:val="ListParagraph"/>
        <w:numPr>
          <w:ilvl w:val="3"/>
          <w:numId w:val="9"/>
        </w:numPr>
      </w:pPr>
      <w:r w:rsidRPr="002F0DEC">
        <w:t>6239.protein.aliases.v12.0.txt</w:t>
      </w:r>
    </w:p>
    <w:p w14:paraId="5291A1A9" w14:textId="1DFB6C83" w:rsidR="005373F0" w:rsidRDefault="005373F0" w:rsidP="005373F0">
      <w:pPr>
        <w:pStyle w:val="ListParagraph"/>
        <w:numPr>
          <w:ilvl w:val="1"/>
          <w:numId w:val="9"/>
        </w:numPr>
      </w:pPr>
      <w:proofErr w:type="spellStart"/>
      <w:r>
        <w:t>BioGrid</w:t>
      </w:r>
      <w:proofErr w:type="spellEnd"/>
      <w:r>
        <w:t>:</w:t>
      </w:r>
    </w:p>
    <w:p w14:paraId="02646A43" w14:textId="2EEE7870" w:rsidR="005373F0" w:rsidRDefault="005373F0" w:rsidP="005373F0">
      <w:pPr>
        <w:pStyle w:val="ListParagraph"/>
        <w:numPr>
          <w:ilvl w:val="2"/>
          <w:numId w:val="9"/>
        </w:numPr>
      </w:pPr>
      <w:r>
        <w:t xml:space="preserve">File: </w:t>
      </w:r>
      <w:r w:rsidR="00B754B8" w:rsidRPr="00B754B8">
        <w:t>BIOGRID-ORGANISM-Caenorhabditis_elegans-4.4.232.tab</w:t>
      </w:r>
      <w:r w:rsidR="00CA2A6B">
        <w:t>2</w:t>
      </w:r>
      <w:r w:rsidR="00B754B8" w:rsidRPr="00B754B8">
        <w:t>.txt</w:t>
      </w:r>
    </w:p>
    <w:p w14:paraId="4A73CCC4" w14:textId="388CE43E" w:rsidR="002F0DEC" w:rsidRDefault="004527C0" w:rsidP="002F0DEC">
      <w:pPr>
        <w:pStyle w:val="ListParagraph"/>
        <w:numPr>
          <w:ilvl w:val="0"/>
          <w:numId w:val="9"/>
        </w:numPr>
      </w:pPr>
      <w:r>
        <w:t>Mouse PPIs:</w:t>
      </w:r>
    </w:p>
    <w:p w14:paraId="3FA519A9" w14:textId="4F0439C5" w:rsidR="004527C0" w:rsidRDefault="004527C0" w:rsidP="004527C0">
      <w:pPr>
        <w:pStyle w:val="ListParagraph"/>
        <w:numPr>
          <w:ilvl w:val="1"/>
          <w:numId w:val="9"/>
        </w:numPr>
      </w:pPr>
      <w:proofErr w:type="spellStart"/>
      <w:r>
        <w:t>StringDB</w:t>
      </w:r>
      <w:proofErr w:type="spellEnd"/>
      <w:r>
        <w:t>:</w:t>
      </w:r>
    </w:p>
    <w:p w14:paraId="7581AE9C" w14:textId="6D9E0CB7" w:rsidR="004527C0" w:rsidRDefault="004527C0" w:rsidP="004527C0">
      <w:pPr>
        <w:pStyle w:val="ListParagraph"/>
        <w:numPr>
          <w:ilvl w:val="2"/>
          <w:numId w:val="9"/>
        </w:numPr>
      </w:pPr>
      <w:r>
        <w:t xml:space="preserve">URL: </w:t>
      </w:r>
      <w:hyperlink r:id="rId26" w:history="1">
        <w:r w:rsidRPr="00543761">
          <w:rPr>
            <w:rStyle w:val="Hyperlink"/>
          </w:rPr>
          <w:t>https://string-db.org/cgi/download?sessionId=bytaIMHiqR2a&amp;species_text=Mus+musculus</w:t>
        </w:r>
      </w:hyperlink>
    </w:p>
    <w:p w14:paraId="29C20AEB" w14:textId="499012A3" w:rsidR="004527C0" w:rsidRDefault="004527C0" w:rsidP="004527C0">
      <w:pPr>
        <w:pStyle w:val="ListParagraph"/>
        <w:numPr>
          <w:ilvl w:val="2"/>
          <w:numId w:val="9"/>
        </w:numPr>
      </w:pPr>
      <w:r>
        <w:t>Files:</w:t>
      </w:r>
    </w:p>
    <w:p w14:paraId="0C3B86E4" w14:textId="6050D226" w:rsidR="004527C0" w:rsidRDefault="00501C3C" w:rsidP="004527C0">
      <w:pPr>
        <w:pStyle w:val="ListParagraph"/>
        <w:numPr>
          <w:ilvl w:val="3"/>
          <w:numId w:val="9"/>
        </w:numPr>
      </w:pPr>
      <w:r w:rsidRPr="00501C3C">
        <w:t>10090.protein.links.full.v12.0.txt</w:t>
      </w:r>
    </w:p>
    <w:p w14:paraId="2DDCE042" w14:textId="1252ACF9" w:rsidR="00501C3C" w:rsidRDefault="00501C3C" w:rsidP="004527C0">
      <w:pPr>
        <w:pStyle w:val="ListParagraph"/>
        <w:numPr>
          <w:ilvl w:val="3"/>
          <w:numId w:val="9"/>
        </w:numPr>
      </w:pPr>
      <w:r w:rsidRPr="00501C3C">
        <w:t>10090.protein.aliases.v12.0.txt</w:t>
      </w:r>
    </w:p>
    <w:p w14:paraId="2B0E75D7" w14:textId="7706961A" w:rsidR="00501C3C" w:rsidRDefault="00B754B8" w:rsidP="00B754B8">
      <w:pPr>
        <w:pStyle w:val="ListParagraph"/>
        <w:numPr>
          <w:ilvl w:val="1"/>
          <w:numId w:val="9"/>
        </w:numPr>
      </w:pPr>
      <w:proofErr w:type="spellStart"/>
      <w:r>
        <w:t>BioGrid</w:t>
      </w:r>
      <w:proofErr w:type="spellEnd"/>
      <w:r>
        <w:t>:</w:t>
      </w:r>
    </w:p>
    <w:p w14:paraId="378A8311" w14:textId="47866417" w:rsidR="00A91E28" w:rsidRDefault="00B754B8" w:rsidP="005E3AB0">
      <w:pPr>
        <w:pStyle w:val="ListParagraph"/>
        <w:numPr>
          <w:ilvl w:val="2"/>
          <w:numId w:val="9"/>
        </w:numPr>
      </w:pPr>
      <w:r>
        <w:t xml:space="preserve">File: </w:t>
      </w:r>
      <w:r w:rsidRPr="00B754B8">
        <w:t>BIOGRID-ORGANISM-Mus_musculus-4.4.232.tab</w:t>
      </w:r>
      <w:r w:rsidR="00CA2A6B">
        <w:t>2</w:t>
      </w:r>
      <w:r w:rsidRPr="00B754B8">
        <w:t>.txt</w:t>
      </w:r>
    </w:p>
    <w:p w14:paraId="1D60B5F0" w14:textId="334ED84D" w:rsidR="007B7296" w:rsidRDefault="007B7296" w:rsidP="007B7296">
      <w:pPr>
        <w:pStyle w:val="ListParagraph"/>
        <w:numPr>
          <w:ilvl w:val="0"/>
          <w:numId w:val="9"/>
        </w:numPr>
      </w:pPr>
      <w:r>
        <w:t xml:space="preserve">To map PPIs from other species to human, we also need the </w:t>
      </w:r>
      <w:proofErr w:type="spellStart"/>
      <w:r>
        <w:t>biogrid</w:t>
      </w:r>
      <w:proofErr w:type="spellEnd"/>
      <w:r>
        <w:t xml:space="preserve"> id file:</w:t>
      </w:r>
    </w:p>
    <w:p w14:paraId="356A8B25" w14:textId="05EB9DBF" w:rsidR="007B7296" w:rsidRDefault="007B7296" w:rsidP="007B7296">
      <w:pPr>
        <w:pStyle w:val="ListParagraph"/>
        <w:numPr>
          <w:ilvl w:val="1"/>
          <w:numId w:val="9"/>
        </w:numPr>
      </w:pPr>
      <w:r>
        <w:t xml:space="preserve">URL: </w:t>
      </w:r>
      <w:hyperlink r:id="rId27" w:history="1">
        <w:r w:rsidR="00A9786B" w:rsidRPr="00543761">
          <w:rPr>
            <w:rStyle w:val="Hyperlink"/>
          </w:rPr>
          <w:t>https://downloads.thebiogrid.org/BioGRID/Release-Archive/BIOGRID-4.4.232/</w:t>
        </w:r>
      </w:hyperlink>
    </w:p>
    <w:p w14:paraId="1CE6AA26" w14:textId="0E584B01" w:rsidR="00A9786B" w:rsidRDefault="00A9786B" w:rsidP="007B7296">
      <w:pPr>
        <w:pStyle w:val="ListParagraph"/>
        <w:numPr>
          <w:ilvl w:val="1"/>
          <w:numId w:val="9"/>
        </w:numPr>
      </w:pPr>
      <w:r>
        <w:t xml:space="preserve">File: </w:t>
      </w:r>
      <w:r w:rsidR="005649D1" w:rsidRPr="005649D1">
        <w:t>BIOGRID-IDENTIFIERS-4.4.232.tab.zip</w:t>
      </w:r>
    </w:p>
    <w:p w14:paraId="41E77D70" w14:textId="749E3C67" w:rsidR="005649D1" w:rsidRDefault="005649D1" w:rsidP="007B7296">
      <w:pPr>
        <w:pStyle w:val="ListParagraph"/>
        <w:numPr>
          <w:ilvl w:val="1"/>
          <w:numId w:val="9"/>
        </w:numPr>
      </w:pPr>
      <w:r>
        <w:lastRenderedPageBreak/>
        <w:t xml:space="preserve">To make the file smaller and easy to use, run the following Java method in the </w:t>
      </w:r>
      <w:proofErr w:type="spellStart"/>
      <w:r>
        <w:t>idg</w:t>
      </w:r>
      <w:proofErr w:type="spellEnd"/>
      <w:r>
        <w:t>-fi-network-ml</w:t>
      </w:r>
      <w:r w:rsidR="001A0747">
        <w:t xml:space="preserve"> after updating the following two keys in its </w:t>
      </w:r>
      <w:proofErr w:type="spellStart"/>
      <w:proofErr w:type="gramStart"/>
      <w:r w:rsidR="001A0747">
        <w:t>application.properties</w:t>
      </w:r>
      <w:proofErr w:type="spellEnd"/>
      <w:proofErr w:type="gramEnd"/>
      <w:r w:rsidR="003D13EE">
        <w:t xml:space="preserve">, </w:t>
      </w:r>
      <w:proofErr w:type="spellStart"/>
      <w:r w:rsidR="003D13EE" w:rsidRPr="003D13EE">
        <w:rPr>
          <w:highlight w:val="yellow"/>
        </w:rPr>
        <w:t>org.reactome.idg.ppi.BioGridHandler.processIdentifierFiles</w:t>
      </w:r>
      <w:proofErr w:type="spellEnd"/>
      <w:r w:rsidR="003D13EE" w:rsidRPr="003D13EE">
        <w:rPr>
          <w:highlight w:val="yellow"/>
        </w:rPr>
        <w:t>()</w:t>
      </w:r>
    </w:p>
    <w:p w14:paraId="73D52762" w14:textId="77777777" w:rsidR="001A0747" w:rsidRDefault="001A0747" w:rsidP="001A0747"/>
    <w:p w14:paraId="6CC692FE" w14:textId="77777777" w:rsidR="001A0747" w:rsidRPr="001A0747" w:rsidRDefault="001A0747" w:rsidP="001A0747">
      <w:pPr>
        <w:shd w:val="clear" w:color="auto" w:fill="FFFFFF"/>
        <w:rPr>
          <w:rFonts w:ascii="Monaco" w:eastAsia="Times New Roman" w:hAnsi="Monaco" w:cs="Times New Roman"/>
          <w:color w:val="000000"/>
          <w:sz w:val="16"/>
          <w:szCs w:val="16"/>
        </w:rPr>
      </w:pPr>
      <w:proofErr w:type="gramStart"/>
      <w:r w:rsidRPr="001A0747">
        <w:rPr>
          <w:rFonts w:ascii="Monaco" w:eastAsia="Times New Roman" w:hAnsi="Monaco" w:cs="Times New Roman"/>
          <w:color w:val="000000"/>
          <w:sz w:val="16"/>
          <w:szCs w:val="16"/>
        </w:rPr>
        <w:t>biogrid.id.file</w:t>
      </w:r>
      <w:proofErr w:type="gramEnd"/>
      <w:r w:rsidRPr="001A0747">
        <w:rPr>
          <w:rFonts w:ascii="Monaco" w:eastAsia="Times New Roman" w:hAnsi="Monaco" w:cs="Times New Roman"/>
          <w:color w:val="000000"/>
          <w:sz w:val="16"/>
          <w:szCs w:val="16"/>
        </w:rPr>
        <w:t>=</w:t>
      </w:r>
      <w:r w:rsidRPr="001A0747">
        <w:rPr>
          <w:rFonts w:ascii="Monaco" w:eastAsia="Times New Roman" w:hAnsi="Monaco" w:cs="Times New Roman"/>
          <w:color w:val="2AA198"/>
          <w:sz w:val="16"/>
          <w:szCs w:val="16"/>
        </w:rPr>
        <w:t>/Users/wug/datasets/BioGrid/BIOGRID-IDENTIFIERS-3.5.181.tab.txt</w:t>
      </w:r>
    </w:p>
    <w:p w14:paraId="19020666" w14:textId="77777777" w:rsidR="001A0747" w:rsidRPr="001A0747" w:rsidRDefault="001A0747" w:rsidP="001A0747">
      <w:pPr>
        <w:shd w:val="clear" w:color="auto" w:fill="FFFFFF"/>
        <w:rPr>
          <w:rFonts w:ascii="Monaco" w:eastAsia="Times New Roman" w:hAnsi="Monaco" w:cs="Times New Roman"/>
          <w:color w:val="000000"/>
          <w:sz w:val="16"/>
          <w:szCs w:val="16"/>
        </w:rPr>
      </w:pPr>
      <w:proofErr w:type="gramStart"/>
      <w:r w:rsidRPr="001A0747">
        <w:rPr>
          <w:rFonts w:ascii="Monaco" w:eastAsia="Times New Roman" w:hAnsi="Monaco" w:cs="Times New Roman"/>
          <w:color w:val="000000"/>
          <w:sz w:val="16"/>
          <w:szCs w:val="16"/>
        </w:rPr>
        <w:t>biogrid.id.file</w:t>
      </w:r>
      <w:proofErr w:type="gramEnd"/>
      <w:r w:rsidRPr="001A0747">
        <w:rPr>
          <w:rFonts w:ascii="Monaco" w:eastAsia="Times New Roman" w:hAnsi="Monaco" w:cs="Times New Roman"/>
          <w:color w:val="000000"/>
          <w:sz w:val="16"/>
          <w:szCs w:val="16"/>
        </w:rPr>
        <w:t>.selected=</w:t>
      </w:r>
      <w:r w:rsidRPr="001A0747">
        <w:rPr>
          <w:rFonts w:ascii="Monaco" w:eastAsia="Times New Roman" w:hAnsi="Monaco" w:cs="Times New Roman"/>
          <w:color w:val="2AA198"/>
          <w:sz w:val="16"/>
          <w:szCs w:val="16"/>
        </w:rPr>
        <w:t>/Users/wug/datasets/BioGrid/BIOGRID-IDENTIFIERS-3.5.181.selected.tab.txt</w:t>
      </w:r>
    </w:p>
    <w:p w14:paraId="14F81139" w14:textId="77777777" w:rsidR="001A0747" w:rsidRDefault="001A0747" w:rsidP="001A0747"/>
    <w:p w14:paraId="69F0A797" w14:textId="2198A753" w:rsidR="009F276F" w:rsidRPr="00781318" w:rsidRDefault="009F276F" w:rsidP="001A0747">
      <w:r>
        <w:t>Note: There is no necessary we have to run this method. If not, make sure the above two keys point to the same file.</w:t>
      </w:r>
    </w:p>
    <w:p w14:paraId="167A946E" w14:textId="77777777" w:rsidR="00C33540" w:rsidRDefault="00C33540" w:rsidP="005E3AB0"/>
    <w:p w14:paraId="57D3064E" w14:textId="4B2766CD" w:rsidR="00A91E28" w:rsidRPr="00E8387A" w:rsidRDefault="00BF6E21" w:rsidP="007D115A">
      <w:pPr>
        <w:rPr>
          <w:b/>
        </w:rPr>
      </w:pPr>
      <w:r w:rsidRPr="00E8387A">
        <w:rPr>
          <w:b/>
        </w:rPr>
        <w:t>Gene-Expression Correlations</w:t>
      </w:r>
    </w:p>
    <w:p w14:paraId="2BF0ACF1" w14:textId="77777777" w:rsidR="00BF6E21" w:rsidRDefault="00BF6E21" w:rsidP="007D115A"/>
    <w:p w14:paraId="3BA6AA14" w14:textId="5BFA73AE" w:rsidR="003E5AB4" w:rsidRDefault="00706915" w:rsidP="00E856F5">
      <w:r>
        <w:t>Gene-</w:t>
      </w:r>
      <w:proofErr w:type="spellStart"/>
      <w:r>
        <w:t>coexpression</w:t>
      </w:r>
      <w:proofErr w:type="spellEnd"/>
      <w:r>
        <w:t xml:space="preserve"> features are based on TCGA and GEO datasets. These datasets are supposed to be stable. Therefore, no need to repeat the correlation calculation. For archiving purpose, the procedures to build these features are copied below from the IDG </w:t>
      </w:r>
      <w:proofErr w:type="spellStart"/>
      <w:r>
        <w:t>bioRxiv</w:t>
      </w:r>
      <w:proofErr w:type="spellEnd"/>
      <w:r>
        <w:t xml:space="preserve"> paper:</w:t>
      </w:r>
    </w:p>
    <w:p w14:paraId="2B92E0E5" w14:textId="77777777" w:rsidR="00706915" w:rsidRDefault="00706915" w:rsidP="00E856F5"/>
    <w:p w14:paraId="3C8F2299" w14:textId="4F6F0ACD" w:rsidR="00452D5B" w:rsidRDefault="00452D5B" w:rsidP="00E856F5">
      <w:r>
        <w:t>------</w:t>
      </w:r>
    </w:p>
    <w:p w14:paraId="3FE0139D" w14:textId="3A7E9526" w:rsidR="00706915" w:rsidRPr="00452D5B" w:rsidRDefault="00452D5B" w:rsidP="00E856F5">
      <w:r>
        <w:t xml:space="preserve">We collected a dataset of 106 protein/gene pairwise relationship features to train a random forest model for predicting functional interactions of proteins. The majority of these features were obtained from gene </w:t>
      </w:r>
      <w:proofErr w:type="spellStart"/>
      <w:r>
        <w:t>coexpressions</w:t>
      </w:r>
      <w:proofErr w:type="spellEnd"/>
      <w:r>
        <w:t xml:space="preserve"> derived from bulk RNA-seq data obtained from the </w:t>
      </w:r>
      <w:proofErr w:type="spellStart"/>
      <w:r>
        <w:t>GTEx</w:t>
      </w:r>
      <w:proofErr w:type="spellEnd"/>
      <w:r>
        <w:t xml:space="preserve"> and TCGA projects. Tissue-specific gene expression data was downloaded from the </w:t>
      </w:r>
      <w:proofErr w:type="spellStart"/>
      <w:r>
        <w:t>GTEx</w:t>
      </w:r>
      <w:proofErr w:type="spellEnd"/>
      <w:r>
        <w:t xml:space="preserve"> portal, </w:t>
      </w:r>
      <w:hyperlink r:id="rId28">
        <w:r>
          <w:rPr>
            <w:color w:val="1155CC"/>
            <w:u w:val="single"/>
          </w:rPr>
          <w:t>https://www.gtexportal.org/home/datasets</w:t>
        </w:r>
      </w:hyperlink>
      <w:r>
        <w:t xml:space="preserve">. The file we used was the gene read counts file, GTEx_Analysis_2017-06-05_v8_RNASeQCv1.1.9_gene_reads.gct.gz. Samples with RIN values less than or equal to 6.0 and tissues with fewer than 30 samples were filtered out. Cancer-specific RNA-seq gene expression data was acquired in November, 2019 using a customized Python script that utilized the GDC API as described in this document, </w:t>
      </w:r>
      <w:hyperlink r:id="rId29">
        <w:r>
          <w:rPr>
            <w:color w:val="1155CC"/>
            <w:u w:val="single"/>
          </w:rPr>
          <w:t>https://docs.gdc.cancer.gov/API/Users_Guide/Getting_Started/</w:t>
        </w:r>
      </w:hyperlink>
      <w:r>
        <w:t xml:space="preserve">. The script is available at </w:t>
      </w:r>
      <w:hyperlink r:id="rId30">
        <w:r>
          <w:rPr>
            <w:color w:val="1155CC"/>
            <w:u w:val="single"/>
          </w:rPr>
          <w:t>https://github.com/reactome-idg/gather-app/blob/master/python/switch/tcga_gather.py</w:t>
        </w:r>
      </w:hyperlink>
      <w:r>
        <w:t>. Outlier analysis based on PCA's loading matrix (</w:t>
      </w:r>
      <w:hyperlink r:id="rId31">
        <w:r>
          <w:rPr>
            <w:color w:val="1155CC"/>
            <w:u w:val="single"/>
          </w:rPr>
          <w:t>https://github.com/reactome-idg/gather-app/blob/master/python/scripts/R/functions.R</w:t>
        </w:r>
      </w:hyperlink>
      <w:r>
        <w:t xml:space="preserve">) was conducted, and samples with z-scores of the first PC (principal component) greater than or equal to 3 were marked as outliers. The percentage of outliers in each tissue or cancer was less than 5%. The gene counts were normalized to </w:t>
      </w:r>
      <w:proofErr w:type="spellStart"/>
      <w:r>
        <w:t>cpm</w:t>
      </w:r>
      <w:proofErr w:type="spellEnd"/>
      <w:r>
        <w:t xml:space="preserve"> (count per million) values and then subjected to pairwise Spearman correlation analysis after removing outliers.  A total of 50 and 32 correlation matrices were generated for </w:t>
      </w:r>
      <w:proofErr w:type="spellStart"/>
      <w:r>
        <w:t>GTEx</w:t>
      </w:r>
      <w:proofErr w:type="spellEnd"/>
      <w:r>
        <w:t xml:space="preserve"> and TCGA, respectively.  Additionally, we created a new skin dataset by merging two skin datasets together, Skin-</w:t>
      </w:r>
      <w:proofErr w:type="spellStart"/>
      <w:r>
        <w:t>NotSunExposed</w:t>
      </w:r>
      <w:proofErr w:type="spellEnd"/>
      <w:r>
        <w:t>-Suprapubic and Skin-</w:t>
      </w:r>
      <w:proofErr w:type="spellStart"/>
      <w:r>
        <w:t>SunExposed</w:t>
      </w:r>
      <w:proofErr w:type="spellEnd"/>
      <w:r>
        <w:t>-</w:t>
      </w:r>
      <w:proofErr w:type="spellStart"/>
      <w:r>
        <w:t>Lowerleg</w:t>
      </w:r>
      <w:proofErr w:type="spellEnd"/>
      <w:r>
        <w:t xml:space="preserve">, as an internal control. The code used to download and process these two datasets is hosted at </w:t>
      </w:r>
      <w:hyperlink r:id="rId32">
        <w:r>
          <w:rPr>
            <w:color w:val="1155CC"/>
            <w:u w:val="single"/>
          </w:rPr>
          <w:t>https://github.com/reactome-idg/gather-app</w:t>
        </w:r>
      </w:hyperlink>
      <w:r>
        <w:t xml:space="preserve">. </w:t>
      </w:r>
    </w:p>
    <w:p w14:paraId="548582D3" w14:textId="77777777" w:rsidR="000C6B4B" w:rsidRDefault="000C6B4B" w:rsidP="000C6B4B"/>
    <w:p w14:paraId="3FC51743" w14:textId="75C01805" w:rsidR="00452D5B" w:rsidRDefault="00452D5B" w:rsidP="000C6B4B">
      <w:r>
        <w:lastRenderedPageBreak/>
        <w:t>------</w:t>
      </w:r>
    </w:p>
    <w:p w14:paraId="5C870E55" w14:textId="77777777" w:rsidR="00A950BC" w:rsidRDefault="00A950BC" w:rsidP="000C6B4B"/>
    <w:p w14:paraId="47D0B46C" w14:textId="6CCBFB21" w:rsidR="0028022B" w:rsidRPr="0028022B" w:rsidRDefault="0028022B" w:rsidP="0028022B">
      <w:pPr>
        <w:rPr>
          <w:b/>
          <w:bCs/>
        </w:rPr>
      </w:pPr>
      <w:r w:rsidRPr="0028022B">
        <w:rPr>
          <w:b/>
          <w:bCs/>
        </w:rPr>
        <w:t>Gene Expression Data for Attaching Evidence to ENCODE TF/Target interactions</w:t>
      </w:r>
    </w:p>
    <w:p w14:paraId="086E1B2C" w14:textId="77777777" w:rsidR="0028022B" w:rsidRDefault="0028022B" w:rsidP="0028022B"/>
    <w:p w14:paraId="1B64E80E" w14:textId="40E30802" w:rsidR="0028022B" w:rsidRDefault="0028022B" w:rsidP="0028022B">
      <w:r>
        <w:t xml:space="preserve">The following two old microarray-based gene expression datasets are still used to attach some evidence to TF/Target interactions from ENCODE. </w:t>
      </w:r>
      <w:r w:rsidRPr="00A950BC">
        <w:rPr>
          <w:highlight w:val="yellow"/>
        </w:rPr>
        <w:t>Most likely we will prepare to use better way to collect TF/Target interactions in the future!</w:t>
      </w:r>
      <w:r w:rsidR="00291702">
        <w:t xml:space="preserve"> These two datasets are: </w:t>
      </w:r>
      <w:r>
        <w:t xml:space="preserve">Lee’s Gene Expression and Prieto’s Gene Expression. The original data files were downloaded from their paper’s web sites, and should not be changed any more. However, we need to update protein-pairs to latest version of </w:t>
      </w:r>
      <w:proofErr w:type="spellStart"/>
      <w:r>
        <w:t>UniProt</w:t>
      </w:r>
      <w:proofErr w:type="spellEnd"/>
      <w:r>
        <w:t xml:space="preserve">. </w:t>
      </w:r>
    </w:p>
    <w:p w14:paraId="0927141E" w14:textId="77777777" w:rsidR="0028022B" w:rsidRDefault="0028022B" w:rsidP="0028022B"/>
    <w:p w14:paraId="3B3B6AC3" w14:textId="77777777" w:rsidR="0028022B" w:rsidRDefault="0028022B" w:rsidP="0028022B">
      <w:r>
        <w:t xml:space="preserve">Note: The original downloaded data files contain gene pairs only. In order to be used as features in NBC, we have to map gene names to </w:t>
      </w:r>
      <w:proofErr w:type="spellStart"/>
      <w:r>
        <w:t>UniProt</w:t>
      </w:r>
      <w:proofErr w:type="spellEnd"/>
      <w:r>
        <w:t xml:space="preserve"> accession numbers. We use downloaded </w:t>
      </w:r>
      <w:proofErr w:type="spellStart"/>
      <w:r>
        <w:t>UniProt</w:t>
      </w:r>
      <w:proofErr w:type="spellEnd"/>
      <w:r>
        <w:t xml:space="preserve"> data file to do this mapping. We use the </w:t>
      </w:r>
      <w:proofErr w:type="spellStart"/>
      <w:r>
        <w:t>swissprot</w:t>
      </w:r>
      <w:proofErr w:type="spellEnd"/>
      <w:r>
        <w:t xml:space="preserve"> part of </w:t>
      </w:r>
      <w:proofErr w:type="spellStart"/>
      <w:r>
        <w:t>UniProt</w:t>
      </w:r>
      <w:proofErr w:type="spellEnd"/>
      <w:r>
        <w:t xml:space="preserve"> data for doing the mapping for the Prieto data file. For Lee’s data file, we use the original downloaded mapping file and normalize with the latest </w:t>
      </w:r>
      <w:proofErr w:type="spellStart"/>
      <w:r>
        <w:t>UniProt</w:t>
      </w:r>
      <w:proofErr w:type="spellEnd"/>
      <w:r>
        <w:t xml:space="preserve"> data. </w:t>
      </w:r>
    </w:p>
    <w:p w14:paraId="717B8697" w14:textId="77777777" w:rsidR="0028022B" w:rsidRDefault="0028022B" w:rsidP="0028022B"/>
    <w:p w14:paraId="2AE74133" w14:textId="6BC78A8D" w:rsidR="0028022B" w:rsidRDefault="0028022B" w:rsidP="0028022B">
      <w:pPr>
        <w:pStyle w:val="ListParagraph"/>
        <w:numPr>
          <w:ilvl w:val="0"/>
          <w:numId w:val="12"/>
        </w:numPr>
      </w:pPr>
      <w:r>
        <w:t xml:space="preserve">Get the archived source files: </w:t>
      </w:r>
      <w:proofErr w:type="spellStart"/>
      <w:r>
        <w:t>data_archive</w:t>
      </w:r>
      <w:proofErr w:type="spellEnd"/>
      <w:r>
        <w:t xml:space="preserve">/data_archive.zip. Unzip this zipped file. You should find two files: </w:t>
      </w:r>
      <w:r w:rsidRPr="001103A2">
        <w:t>GeneExpWith3FromPavlidis.txt</w:t>
      </w:r>
      <w:r>
        <w:t xml:space="preserve"> under the </w:t>
      </w:r>
      <w:proofErr w:type="spellStart"/>
      <w:r>
        <w:t>LeeGeneExp</w:t>
      </w:r>
      <w:proofErr w:type="spellEnd"/>
      <w:r>
        <w:t xml:space="preserve"> folder, and union60.txt in the </w:t>
      </w:r>
      <w:proofErr w:type="spellStart"/>
      <w:r>
        <w:t>PrietoGeneExp</w:t>
      </w:r>
      <w:proofErr w:type="spellEnd"/>
      <w:r>
        <w:t xml:space="preserve"> folder.</w:t>
      </w:r>
    </w:p>
    <w:p w14:paraId="04BCFC0D" w14:textId="77777777" w:rsidR="0028022B" w:rsidRDefault="0028022B" w:rsidP="0028022B">
      <w:pPr>
        <w:pStyle w:val="ListParagraph"/>
        <w:numPr>
          <w:ilvl w:val="0"/>
          <w:numId w:val="12"/>
        </w:numPr>
      </w:pPr>
      <w:r>
        <w:t>Make sure these two constants in the configuration file have been set correctly (usually you don’t need to make a change):</w:t>
      </w:r>
    </w:p>
    <w:p w14:paraId="611E2CE0" w14:textId="77777777" w:rsidR="0028022B" w:rsidRDefault="0028022B" w:rsidP="0028022B"/>
    <w:p w14:paraId="5DAC8961" w14:textId="77777777" w:rsidR="0028022B" w:rsidRPr="00051209" w:rsidRDefault="0028022B" w:rsidP="0028022B">
      <w:pPr>
        <w:widowControl w:val="0"/>
        <w:autoSpaceDE w:val="0"/>
        <w:autoSpaceDN w:val="0"/>
        <w:adjustRightInd w:val="0"/>
        <w:rPr>
          <w:rFonts w:ascii="Monaco" w:hAnsi="Monaco" w:cs="Monaco"/>
          <w:color w:val="3F7F5F"/>
          <w:sz w:val="20"/>
          <w:szCs w:val="20"/>
        </w:rPr>
      </w:pPr>
      <w:r w:rsidRPr="00051209">
        <w:rPr>
          <w:rFonts w:ascii="Monaco" w:hAnsi="Monaco" w:cs="Monaco"/>
          <w:color w:val="3F7F5F"/>
          <w:sz w:val="20"/>
          <w:szCs w:val="20"/>
        </w:rPr>
        <w:t># Two Gene expression data files</w:t>
      </w:r>
    </w:p>
    <w:p w14:paraId="3F1F3FAE" w14:textId="77777777" w:rsidR="0028022B" w:rsidRPr="00051209" w:rsidRDefault="0028022B" w:rsidP="0028022B">
      <w:pPr>
        <w:widowControl w:val="0"/>
        <w:autoSpaceDE w:val="0"/>
        <w:autoSpaceDN w:val="0"/>
        <w:adjustRightInd w:val="0"/>
        <w:rPr>
          <w:rFonts w:ascii="Monaco" w:hAnsi="Monaco" w:cs="Monaco"/>
          <w:sz w:val="20"/>
          <w:szCs w:val="20"/>
        </w:rPr>
      </w:pPr>
      <w:r w:rsidRPr="00051209">
        <w:rPr>
          <w:rFonts w:ascii="Monaco" w:hAnsi="Monaco" w:cs="Monaco"/>
          <w:color w:val="000000"/>
          <w:sz w:val="20"/>
          <w:szCs w:val="20"/>
        </w:rPr>
        <w:t>LEE_GENE_EXP_FILE_SOURCE=</w:t>
      </w:r>
      <w:r w:rsidRPr="00051209">
        <w:rPr>
          <w:rFonts w:ascii="Monaco" w:hAnsi="Monaco" w:cs="Monaco"/>
          <w:color w:val="2A00FF"/>
          <w:sz w:val="20"/>
          <w:szCs w:val="20"/>
        </w:rPr>
        <w:t>${DATA_SET_</w:t>
      </w:r>
      <w:proofErr w:type="gramStart"/>
      <w:r w:rsidRPr="00051209">
        <w:rPr>
          <w:rFonts w:ascii="Monaco" w:hAnsi="Monaco" w:cs="Monaco"/>
          <w:color w:val="2A00FF"/>
          <w:sz w:val="20"/>
          <w:szCs w:val="20"/>
        </w:rPr>
        <w:t>DIR}/</w:t>
      </w:r>
      <w:r w:rsidRPr="00051209">
        <w:rPr>
          <w:rFonts w:ascii="Monaco" w:hAnsi="Monaco" w:cs="Monaco"/>
          <w:color w:val="2A00FF"/>
          <w:sz w:val="20"/>
          <w:szCs w:val="20"/>
          <w:u w:val="single"/>
        </w:rPr>
        <w:t>microarray</w:t>
      </w:r>
      <w:r w:rsidRPr="00051209">
        <w:rPr>
          <w:rFonts w:ascii="Monaco" w:hAnsi="Monaco" w:cs="Monaco"/>
          <w:color w:val="2A00FF"/>
          <w:sz w:val="20"/>
          <w:szCs w:val="20"/>
        </w:rPr>
        <w:t>/</w:t>
      </w:r>
      <w:r w:rsidRPr="00051209">
        <w:rPr>
          <w:rFonts w:ascii="Monaco" w:hAnsi="Monaco" w:cs="Monaco"/>
          <w:color w:val="2A00FF"/>
          <w:sz w:val="20"/>
          <w:szCs w:val="20"/>
          <w:u w:val="single"/>
        </w:rPr>
        <w:t>Pavlidis</w:t>
      </w:r>
      <w:r w:rsidRPr="00051209">
        <w:rPr>
          <w:rFonts w:ascii="Monaco" w:hAnsi="Monaco" w:cs="Monaco"/>
          <w:color w:val="2A00FF"/>
          <w:sz w:val="20"/>
          <w:szCs w:val="20"/>
        </w:rPr>
        <w:t>/GeneExpWith3FromPavlidis.txt</w:t>
      </w:r>
      <w:proofErr w:type="gramEnd"/>
      <w:r w:rsidRPr="00051209">
        <w:rPr>
          <w:rFonts w:ascii="Monaco" w:hAnsi="Monaco" w:cs="Monaco"/>
          <w:color w:val="2A00FF"/>
          <w:sz w:val="20"/>
          <w:szCs w:val="20"/>
        </w:rPr>
        <w:t>;</w:t>
      </w:r>
    </w:p>
    <w:p w14:paraId="2CDAD034" w14:textId="77777777" w:rsidR="0028022B" w:rsidRDefault="0028022B" w:rsidP="0028022B">
      <w:pPr>
        <w:widowControl w:val="0"/>
        <w:autoSpaceDE w:val="0"/>
        <w:autoSpaceDN w:val="0"/>
        <w:adjustRightInd w:val="0"/>
        <w:rPr>
          <w:rFonts w:ascii="Monaco" w:hAnsi="Monaco" w:cs="Monaco"/>
          <w:color w:val="2A00FF"/>
          <w:sz w:val="20"/>
          <w:szCs w:val="20"/>
        </w:rPr>
      </w:pPr>
      <w:r w:rsidRPr="00051209">
        <w:rPr>
          <w:rFonts w:ascii="Monaco" w:hAnsi="Monaco" w:cs="Monaco"/>
          <w:color w:val="000000"/>
          <w:sz w:val="20"/>
          <w:szCs w:val="20"/>
        </w:rPr>
        <w:t>LEE_GENE_EXP_FILE=</w:t>
      </w:r>
      <w:r w:rsidRPr="00051209">
        <w:rPr>
          <w:rFonts w:ascii="Monaco" w:hAnsi="Monaco" w:cs="Monaco"/>
          <w:color w:val="2A00FF"/>
          <w:sz w:val="20"/>
          <w:szCs w:val="20"/>
        </w:rPr>
        <w:t>${RESULT_DIR}/LeeGeneExp.txt</w:t>
      </w:r>
    </w:p>
    <w:p w14:paraId="61721422" w14:textId="77777777" w:rsidR="0028022B" w:rsidRPr="00051209" w:rsidRDefault="0028022B" w:rsidP="0028022B">
      <w:pPr>
        <w:widowControl w:val="0"/>
        <w:autoSpaceDE w:val="0"/>
        <w:autoSpaceDN w:val="0"/>
        <w:adjustRightInd w:val="0"/>
        <w:rPr>
          <w:rFonts w:ascii="Monaco" w:hAnsi="Monaco" w:cs="Monaco"/>
          <w:sz w:val="20"/>
          <w:szCs w:val="20"/>
        </w:rPr>
      </w:pPr>
      <w:r w:rsidRPr="00EA6556">
        <w:rPr>
          <w:rFonts w:ascii="Monaco" w:hAnsi="Monaco" w:cs="Monaco"/>
          <w:color w:val="000000"/>
          <w:sz w:val="22"/>
          <w:szCs w:val="22"/>
        </w:rPr>
        <w:t>PRIETO_PAIRS_FILE=</w:t>
      </w:r>
      <w:r w:rsidRPr="00EA6556">
        <w:rPr>
          <w:rFonts w:ascii="Monaco" w:hAnsi="Monaco" w:cs="Monaco"/>
          <w:color w:val="2A00FF"/>
          <w:sz w:val="22"/>
          <w:szCs w:val="22"/>
        </w:rPr>
        <w:t>${DATA_SET_</w:t>
      </w:r>
      <w:proofErr w:type="gramStart"/>
      <w:r w:rsidRPr="00EA6556">
        <w:rPr>
          <w:rFonts w:ascii="Monaco" w:hAnsi="Monaco" w:cs="Monaco"/>
          <w:color w:val="2A00FF"/>
          <w:sz w:val="22"/>
          <w:szCs w:val="22"/>
        </w:rPr>
        <w:t>DIR}/</w:t>
      </w:r>
      <w:r w:rsidRPr="00EA6556">
        <w:rPr>
          <w:rFonts w:ascii="Monaco" w:hAnsi="Monaco" w:cs="Monaco"/>
          <w:color w:val="2A00FF"/>
          <w:sz w:val="22"/>
          <w:szCs w:val="22"/>
          <w:u w:val="single"/>
        </w:rPr>
        <w:t>microarray</w:t>
      </w:r>
      <w:r w:rsidRPr="00EA6556">
        <w:rPr>
          <w:rFonts w:ascii="Monaco" w:hAnsi="Monaco" w:cs="Monaco"/>
          <w:color w:val="2A00FF"/>
          <w:sz w:val="22"/>
          <w:szCs w:val="22"/>
        </w:rPr>
        <w:t>/PrietoCarlos/union60.</w:t>
      </w:r>
      <w:r w:rsidRPr="00EA6556">
        <w:rPr>
          <w:rFonts w:ascii="Monaco" w:hAnsi="Monaco" w:cs="Monaco"/>
          <w:color w:val="2A00FF"/>
          <w:sz w:val="22"/>
          <w:szCs w:val="22"/>
          <w:u w:val="single"/>
        </w:rPr>
        <w:t>txt</w:t>
      </w:r>
      <w:proofErr w:type="gramEnd"/>
    </w:p>
    <w:p w14:paraId="0E0F1566" w14:textId="7F3F61D8" w:rsidR="00A950BC" w:rsidRPr="0028022B" w:rsidRDefault="0028022B" w:rsidP="000C6B4B">
      <w:pPr>
        <w:rPr>
          <w:rFonts w:ascii="Monaco" w:hAnsi="Monaco" w:cs="Monaco"/>
          <w:color w:val="000000"/>
          <w:sz w:val="20"/>
          <w:szCs w:val="20"/>
        </w:rPr>
      </w:pPr>
      <w:r w:rsidRPr="00051209">
        <w:rPr>
          <w:rFonts w:ascii="Monaco" w:hAnsi="Monaco" w:cs="Monaco"/>
          <w:color w:val="000000"/>
          <w:sz w:val="20"/>
          <w:szCs w:val="20"/>
        </w:rPr>
        <w:t>PRIETO_GENE_EXP_FILE=</w:t>
      </w:r>
      <w:r w:rsidRPr="00051209">
        <w:rPr>
          <w:rFonts w:ascii="Monaco" w:hAnsi="Monaco" w:cs="Monaco"/>
          <w:color w:val="2A00FF"/>
          <w:sz w:val="20"/>
          <w:szCs w:val="20"/>
        </w:rPr>
        <w:t>${RESULT_DIR}/PrietoGeneExp.txt</w:t>
      </w:r>
    </w:p>
    <w:p w14:paraId="555FFC67" w14:textId="77777777" w:rsidR="00A950BC" w:rsidRDefault="00A950BC" w:rsidP="000C6B4B"/>
    <w:p w14:paraId="3ABCDFE1" w14:textId="0003E910" w:rsidR="00470EB4" w:rsidRDefault="00470EB4" w:rsidP="009043BB">
      <w:pPr>
        <w:rPr>
          <w:b/>
        </w:rPr>
      </w:pPr>
      <w:r>
        <w:rPr>
          <w:b/>
        </w:rPr>
        <w:t>Gene Similarity Data</w:t>
      </w:r>
    </w:p>
    <w:p w14:paraId="6C4F584F" w14:textId="77777777" w:rsidR="00470EB4" w:rsidRDefault="00470EB4" w:rsidP="009043BB">
      <w:pPr>
        <w:rPr>
          <w:b/>
        </w:rPr>
      </w:pPr>
    </w:p>
    <w:p w14:paraId="2D152BD7" w14:textId="7F08A928" w:rsidR="007F3EAC" w:rsidRDefault="00470EB4" w:rsidP="009043BB">
      <w:pPr>
        <w:rPr>
          <w:bCs/>
        </w:rPr>
      </w:pPr>
      <w:r>
        <w:rPr>
          <w:bCs/>
        </w:rPr>
        <w:t xml:space="preserve">These data were downloaded from </w:t>
      </w:r>
      <w:proofErr w:type="spellStart"/>
      <w:r>
        <w:rPr>
          <w:bCs/>
        </w:rPr>
        <w:t>Harmonizome</w:t>
      </w:r>
      <w:proofErr w:type="spellEnd"/>
      <w:r>
        <w:rPr>
          <w:bCs/>
        </w:rPr>
        <w:t xml:space="preserve">. </w:t>
      </w:r>
      <w:proofErr w:type="gramStart"/>
      <w:r w:rsidR="00657DDD">
        <w:rPr>
          <w:bCs/>
        </w:rPr>
        <w:t>Apparently</w:t>
      </w:r>
      <w:proofErr w:type="gramEnd"/>
      <w:r w:rsidR="00657DDD">
        <w:rPr>
          <w:bCs/>
        </w:rPr>
        <w:t xml:space="preserve"> the datasets are added gradually there. The current release is 3. However, no release history is provided there. For the time being, we will use files downloaded in 2020, which were used to build the idg.reactome.org portal. </w:t>
      </w:r>
      <w:r w:rsidR="00657DDD" w:rsidRPr="00657DDD">
        <w:rPr>
          <w:bCs/>
          <w:highlight w:val="yellow"/>
        </w:rPr>
        <w:t>We may update these similarity files for the future FI network construction.</w:t>
      </w:r>
      <w:r w:rsidR="007F3EAC">
        <w:rPr>
          <w:bCs/>
        </w:rPr>
        <w:t xml:space="preserve"> The procedures used to build these features are copied below from the IDG preprint:</w:t>
      </w:r>
    </w:p>
    <w:p w14:paraId="7D96E68E" w14:textId="77777777" w:rsidR="007F3EAC" w:rsidRDefault="007F3EAC" w:rsidP="009043BB">
      <w:pPr>
        <w:rPr>
          <w:bCs/>
        </w:rPr>
      </w:pPr>
    </w:p>
    <w:p w14:paraId="2D325515" w14:textId="04105EFD" w:rsidR="00916A7F" w:rsidRDefault="00916A7F" w:rsidP="009043BB">
      <w:pPr>
        <w:rPr>
          <w:bCs/>
        </w:rPr>
      </w:pPr>
      <w:r>
        <w:rPr>
          <w:bCs/>
        </w:rPr>
        <w:t>------</w:t>
      </w:r>
    </w:p>
    <w:p w14:paraId="1CB89953" w14:textId="77777777" w:rsidR="00916A7F" w:rsidRDefault="00916A7F" w:rsidP="009043BB">
      <w:pPr>
        <w:rPr>
          <w:bCs/>
        </w:rPr>
      </w:pPr>
    </w:p>
    <w:p w14:paraId="4EBBCDA2" w14:textId="77777777" w:rsidR="0069626C" w:rsidRDefault="0069626C" w:rsidP="0069626C">
      <w:r>
        <w:t xml:space="preserve">Gene similarity data was downloaded from </w:t>
      </w:r>
      <w:proofErr w:type="spellStart"/>
      <w:r>
        <w:t>Harmonizome</w:t>
      </w:r>
      <w:proofErr w:type="spellEnd"/>
      <w:r>
        <w:t xml:space="preserve">, </w:t>
      </w:r>
      <w:hyperlink r:id="rId33">
        <w:r>
          <w:rPr>
            <w:color w:val="1155CC"/>
            <w:u w:val="single"/>
          </w:rPr>
          <w:t>https://maayanlab.cloud/Harmonizome/download</w:t>
        </w:r>
      </w:hyperlink>
      <w:r>
        <w:t xml:space="preserve">. To integrate this data into our workflow, we ported the Python script at its download website into Java. We </w:t>
      </w:r>
      <w:r>
        <w:lastRenderedPageBreak/>
        <w:t>manually selected a subset of datasets that were likely to provide pathway-related information, while excluding datasets related to gene expressions or non-human data. For details on the selected datasets, please refer to the “</w:t>
      </w:r>
      <w:r w:rsidRPr="00D06FB4">
        <w:rPr>
          <w:b/>
          <w:bCs/>
        </w:rPr>
        <w:t>harmonizome_datasets_annotations_062819.xlsx</w:t>
      </w:r>
      <w:r>
        <w:t xml:space="preserve">” file in </w:t>
      </w:r>
      <w:r w:rsidRPr="000E3390">
        <w:rPr>
          <w:b/>
          <w:bCs/>
        </w:rPr>
        <w:t>Supplemental Results</w:t>
      </w:r>
      <w:r>
        <w:t>.</w:t>
      </w:r>
    </w:p>
    <w:p w14:paraId="2B3D8EE0" w14:textId="77777777" w:rsidR="007F3EAC" w:rsidRDefault="007F3EAC" w:rsidP="009043BB">
      <w:pPr>
        <w:rPr>
          <w:bCs/>
        </w:rPr>
      </w:pPr>
    </w:p>
    <w:p w14:paraId="692BF1B4" w14:textId="10C5941F" w:rsidR="00916A7F" w:rsidRPr="00470EB4" w:rsidRDefault="00916A7F" w:rsidP="009043BB">
      <w:pPr>
        <w:rPr>
          <w:bCs/>
        </w:rPr>
      </w:pPr>
      <w:r>
        <w:rPr>
          <w:bCs/>
        </w:rPr>
        <w:t>------</w:t>
      </w:r>
    </w:p>
    <w:p w14:paraId="54B5811C" w14:textId="77777777" w:rsidR="00470EB4" w:rsidRDefault="00470EB4" w:rsidP="009043BB">
      <w:pPr>
        <w:rPr>
          <w:b/>
        </w:rPr>
      </w:pPr>
    </w:p>
    <w:p w14:paraId="04F7F1DD" w14:textId="4744F020" w:rsidR="007D4E4C" w:rsidRPr="00C50C0E" w:rsidRDefault="00C50C0E" w:rsidP="009043BB">
      <w:pPr>
        <w:rPr>
          <w:b/>
        </w:rPr>
      </w:pPr>
      <w:r w:rsidRPr="00C50C0E">
        <w:rPr>
          <w:b/>
        </w:rPr>
        <w:t>Gene Ontology Annotation</w:t>
      </w:r>
    </w:p>
    <w:p w14:paraId="572B8A01" w14:textId="77777777" w:rsidR="00C50C0E" w:rsidRDefault="00C50C0E" w:rsidP="009043BB"/>
    <w:p w14:paraId="6CD888C7" w14:textId="65D3ED0D" w:rsidR="00C50C0E" w:rsidRDefault="00C50C0E" w:rsidP="009043BB">
      <w:r>
        <w:t xml:space="preserve">The sharing of GO annotation (Biological Process only) is used as another feature in our </w:t>
      </w:r>
      <w:r w:rsidR="00014964">
        <w:t>ML</w:t>
      </w:r>
      <w:r>
        <w:t xml:space="preserve"> training and prediction. In our usage, we check a simple sharing only without considering any parent-child relationships among GO terms. </w:t>
      </w:r>
    </w:p>
    <w:p w14:paraId="5426AE47" w14:textId="77777777" w:rsidR="000349CF" w:rsidRDefault="000349CF" w:rsidP="009043BB"/>
    <w:p w14:paraId="061DA8A2" w14:textId="65620B9E" w:rsidR="0019122D" w:rsidRDefault="00014964" w:rsidP="00D42783">
      <w:pPr>
        <w:pStyle w:val="ListParagraph"/>
        <w:numPr>
          <w:ilvl w:val="0"/>
          <w:numId w:val="13"/>
        </w:numPr>
      </w:pPr>
      <w:r>
        <w:t xml:space="preserve">URL: </w:t>
      </w:r>
      <w:hyperlink r:id="rId34" w:history="1">
        <w:r w:rsidR="0019122D" w:rsidRPr="00543761">
          <w:rPr>
            <w:rStyle w:val="Hyperlink"/>
          </w:rPr>
          <w:t>http://current.geneontology.org/products/pages/downloads.html</w:t>
        </w:r>
      </w:hyperlink>
      <w:r w:rsidR="0019122D">
        <w:t xml:space="preserve"> </w:t>
      </w:r>
    </w:p>
    <w:p w14:paraId="5E7BF33B" w14:textId="5C01B644" w:rsidR="00014964" w:rsidRDefault="0019122D" w:rsidP="0019122D">
      <w:pPr>
        <w:pStyle w:val="ListParagraph"/>
        <w:numPr>
          <w:ilvl w:val="1"/>
          <w:numId w:val="13"/>
        </w:numPr>
      </w:pPr>
      <w:r>
        <w:t xml:space="preserve">File: </w:t>
      </w:r>
      <w:hyperlink r:id="rId35" w:history="1">
        <w:r w:rsidRPr="00543761">
          <w:rPr>
            <w:rStyle w:val="Hyperlink"/>
          </w:rPr>
          <w:t>https://current.geneontology.org/annotations/goa_human.gaf.gz</w:t>
        </w:r>
      </w:hyperlink>
    </w:p>
    <w:p w14:paraId="3E24448E" w14:textId="4996D6F4" w:rsidR="0019122D" w:rsidRDefault="0019122D" w:rsidP="0019122D">
      <w:pPr>
        <w:pStyle w:val="ListParagraph"/>
        <w:numPr>
          <w:ilvl w:val="1"/>
          <w:numId w:val="13"/>
        </w:numPr>
      </w:pPr>
      <w:r>
        <w:t>Homo sapiens (EBI Gene Ontology Annotation Database, protein)</w:t>
      </w:r>
    </w:p>
    <w:p w14:paraId="4180068D" w14:textId="77777777" w:rsidR="00014964" w:rsidRDefault="00014964" w:rsidP="00014964">
      <w:pPr>
        <w:pStyle w:val="ListParagraph"/>
        <w:numPr>
          <w:ilvl w:val="0"/>
          <w:numId w:val="13"/>
        </w:numPr>
      </w:pPr>
      <w:r>
        <w:t xml:space="preserve">A GO term and id mapping is needed in converting </w:t>
      </w:r>
      <w:proofErr w:type="spellStart"/>
      <w:r>
        <w:t>BioPAX</w:t>
      </w:r>
      <w:proofErr w:type="spellEnd"/>
      <w:r>
        <w:t xml:space="preserve"> for </w:t>
      </w:r>
      <w:proofErr w:type="spellStart"/>
      <w:r>
        <w:t>BioCarta</w:t>
      </w:r>
      <w:proofErr w:type="spellEnd"/>
      <w:r>
        <w:t xml:space="preserve"> pathways, and be used for GO enrichment analysis for </w:t>
      </w:r>
      <w:proofErr w:type="spellStart"/>
      <w:r>
        <w:t>ReactomeFIViz</w:t>
      </w:r>
      <w:proofErr w:type="spellEnd"/>
      <w:r>
        <w:t xml:space="preserve">. Download </w:t>
      </w:r>
      <w:proofErr w:type="spellStart"/>
      <w:r>
        <w:t>go.obo</w:t>
      </w:r>
      <w:proofErr w:type="spellEnd"/>
      <w:r>
        <w:t xml:space="preserve"> file via </w:t>
      </w:r>
      <w:hyperlink r:id="rId36" w:history="1">
        <w:r w:rsidRPr="00543761">
          <w:rPr>
            <w:rStyle w:val="Hyperlink"/>
          </w:rPr>
          <w:t>https://purl.obolibrary.org/obo/go.obo</w:t>
        </w:r>
      </w:hyperlink>
      <w:r>
        <w:t>.</w:t>
      </w:r>
    </w:p>
    <w:p w14:paraId="2E5FAE7B" w14:textId="50BB6E37" w:rsidR="0023359A" w:rsidRPr="00014964" w:rsidRDefault="00014964" w:rsidP="00014964">
      <w:pPr>
        <w:pStyle w:val="ListParagraph"/>
        <w:numPr>
          <w:ilvl w:val="1"/>
          <w:numId w:val="13"/>
        </w:numPr>
      </w:pPr>
      <w:r>
        <w:t xml:space="preserve">Note: Based on this file, another file, </w:t>
      </w:r>
      <w:proofErr w:type="spellStart"/>
      <w:proofErr w:type="gramStart"/>
      <w:r>
        <w:t>GO.terms</w:t>
      </w:r>
      <w:proofErr w:type="gramEnd"/>
      <w:r>
        <w:t>_and_ids</w:t>
      </w:r>
      <w:proofErr w:type="spellEnd"/>
      <w:r>
        <w:t xml:space="preserve"> will be generated by the workflow.</w:t>
      </w:r>
      <w:r w:rsidR="00854526">
        <w:t xml:space="preserve"> </w:t>
      </w:r>
    </w:p>
    <w:p w14:paraId="3E02C5E4" w14:textId="3D8629DD" w:rsidR="00D42783" w:rsidRDefault="00D42783" w:rsidP="00D42783">
      <w:pPr>
        <w:pStyle w:val="ListParagraph"/>
        <w:numPr>
          <w:ilvl w:val="0"/>
          <w:numId w:val="13"/>
        </w:numPr>
      </w:pPr>
      <w:r>
        <w:t xml:space="preserve">Modify the following value in </w:t>
      </w:r>
      <w:r w:rsidR="005A14C8">
        <w:t>the configuration file</w:t>
      </w:r>
      <w:r>
        <w:t xml:space="preserve"> to point to the correct directory that holds the above downloaded file:</w:t>
      </w:r>
    </w:p>
    <w:p w14:paraId="4CD473B4" w14:textId="77777777" w:rsidR="00D42783" w:rsidRDefault="00D42783" w:rsidP="00D42783"/>
    <w:p w14:paraId="1D10F84E" w14:textId="77777777" w:rsidR="00EA6868" w:rsidRPr="00EA6868" w:rsidRDefault="00EA6868" w:rsidP="00EA6868">
      <w:pPr>
        <w:autoSpaceDE w:val="0"/>
        <w:autoSpaceDN w:val="0"/>
        <w:adjustRightInd w:val="0"/>
        <w:rPr>
          <w:rFonts w:ascii="Monaco" w:hAnsi="Monaco" w:cs="Monaco"/>
          <w:sz w:val="20"/>
          <w:szCs w:val="20"/>
        </w:rPr>
      </w:pPr>
      <w:r w:rsidRPr="00EA6868">
        <w:rPr>
          <w:rFonts w:ascii="Monaco" w:hAnsi="Monaco" w:cs="Monaco"/>
          <w:color w:val="3F7F5F"/>
          <w:sz w:val="20"/>
          <w:szCs w:val="20"/>
        </w:rPr>
        <w:t># For GO related files</w:t>
      </w:r>
    </w:p>
    <w:p w14:paraId="2F128DCC" w14:textId="755B801B" w:rsidR="00EA6868" w:rsidRPr="00EA6868" w:rsidRDefault="00EA6868" w:rsidP="00EA6868">
      <w:pPr>
        <w:autoSpaceDE w:val="0"/>
        <w:autoSpaceDN w:val="0"/>
        <w:adjustRightInd w:val="0"/>
        <w:rPr>
          <w:rFonts w:ascii="Monaco" w:hAnsi="Monaco" w:cs="Monaco"/>
          <w:sz w:val="20"/>
          <w:szCs w:val="20"/>
        </w:rPr>
      </w:pPr>
      <w:r w:rsidRPr="00EA6868">
        <w:rPr>
          <w:rFonts w:ascii="Monaco" w:hAnsi="Monaco" w:cs="Monaco"/>
          <w:color w:val="000000"/>
          <w:sz w:val="20"/>
          <w:szCs w:val="20"/>
        </w:rPr>
        <w:t>GO_DIR=</w:t>
      </w:r>
      <w:r w:rsidRPr="00EA6868">
        <w:rPr>
          <w:rFonts w:ascii="Monaco" w:hAnsi="Monaco" w:cs="Monaco"/>
          <w:color w:val="2A00FF"/>
          <w:sz w:val="20"/>
          <w:szCs w:val="20"/>
        </w:rPr>
        <w:t>${DATA_SET_DIR}/GO/</w:t>
      </w:r>
      <w:r w:rsidR="002B6FC0">
        <w:rPr>
          <w:rFonts w:ascii="Monaco" w:hAnsi="Monaco" w:cs="Monaco"/>
          <w:color w:val="2A00FF"/>
          <w:sz w:val="20"/>
          <w:szCs w:val="20"/>
        </w:rPr>
        <w:t>${DATE}</w:t>
      </w:r>
      <w:r w:rsidRPr="00EA6868">
        <w:rPr>
          <w:rFonts w:ascii="Monaco" w:hAnsi="Monaco" w:cs="Monaco"/>
          <w:color w:val="2A00FF"/>
          <w:sz w:val="20"/>
          <w:szCs w:val="20"/>
        </w:rPr>
        <w:t>/</w:t>
      </w:r>
    </w:p>
    <w:p w14:paraId="2F3C341D" w14:textId="42F398F2" w:rsidR="005A14C8" w:rsidRPr="00EA6868" w:rsidRDefault="00EA6868" w:rsidP="00EA6868">
      <w:pPr>
        <w:rPr>
          <w:rFonts w:ascii="Monaco" w:hAnsi="Monaco" w:cs="Monaco"/>
          <w:color w:val="2A00FF"/>
          <w:sz w:val="20"/>
          <w:szCs w:val="20"/>
        </w:rPr>
      </w:pPr>
      <w:r w:rsidRPr="00EA6868">
        <w:rPr>
          <w:rFonts w:ascii="Monaco" w:hAnsi="Monaco" w:cs="Monaco"/>
          <w:color w:val="000000"/>
          <w:sz w:val="20"/>
          <w:szCs w:val="20"/>
        </w:rPr>
        <w:t>GOA_FILE_NAME=</w:t>
      </w:r>
      <w:r w:rsidRPr="00EA6868">
        <w:rPr>
          <w:rFonts w:ascii="Monaco" w:hAnsi="Monaco" w:cs="Monaco"/>
          <w:color w:val="2A00FF"/>
          <w:sz w:val="20"/>
          <w:szCs w:val="20"/>
        </w:rPr>
        <w:t>${GO_DIR}/</w:t>
      </w:r>
      <w:proofErr w:type="spellStart"/>
      <w:r w:rsidRPr="00EA6868">
        <w:rPr>
          <w:rFonts w:ascii="Monaco" w:hAnsi="Monaco" w:cs="Monaco"/>
          <w:color w:val="2A00FF"/>
          <w:sz w:val="20"/>
          <w:szCs w:val="20"/>
        </w:rPr>
        <w:t>goa_human.gaf</w:t>
      </w:r>
      <w:proofErr w:type="spellEnd"/>
    </w:p>
    <w:p w14:paraId="163F5768" w14:textId="77777777" w:rsidR="00EA6868" w:rsidRDefault="00EA6868" w:rsidP="00EA6868"/>
    <w:p w14:paraId="5BBFBD60" w14:textId="0368F31B" w:rsidR="00700258" w:rsidRPr="00BD366D" w:rsidRDefault="00F249C7" w:rsidP="00700258">
      <w:pPr>
        <w:rPr>
          <w:b/>
        </w:rPr>
      </w:pPr>
      <w:r w:rsidRPr="00BD366D">
        <w:rPr>
          <w:b/>
        </w:rPr>
        <w:t>Domain-Domain Interactions</w:t>
      </w:r>
    </w:p>
    <w:p w14:paraId="26115EA7" w14:textId="77777777" w:rsidR="00F249C7" w:rsidRDefault="00F249C7" w:rsidP="00700258"/>
    <w:p w14:paraId="6C431365" w14:textId="1FD86F6B" w:rsidR="00F249C7" w:rsidRDefault="00BD366D" w:rsidP="00700258">
      <w:r>
        <w:t xml:space="preserve">We use domain-domain interactions from the </w:t>
      </w:r>
      <w:proofErr w:type="spellStart"/>
      <w:r>
        <w:t>pFam</w:t>
      </w:r>
      <w:proofErr w:type="spellEnd"/>
      <w:r>
        <w:t xml:space="preserve"> database. </w:t>
      </w:r>
    </w:p>
    <w:p w14:paraId="31E6E7A7" w14:textId="77777777" w:rsidR="007561C6" w:rsidRDefault="007561C6" w:rsidP="00700258"/>
    <w:p w14:paraId="14558A4B" w14:textId="55F134EE" w:rsidR="007561C6" w:rsidRDefault="00F3025B" w:rsidP="007561C6">
      <w:pPr>
        <w:pStyle w:val="ListParagraph"/>
        <w:numPr>
          <w:ilvl w:val="0"/>
          <w:numId w:val="14"/>
        </w:numPr>
      </w:pPr>
      <w:r>
        <w:t xml:space="preserve">Download domain interaction file from </w:t>
      </w:r>
      <w:proofErr w:type="spellStart"/>
      <w:r>
        <w:t>pFam</w:t>
      </w:r>
      <w:proofErr w:type="spellEnd"/>
      <w:r>
        <w:t xml:space="preserve">: go to </w:t>
      </w:r>
      <w:proofErr w:type="spellStart"/>
      <w:r>
        <w:t>pFam</w:t>
      </w:r>
      <w:proofErr w:type="spellEnd"/>
      <w:r>
        <w:t xml:space="preserve"> release ftp site, </w:t>
      </w:r>
      <w:r w:rsidR="008C4F26" w:rsidRPr="005F02CD">
        <w:t>f</w:t>
      </w:r>
      <w:r w:rsidR="005F02CD" w:rsidRPr="005F02CD">
        <w:t xml:space="preserve"> </w:t>
      </w:r>
      <w:hyperlink r:id="rId37" w:history="1">
        <w:r w:rsidR="005F02CD" w:rsidRPr="00543761">
          <w:rPr>
            <w:rStyle w:val="Hyperlink"/>
          </w:rPr>
          <w:t>https://ftp.ebi.ac.uk/pub/databases/Pfam/releases/</w:t>
        </w:r>
      </w:hyperlink>
      <w:r w:rsidR="0041510D">
        <w:t xml:space="preserve">, go to the </w:t>
      </w:r>
      <w:r w:rsidR="005F02CD">
        <w:t xml:space="preserve">latest </w:t>
      </w:r>
      <w:r w:rsidR="0041510D">
        <w:t xml:space="preserve">release folder, and </w:t>
      </w:r>
      <w:r w:rsidR="005F02CD">
        <w:t xml:space="preserve">then go to </w:t>
      </w:r>
      <w:proofErr w:type="spellStart"/>
      <w:r w:rsidR="0041510D">
        <w:t>database_files</w:t>
      </w:r>
      <w:proofErr w:type="spellEnd"/>
      <w:r w:rsidR="0041510D">
        <w:t>. Dow</w:t>
      </w:r>
      <w:r w:rsidR="008D1DF6">
        <w:t>n</w:t>
      </w:r>
      <w:r w:rsidR="0041510D">
        <w:t xml:space="preserve">load </w:t>
      </w:r>
      <w:r w:rsidR="004A4AC1">
        <w:t>three</w:t>
      </w:r>
      <w:r w:rsidR="0041510D">
        <w:t xml:space="preserve"> files: pfamA.txt.gz and pfamA_interactions.txt.gz,</w:t>
      </w:r>
      <w:r w:rsidR="004A4AC1">
        <w:t xml:space="preserve"> and version.txt.gz,</w:t>
      </w:r>
      <w:r w:rsidR="0041510D">
        <w:t xml:space="preserve"> unzip them. </w:t>
      </w:r>
    </w:p>
    <w:p w14:paraId="2BF0A2B7" w14:textId="12C4EED7" w:rsidR="00693C30" w:rsidRDefault="00441169" w:rsidP="007561C6">
      <w:pPr>
        <w:pStyle w:val="ListParagraph"/>
        <w:numPr>
          <w:ilvl w:val="0"/>
          <w:numId w:val="14"/>
        </w:numPr>
      </w:pPr>
      <w:r>
        <w:t xml:space="preserve">Specify the following </w:t>
      </w:r>
      <w:r w:rsidR="00A26CDA">
        <w:t>in the configuration file</w:t>
      </w:r>
      <w:r>
        <w:t xml:space="preserve"> as being used in step 2:</w:t>
      </w:r>
    </w:p>
    <w:p w14:paraId="20A21DD5" w14:textId="3310C6AD" w:rsidR="007C05C5" w:rsidRPr="007C05C5" w:rsidRDefault="007C05C5" w:rsidP="007C05C5">
      <w:pPr>
        <w:widowControl w:val="0"/>
        <w:autoSpaceDE w:val="0"/>
        <w:autoSpaceDN w:val="0"/>
        <w:adjustRightInd w:val="0"/>
        <w:rPr>
          <w:rFonts w:ascii="Monaco" w:hAnsi="Monaco" w:cs="Monaco"/>
          <w:sz w:val="20"/>
          <w:szCs w:val="20"/>
        </w:rPr>
      </w:pPr>
      <w:r w:rsidRPr="007C05C5">
        <w:rPr>
          <w:rFonts w:ascii="Monaco" w:hAnsi="Monaco" w:cs="Monaco"/>
          <w:color w:val="000000"/>
          <w:sz w:val="20"/>
          <w:szCs w:val="20"/>
        </w:rPr>
        <w:t xml:space="preserve"> </w:t>
      </w:r>
    </w:p>
    <w:p w14:paraId="065F380B" w14:textId="77777777" w:rsidR="007C05C5" w:rsidRPr="007C05C5" w:rsidRDefault="007C05C5" w:rsidP="007C05C5">
      <w:pPr>
        <w:widowControl w:val="0"/>
        <w:autoSpaceDE w:val="0"/>
        <w:autoSpaceDN w:val="0"/>
        <w:adjustRightInd w:val="0"/>
        <w:rPr>
          <w:rFonts w:ascii="Monaco" w:hAnsi="Monaco" w:cs="Monaco"/>
          <w:sz w:val="20"/>
          <w:szCs w:val="20"/>
        </w:rPr>
      </w:pPr>
      <w:r w:rsidRPr="007C05C5">
        <w:rPr>
          <w:rFonts w:ascii="Monaco" w:hAnsi="Monaco" w:cs="Monaco"/>
          <w:color w:val="3F7F5F"/>
          <w:sz w:val="20"/>
          <w:szCs w:val="20"/>
        </w:rPr>
        <w:t xml:space="preserve"># Directory for </w:t>
      </w:r>
      <w:proofErr w:type="spellStart"/>
      <w:r w:rsidRPr="007C05C5">
        <w:rPr>
          <w:rFonts w:ascii="Monaco" w:hAnsi="Monaco" w:cs="Monaco"/>
          <w:color w:val="3F7F5F"/>
          <w:sz w:val="20"/>
          <w:szCs w:val="20"/>
        </w:rPr>
        <w:t>pFam</w:t>
      </w:r>
      <w:proofErr w:type="spellEnd"/>
    </w:p>
    <w:p w14:paraId="056DB722" w14:textId="3A7BDB32" w:rsidR="00441169" w:rsidRDefault="007C05C5" w:rsidP="007C05C5">
      <w:pPr>
        <w:rPr>
          <w:rFonts w:ascii="Monaco" w:hAnsi="Monaco" w:cs="Monaco"/>
          <w:color w:val="2A00FF"/>
          <w:sz w:val="20"/>
          <w:szCs w:val="20"/>
        </w:rPr>
      </w:pPr>
      <w:r w:rsidRPr="007C05C5">
        <w:rPr>
          <w:rFonts w:ascii="Monaco" w:hAnsi="Monaco" w:cs="Monaco"/>
          <w:color w:val="000000"/>
          <w:sz w:val="20"/>
          <w:szCs w:val="20"/>
        </w:rPr>
        <w:t>PFAM_DIR_NAME=</w:t>
      </w:r>
      <w:r w:rsidRPr="007C05C5">
        <w:rPr>
          <w:rFonts w:ascii="Monaco" w:hAnsi="Monaco" w:cs="Monaco"/>
          <w:color w:val="2A00FF"/>
          <w:sz w:val="20"/>
          <w:szCs w:val="20"/>
        </w:rPr>
        <w:t>${DATA_SET_DIR}/</w:t>
      </w:r>
      <w:proofErr w:type="spellStart"/>
      <w:r w:rsidRPr="007C05C5">
        <w:rPr>
          <w:rFonts w:ascii="Monaco" w:hAnsi="Monaco" w:cs="Monaco"/>
          <w:color w:val="2A00FF"/>
          <w:sz w:val="20"/>
          <w:szCs w:val="20"/>
          <w:u w:val="single"/>
        </w:rPr>
        <w:t>Pfam</w:t>
      </w:r>
      <w:proofErr w:type="spellEnd"/>
      <w:r w:rsidR="008A7D8E">
        <w:rPr>
          <w:rFonts w:ascii="Monaco" w:hAnsi="Monaco" w:cs="Monaco"/>
          <w:color w:val="2A00FF"/>
          <w:sz w:val="20"/>
          <w:szCs w:val="20"/>
        </w:rPr>
        <w:t>/</w:t>
      </w:r>
      <w:r w:rsidR="00CA2B3F">
        <w:rPr>
          <w:rFonts w:ascii="Monaco" w:hAnsi="Monaco" w:cs="Monaco"/>
          <w:color w:val="2A00FF"/>
          <w:sz w:val="20"/>
          <w:szCs w:val="20"/>
        </w:rPr>
        <w:t>33</w:t>
      </w:r>
      <w:r w:rsidRPr="007C05C5">
        <w:rPr>
          <w:rFonts w:ascii="Monaco" w:hAnsi="Monaco" w:cs="Monaco"/>
          <w:color w:val="2A00FF"/>
          <w:sz w:val="20"/>
          <w:szCs w:val="20"/>
        </w:rPr>
        <w:t>.</w:t>
      </w:r>
      <w:r w:rsidR="00CA2B3F">
        <w:rPr>
          <w:rFonts w:ascii="Monaco" w:hAnsi="Monaco" w:cs="Monaco"/>
          <w:color w:val="2A00FF"/>
          <w:sz w:val="20"/>
          <w:szCs w:val="20"/>
        </w:rPr>
        <w:t>1</w:t>
      </w:r>
      <w:r w:rsidRPr="007C05C5">
        <w:rPr>
          <w:rFonts w:ascii="Monaco" w:hAnsi="Monaco" w:cs="Monaco"/>
          <w:color w:val="2A00FF"/>
          <w:sz w:val="20"/>
          <w:szCs w:val="20"/>
        </w:rPr>
        <w:t>/</w:t>
      </w:r>
    </w:p>
    <w:p w14:paraId="37CDBEC5" w14:textId="77777777" w:rsidR="00CA2B3F" w:rsidRDefault="00CA2B3F" w:rsidP="007C05C5">
      <w:pPr>
        <w:rPr>
          <w:rFonts w:ascii="Monaco" w:hAnsi="Monaco" w:cs="Monaco"/>
          <w:color w:val="2A00FF"/>
          <w:sz w:val="20"/>
          <w:szCs w:val="20"/>
        </w:rPr>
      </w:pPr>
    </w:p>
    <w:p w14:paraId="3837DD50" w14:textId="7A0F92F3" w:rsidR="00CA2B3F" w:rsidRDefault="00DA6931" w:rsidP="007C05C5">
      <w:pPr>
        <w:rPr>
          <w:rFonts w:ascii="Monaco" w:hAnsi="Monaco" w:cs="Monaco"/>
          <w:color w:val="2A00FF"/>
          <w:sz w:val="20"/>
          <w:szCs w:val="20"/>
        </w:rPr>
      </w:pPr>
      <w:r w:rsidRPr="00B87BA3">
        <w:rPr>
          <w:rFonts w:ascii="Monaco" w:hAnsi="Monaco" w:cs="Monaco"/>
          <w:color w:val="2A00FF"/>
          <w:sz w:val="20"/>
          <w:szCs w:val="20"/>
          <w:highlight w:val="yellow"/>
        </w:rPr>
        <w:t>Note: The latest version we can find and has the pfamA_interactions.txt.gz file is release 33.1 (released on May, 2020). This needs to be investigated more. For the time being, this release is used (FI version 2024).</w:t>
      </w:r>
      <w:r>
        <w:rPr>
          <w:rFonts w:ascii="Monaco" w:hAnsi="Monaco" w:cs="Monaco"/>
          <w:color w:val="2A00FF"/>
          <w:sz w:val="20"/>
          <w:szCs w:val="20"/>
        </w:rPr>
        <w:t xml:space="preserve"> </w:t>
      </w:r>
    </w:p>
    <w:p w14:paraId="3AE7B443" w14:textId="0033C559" w:rsidR="005E7EAE" w:rsidRPr="005E7EAE" w:rsidRDefault="005E7EAE" w:rsidP="005E7EAE">
      <w:pPr>
        <w:pStyle w:val="ListParagraph"/>
        <w:numPr>
          <w:ilvl w:val="0"/>
          <w:numId w:val="14"/>
        </w:numPr>
        <w:rPr>
          <w:sz w:val="16"/>
          <w:szCs w:val="16"/>
        </w:rPr>
      </w:pPr>
      <w:r>
        <w:rPr>
          <w:sz w:val="16"/>
          <w:szCs w:val="16"/>
        </w:rPr>
        <w:lastRenderedPageBreak/>
        <w:t xml:space="preserve">Make sure to copy pfamA_interactions.txt by running </w:t>
      </w:r>
      <w:proofErr w:type="spellStart"/>
      <w:proofErr w:type="gramStart"/>
      <w:r>
        <w:rPr>
          <w:sz w:val="16"/>
          <w:szCs w:val="16"/>
        </w:rPr>
        <w:t>org.reactome</w:t>
      </w:r>
      <w:proofErr w:type="gramEnd"/>
      <w:r>
        <w:rPr>
          <w:sz w:val="16"/>
          <w:szCs w:val="16"/>
        </w:rPr>
        <w:t>.data.PfamAnalyzer.convertIntToPfamIDs</w:t>
      </w:r>
      <w:proofErr w:type="spellEnd"/>
      <w:r>
        <w:rPr>
          <w:sz w:val="16"/>
          <w:szCs w:val="16"/>
        </w:rPr>
        <w:t>().</w:t>
      </w:r>
    </w:p>
    <w:p w14:paraId="649C11F2" w14:textId="77777777" w:rsidR="00106284" w:rsidRDefault="00106284" w:rsidP="000074E0"/>
    <w:p w14:paraId="33658DC9" w14:textId="6D6C580C" w:rsidR="00CE124A" w:rsidRPr="00CE124A" w:rsidRDefault="00CE124A" w:rsidP="00E426D5">
      <w:pPr>
        <w:rPr>
          <w:b/>
          <w:sz w:val="28"/>
          <w:szCs w:val="28"/>
          <w:u w:val="single"/>
        </w:rPr>
      </w:pPr>
      <w:r w:rsidRPr="00CE124A">
        <w:rPr>
          <w:b/>
          <w:sz w:val="28"/>
          <w:szCs w:val="28"/>
          <w:u w:val="single"/>
        </w:rPr>
        <w:t>Functional Interaction Network Build</w:t>
      </w:r>
    </w:p>
    <w:p w14:paraId="59FD1576" w14:textId="77777777" w:rsidR="00CE124A" w:rsidRDefault="00CE124A" w:rsidP="00E426D5"/>
    <w:p w14:paraId="7E92F44B" w14:textId="5F55F9EE" w:rsidR="00A267E5" w:rsidRDefault="003065C1" w:rsidP="00E426D5">
      <w:r>
        <w:t>Run the following methods in ord</w:t>
      </w:r>
      <w:r w:rsidR="00893575">
        <w:t xml:space="preserve">er in class </w:t>
      </w:r>
      <w:proofErr w:type="spellStart"/>
      <w:proofErr w:type="gramStart"/>
      <w:r w:rsidR="00893575">
        <w:t>org.reactome.fi.FINe</w:t>
      </w:r>
      <w:r>
        <w:t>tworkBuilder</w:t>
      </w:r>
      <w:proofErr w:type="spellEnd"/>
      <w:proofErr w:type="gramEnd"/>
    </w:p>
    <w:p w14:paraId="2E963813" w14:textId="77777777" w:rsidR="00A80772" w:rsidRDefault="00A80772" w:rsidP="00E426D5"/>
    <w:p w14:paraId="53F1EF8B" w14:textId="317087F0" w:rsidR="00A80772" w:rsidRDefault="00A80772" w:rsidP="00E426D5">
      <w:r>
        <w:t>Note</w:t>
      </w:r>
      <w:r w:rsidR="00375C68">
        <w:t>s</w:t>
      </w:r>
      <w:r>
        <w:t xml:space="preserve">: </w:t>
      </w:r>
      <w:r w:rsidR="00375C68">
        <w:t xml:space="preserve">1). </w:t>
      </w:r>
      <w:r>
        <w:t>It is suggested to copy all logging output from Eclipse in a file for future reference.</w:t>
      </w:r>
      <w:r w:rsidR="00E36B22">
        <w:t xml:space="preserve"> A file Combined_Logging.txt is created for this purpose.</w:t>
      </w:r>
    </w:p>
    <w:p w14:paraId="451BC998" w14:textId="5611AA07" w:rsidR="00375C68" w:rsidRDefault="00375C68" w:rsidP="00E426D5">
      <w:r>
        <w:tab/>
        <w:t>2). Make sure all directories configured should be there in the dataset directory. Otherwise, exceptions may be thrown.</w:t>
      </w:r>
    </w:p>
    <w:p w14:paraId="667DC4BD" w14:textId="77777777" w:rsidR="003065C1" w:rsidRDefault="003065C1" w:rsidP="00E426D5"/>
    <w:p w14:paraId="01F177CE" w14:textId="7E7DA429" w:rsidR="003065C1" w:rsidRPr="00F0315A" w:rsidRDefault="003065C1" w:rsidP="003065C1">
      <w:pPr>
        <w:pStyle w:val="ListParagraph"/>
        <w:numPr>
          <w:ilvl w:val="0"/>
          <w:numId w:val="17"/>
        </w:numPr>
        <w:rPr>
          <w:b/>
        </w:rPr>
      </w:pPr>
      <w:proofErr w:type="spellStart"/>
      <w:proofErr w:type="gramStart"/>
      <w:r w:rsidRPr="00F0315A">
        <w:rPr>
          <w:b/>
        </w:rPr>
        <w:t>prepareMappingFile</w:t>
      </w:r>
      <w:proofErr w:type="spellEnd"/>
      <w:r w:rsidRPr="00F0315A">
        <w:rPr>
          <w:b/>
        </w:rPr>
        <w:t>(</w:t>
      </w:r>
      <w:proofErr w:type="gramEnd"/>
      <w:r w:rsidRPr="00F0315A">
        <w:rPr>
          <w:b/>
        </w:rPr>
        <w:t>)</w:t>
      </w:r>
    </w:p>
    <w:p w14:paraId="7DD94B46" w14:textId="77777777" w:rsidR="009E190F" w:rsidRDefault="009E190F" w:rsidP="009E190F"/>
    <w:p w14:paraId="46398461" w14:textId="7B49E3E1" w:rsidR="009E190F" w:rsidRDefault="009E190F" w:rsidP="009E190F">
      <w:r>
        <w:t>Example logging from running this method like this:</w:t>
      </w:r>
    </w:p>
    <w:p w14:paraId="1CF4ED8C" w14:textId="77777777" w:rsidR="009E190F" w:rsidRDefault="009E190F" w:rsidP="009E190F"/>
    <w:p w14:paraId="72FD9B0A" w14:textId="77777777" w:rsidR="006D2EED" w:rsidRPr="006D2EED" w:rsidRDefault="006D2EED" w:rsidP="006D2EED">
      <w:pPr>
        <w:shd w:val="clear" w:color="auto" w:fill="FFFFFF"/>
        <w:rPr>
          <w:rFonts w:ascii="Monaco" w:eastAsia="Times New Roman" w:hAnsi="Monaco" w:cs="Times New Roman"/>
          <w:color w:val="000000"/>
          <w:sz w:val="16"/>
          <w:szCs w:val="16"/>
        </w:rPr>
      </w:pPr>
      <w:r w:rsidRPr="006D2EED">
        <w:rPr>
          <w:rFonts w:ascii="Monaco" w:eastAsia="Times New Roman" w:hAnsi="Monaco" w:cs="Times New Roman"/>
          <w:color w:val="000000"/>
          <w:sz w:val="16"/>
          <w:szCs w:val="16"/>
        </w:rPr>
        <w:t xml:space="preserve">2024-04-16 13:56:39,418 [main] </w:t>
      </w:r>
      <w:proofErr w:type="gramStart"/>
      <w:r w:rsidRPr="006D2EED">
        <w:rPr>
          <w:rFonts w:ascii="Monaco" w:eastAsia="Times New Roman" w:hAnsi="Monaco" w:cs="Times New Roman"/>
          <w:color w:val="000000"/>
          <w:sz w:val="16"/>
          <w:szCs w:val="16"/>
        </w:rPr>
        <w:t xml:space="preserve">INFO  </w:t>
      </w:r>
      <w:proofErr w:type="spellStart"/>
      <w:r w:rsidRPr="006D2EED">
        <w:rPr>
          <w:rFonts w:ascii="Monaco" w:eastAsia="Times New Roman" w:hAnsi="Monaco" w:cs="Times New Roman"/>
          <w:color w:val="000000"/>
          <w:sz w:val="16"/>
          <w:szCs w:val="16"/>
        </w:rPr>
        <w:t>org.reactome.fi</w:t>
      </w:r>
      <w:proofErr w:type="gramEnd"/>
      <w:r w:rsidRPr="006D2EED">
        <w:rPr>
          <w:rFonts w:ascii="Monaco" w:eastAsia="Times New Roman" w:hAnsi="Monaco" w:cs="Times New Roman"/>
          <w:color w:val="000000"/>
          <w:sz w:val="16"/>
          <w:szCs w:val="16"/>
        </w:rPr>
        <w:t>.FINetworkBuilder</w:t>
      </w:r>
      <w:proofErr w:type="spellEnd"/>
      <w:r w:rsidRPr="006D2EED">
        <w:rPr>
          <w:rFonts w:ascii="Monaco" w:eastAsia="Times New Roman" w:hAnsi="Monaco" w:cs="Times New Roman"/>
          <w:color w:val="000000"/>
          <w:sz w:val="16"/>
          <w:szCs w:val="16"/>
        </w:rPr>
        <w:t xml:space="preserve">  - Running </w:t>
      </w:r>
      <w:proofErr w:type="spellStart"/>
      <w:r w:rsidRPr="006D2EED">
        <w:rPr>
          <w:rFonts w:ascii="Monaco" w:eastAsia="Times New Roman" w:hAnsi="Monaco" w:cs="Times New Roman"/>
          <w:color w:val="000000"/>
          <w:sz w:val="16"/>
          <w:szCs w:val="16"/>
        </w:rPr>
        <w:t>UniProtAnalyzer.generateUniProtIDsMap</w:t>
      </w:r>
      <w:proofErr w:type="spellEnd"/>
      <w:r w:rsidRPr="006D2EED">
        <w:rPr>
          <w:rFonts w:ascii="Monaco" w:eastAsia="Times New Roman" w:hAnsi="Monaco" w:cs="Times New Roman"/>
          <w:color w:val="000000"/>
          <w:sz w:val="16"/>
          <w:szCs w:val="16"/>
        </w:rPr>
        <w:t>()...</w:t>
      </w:r>
    </w:p>
    <w:p w14:paraId="0631B6A3" w14:textId="77777777" w:rsidR="006D2EED" w:rsidRPr="006D2EED" w:rsidRDefault="006D2EED" w:rsidP="006D2EED">
      <w:pPr>
        <w:shd w:val="clear" w:color="auto" w:fill="FFFFFF"/>
        <w:rPr>
          <w:rFonts w:ascii="Monaco" w:eastAsia="Times New Roman" w:hAnsi="Monaco" w:cs="Times New Roman"/>
          <w:color w:val="000000"/>
          <w:sz w:val="16"/>
          <w:szCs w:val="16"/>
        </w:rPr>
      </w:pPr>
      <w:r w:rsidRPr="006D2EED">
        <w:rPr>
          <w:rFonts w:ascii="Monaco" w:eastAsia="Times New Roman" w:hAnsi="Monaco" w:cs="Times New Roman"/>
          <w:color w:val="000000"/>
          <w:sz w:val="16"/>
          <w:szCs w:val="16"/>
        </w:rPr>
        <w:t xml:space="preserve">total entries in </w:t>
      </w:r>
      <w:proofErr w:type="spellStart"/>
      <w:r w:rsidRPr="006D2EED">
        <w:rPr>
          <w:rFonts w:ascii="Monaco" w:eastAsia="Times New Roman" w:hAnsi="Monaco" w:cs="Times New Roman"/>
          <w:color w:val="000000"/>
          <w:sz w:val="16"/>
          <w:szCs w:val="16"/>
        </w:rPr>
        <w:t>uniprot</w:t>
      </w:r>
      <w:proofErr w:type="spellEnd"/>
      <w:r w:rsidRPr="006D2EED">
        <w:rPr>
          <w:rFonts w:ascii="Monaco" w:eastAsia="Times New Roman" w:hAnsi="Monaco" w:cs="Times New Roman"/>
          <w:color w:val="000000"/>
          <w:sz w:val="16"/>
          <w:szCs w:val="16"/>
        </w:rPr>
        <w:t>: 275898</w:t>
      </w:r>
    </w:p>
    <w:p w14:paraId="3C384330" w14:textId="77777777" w:rsidR="006D2EED" w:rsidRPr="006D2EED" w:rsidRDefault="006D2EED" w:rsidP="006D2EED">
      <w:pPr>
        <w:shd w:val="clear" w:color="auto" w:fill="FFFFFF"/>
        <w:rPr>
          <w:rFonts w:ascii="Monaco" w:eastAsia="Times New Roman" w:hAnsi="Monaco" w:cs="Times New Roman"/>
          <w:color w:val="000000"/>
          <w:sz w:val="16"/>
          <w:szCs w:val="16"/>
        </w:rPr>
      </w:pPr>
      <w:r w:rsidRPr="006D2EED">
        <w:rPr>
          <w:rFonts w:ascii="Monaco" w:eastAsia="Times New Roman" w:hAnsi="Monaco" w:cs="Times New Roman"/>
          <w:color w:val="000000"/>
          <w:sz w:val="16"/>
          <w:szCs w:val="16"/>
        </w:rPr>
        <w:t xml:space="preserve">total entries in </w:t>
      </w:r>
      <w:proofErr w:type="spellStart"/>
      <w:r w:rsidRPr="006D2EED">
        <w:rPr>
          <w:rFonts w:ascii="Monaco" w:eastAsia="Times New Roman" w:hAnsi="Monaco" w:cs="Times New Roman"/>
          <w:color w:val="000000"/>
          <w:sz w:val="16"/>
          <w:szCs w:val="16"/>
        </w:rPr>
        <w:t>uniprot</w:t>
      </w:r>
      <w:proofErr w:type="spellEnd"/>
      <w:r w:rsidRPr="006D2EED">
        <w:rPr>
          <w:rFonts w:ascii="Monaco" w:eastAsia="Times New Roman" w:hAnsi="Monaco" w:cs="Times New Roman"/>
          <w:color w:val="000000"/>
          <w:sz w:val="16"/>
          <w:szCs w:val="16"/>
        </w:rPr>
        <w:t>: 90513</w:t>
      </w:r>
    </w:p>
    <w:p w14:paraId="55765636" w14:textId="77777777" w:rsidR="006D2EED" w:rsidRPr="006D2EED" w:rsidRDefault="006D2EED" w:rsidP="006D2EED">
      <w:pPr>
        <w:shd w:val="clear" w:color="auto" w:fill="FFFFFF"/>
        <w:rPr>
          <w:rFonts w:ascii="Monaco" w:eastAsia="Times New Roman" w:hAnsi="Monaco" w:cs="Times New Roman"/>
          <w:color w:val="000000"/>
          <w:sz w:val="16"/>
          <w:szCs w:val="16"/>
        </w:rPr>
      </w:pPr>
      <w:r w:rsidRPr="006D2EED">
        <w:rPr>
          <w:rFonts w:ascii="Monaco" w:eastAsia="Times New Roman" w:hAnsi="Monaco" w:cs="Times New Roman"/>
          <w:color w:val="000000"/>
          <w:sz w:val="16"/>
          <w:szCs w:val="16"/>
        </w:rPr>
        <w:t xml:space="preserve">2024-04-16 13:56:41,811 [main] </w:t>
      </w:r>
      <w:proofErr w:type="gramStart"/>
      <w:r w:rsidRPr="006D2EED">
        <w:rPr>
          <w:rFonts w:ascii="Monaco" w:eastAsia="Times New Roman" w:hAnsi="Monaco" w:cs="Times New Roman"/>
          <w:color w:val="000000"/>
          <w:sz w:val="16"/>
          <w:szCs w:val="16"/>
        </w:rPr>
        <w:t xml:space="preserve">INFO  </w:t>
      </w:r>
      <w:proofErr w:type="spellStart"/>
      <w:r w:rsidRPr="006D2EED">
        <w:rPr>
          <w:rFonts w:ascii="Monaco" w:eastAsia="Times New Roman" w:hAnsi="Monaco" w:cs="Times New Roman"/>
          <w:color w:val="000000"/>
          <w:sz w:val="16"/>
          <w:szCs w:val="16"/>
        </w:rPr>
        <w:t>org.reactome.fi</w:t>
      </w:r>
      <w:proofErr w:type="gramEnd"/>
      <w:r w:rsidRPr="006D2EED">
        <w:rPr>
          <w:rFonts w:ascii="Monaco" w:eastAsia="Times New Roman" w:hAnsi="Monaco" w:cs="Times New Roman"/>
          <w:color w:val="000000"/>
          <w:sz w:val="16"/>
          <w:szCs w:val="16"/>
        </w:rPr>
        <w:t>.FINetworkBuilder</w:t>
      </w:r>
      <w:proofErr w:type="spellEnd"/>
      <w:r w:rsidRPr="006D2EED">
        <w:rPr>
          <w:rFonts w:ascii="Monaco" w:eastAsia="Times New Roman" w:hAnsi="Monaco" w:cs="Times New Roman"/>
          <w:color w:val="000000"/>
          <w:sz w:val="16"/>
          <w:szCs w:val="16"/>
        </w:rPr>
        <w:t xml:space="preserve">  - Running </w:t>
      </w:r>
      <w:proofErr w:type="spellStart"/>
      <w:r w:rsidRPr="006D2EED">
        <w:rPr>
          <w:rFonts w:ascii="Monaco" w:eastAsia="Times New Roman" w:hAnsi="Monaco" w:cs="Times New Roman"/>
          <w:color w:val="000000"/>
          <w:sz w:val="16"/>
          <w:szCs w:val="16"/>
        </w:rPr>
        <w:t>UniProtAnalyzer.generateEntrezGeneToUniProt</w:t>
      </w:r>
      <w:proofErr w:type="spellEnd"/>
      <w:r w:rsidRPr="006D2EED">
        <w:rPr>
          <w:rFonts w:ascii="Monaco" w:eastAsia="Times New Roman" w:hAnsi="Monaco" w:cs="Times New Roman"/>
          <w:color w:val="000000"/>
          <w:sz w:val="16"/>
          <w:szCs w:val="16"/>
        </w:rPr>
        <w:t>()...</w:t>
      </w:r>
    </w:p>
    <w:p w14:paraId="37D64449" w14:textId="77777777" w:rsidR="006D2EED" w:rsidRPr="006D2EED" w:rsidRDefault="006D2EED" w:rsidP="006D2EED">
      <w:pPr>
        <w:shd w:val="clear" w:color="auto" w:fill="FFFFFF"/>
        <w:rPr>
          <w:rFonts w:ascii="Monaco" w:eastAsia="Times New Roman" w:hAnsi="Monaco" w:cs="Times New Roman"/>
          <w:color w:val="000000"/>
          <w:sz w:val="16"/>
          <w:szCs w:val="16"/>
        </w:rPr>
      </w:pPr>
      <w:r w:rsidRPr="006D2EED">
        <w:rPr>
          <w:rFonts w:ascii="Monaco" w:eastAsia="Times New Roman" w:hAnsi="Monaco" w:cs="Times New Roman"/>
          <w:color w:val="000000"/>
          <w:sz w:val="16"/>
          <w:szCs w:val="16"/>
        </w:rPr>
        <w:t>Counter: 94968</w:t>
      </w:r>
    </w:p>
    <w:p w14:paraId="32068939" w14:textId="77777777" w:rsidR="006D2EED" w:rsidRPr="006D2EED" w:rsidRDefault="006D2EED" w:rsidP="006D2EED">
      <w:pPr>
        <w:shd w:val="clear" w:color="auto" w:fill="FFFFFF"/>
        <w:rPr>
          <w:rFonts w:ascii="Monaco" w:eastAsia="Times New Roman" w:hAnsi="Monaco" w:cs="Times New Roman"/>
          <w:color w:val="000000"/>
          <w:sz w:val="16"/>
          <w:szCs w:val="16"/>
        </w:rPr>
      </w:pPr>
      <w:r w:rsidRPr="006D2EED">
        <w:rPr>
          <w:rFonts w:ascii="Monaco" w:eastAsia="Times New Roman" w:hAnsi="Monaco" w:cs="Times New Roman"/>
          <w:color w:val="000000"/>
          <w:sz w:val="16"/>
          <w:szCs w:val="16"/>
        </w:rPr>
        <w:t xml:space="preserve">2024-04-16 13:56:42,208 [main] </w:t>
      </w:r>
      <w:proofErr w:type="gramStart"/>
      <w:r w:rsidRPr="006D2EED">
        <w:rPr>
          <w:rFonts w:ascii="Monaco" w:eastAsia="Times New Roman" w:hAnsi="Monaco" w:cs="Times New Roman"/>
          <w:color w:val="000000"/>
          <w:sz w:val="16"/>
          <w:szCs w:val="16"/>
        </w:rPr>
        <w:t xml:space="preserve">INFO  </w:t>
      </w:r>
      <w:proofErr w:type="spellStart"/>
      <w:r w:rsidRPr="006D2EED">
        <w:rPr>
          <w:rFonts w:ascii="Monaco" w:eastAsia="Times New Roman" w:hAnsi="Monaco" w:cs="Times New Roman"/>
          <w:color w:val="000000"/>
          <w:sz w:val="16"/>
          <w:szCs w:val="16"/>
        </w:rPr>
        <w:t>org.reactome.fi</w:t>
      </w:r>
      <w:proofErr w:type="gramEnd"/>
      <w:r w:rsidRPr="006D2EED">
        <w:rPr>
          <w:rFonts w:ascii="Monaco" w:eastAsia="Times New Roman" w:hAnsi="Monaco" w:cs="Times New Roman"/>
          <w:color w:val="000000"/>
          <w:sz w:val="16"/>
          <w:szCs w:val="16"/>
        </w:rPr>
        <w:t>.FINetworkBuilder</w:t>
      </w:r>
      <w:proofErr w:type="spellEnd"/>
      <w:r w:rsidRPr="006D2EED">
        <w:rPr>
          <w:rFonts w:ascii="Monaco" w:eastAsia="Times New Roman" w:hAnsi="Monaco" w:cs="Times New Roman"/>
          <w:color w:val="000000"/>
          <w:sz w:val="16"/>
          <w:szCs w:val="16"/>
        </w:rPr>
        <w:t xml:space="preserve">  - Running </w:t>
      </w:r>
      <w:proofErr w:type="spellStart"/>
      <w:r w:rsidRPr="006D2EED">
        <w:rPr>
          <w:rFonts w:ascii="Monaco" w:eastAsia="Times New Roman" w:hAnsi="Monaco" w:cs="Times New Roman"/>
          <w:color w:val="000000"/>
          <w:sz w:val="16"/>
          <w:szCs w:val="16"/>
        </w:rPr>
        <w:t>UniProtAnalyzer.generateUniToPfamMap</w:t>
      </w:r>
      <w:proofErr w:type="spellEnd"/>
      <w:r w:rsidRPr="006D2EED">
        <w:rPr>
          <w:rFonts w:ascii="Monaco" w:eastAsia="Times New Roman" w:hAnsi="Monaco" w:cs="Times New Roman"/>
          <w:color w:val="000000"/>
          <w:sz w:val="16"/>
          <w:szCs w:val="16"/>
        </w:rPr>
        <w:t>()...</w:t>
      </w:r>
    </w:p>
    <w:p w14:paraId="3FCB2E58" w14:textId="77777777" w:rsidR="006D2EED" w:rsidRPr="006D2EED" w:rsidRDefault="006D2EED" w:rsidP="006D2EED">
      <w:pPr>
        <w:shd w:val="clear" w:color="auto" w:fill="FFFFFF"/>
        <w:rPr>
          <w:rFonts w:ascii="Monaco" w:eastAsia="Times New Roman" w:hAnsi="Monaco" w:cs="Times New Roman"/>
          <w:color w:val="000000"/>
          <w:sz w:val="16"/>
          <w:szCs w:val="16"/>
        </w:rPr>
      </w:pPr>
      <w:r w:rsidRPr="006D2EED">
        <w:rPr>
          <w:rFonts w:ascii="Monaco" w:eastAsia="Times New Roman" w:hAnsi="Monaco" w:cs="Times New Roman"/>
          <w:color w:val="000000"/>
          <w:sz w:val="16"/>
          <w:szCs w:val="16"/>
        </w:rPr>
        <w:t xml:space="preserve">2024-04-16 13:56:43,467 [main] </w:t>
      </w:r>
      <w:proofErr w:type="gramStart"/>
      <w:r w:rsidRPr="006D2EED">
        <w:rPr>
          <w:rFonts w:ascii="Monaco" w:eastAsia="Times New Roman" w:hAnsi="Monaco" w:cs="Times New Roman"/>
          <w:color w:val="000000"/>
          <w:sz w:val="16"/>
          <w:szCs w:val="16"/>
        </w:rPr>
        <w:t xml:space="preserve">INFO  </w:t>
      </w:r>
      <w:proofErr w:type="spellStart"/>
      <w:r w:rsidRPr="006D2EED">
        <w:rPr>
          <w:rFonts w:ascii="Monaco" w:eastAsia="Times New Roman" w:hAnsi="Monaco" w:cs="Times New Roman"/>
          <w:color w:val="000000"/>
          <w:sz w:val="16"/>
          <w:szCs w:val="16"/>
        </w:rPr>
        <w:t>org.reactome.fi</w:t>
      </w:r>
      <w:proofErr w:type="gramEnd"/>
      <w:r w:rsidRPr="006D2EED">
        <w:rPr>
          <w:rFonts w:ascii="Monaco" w:eastAsia="Times New Roman" w:hAnsi="Monaco" w:cs="Times New Roman"/>
          <w:color w:val="000000"/>
          <w:sz w:val="16"/>
          <w:szCs w:val="16"/>
        </w:rPr>
        <w:t>.FINetworkBuilder</w:t>
      </w:r>
      <w:proofErr w:type="spellEnd"/>
      <w:r w:rsidRPr="006D2EED">
        <w:rPr>
          <w:rFonts w:ascii="Monaco" w:eastAsia="Times New Roman" w:hAnsi="Monaco" w:cs="Times New Roman"/>
          <w:color w:val="000000"/>
          <w:sz w:val="16"/>
          <w:szCs w:val="16"/>
        </w:rPr>
        <w:t xml:space="preserve">  - Generating GO.terms_and_ids.txt from </w:t>
      </w:r>
      <w:proofErr w:type="spellStart"/>
      <w:r w:rsidRPr="006D2EED">
        <w:rPr>
          <w:rFonts w:ascii="Monaco" w:eastAsia="Times New Roman" w:hAnsi="Monaco" w:cs="Times New Roman"/>
          <w:color w:val="000000"/>
          <w:sz w:val="16"/>
          <w:szCs w:val="16"/>
        </w:rPr>
        <w:t>go.obo</w:t>
      </w:r>
      <w:proofErr w:type="spellEnd"/>
      <w:r w:rsidRPr="006D2EED">
        <w:rPr>
          <w:rFonts w:ascii="Monaco" w:eastAsia="Times New Roman" w:hAnsi="Monaco" w:cs="Times New Roman"/>
          <w:color w:val="000000"/>
          <w:sz w:val="16"/>
          <w:szCs w:val="16"/>
        </w:rPr>
        <w:t>...</w:t>
      </w:r>
    </w:p>
    <w:p w14:paraId="279868B0" w14:textId="77777777" w:rsidR="009E190F" w:rsidRDefault="009E190F" w:rsidP="009E190F"/>
    <w:p w14:paraId="08B5A758" w14:textId="7C459AD0" w:rsidR="00FE254C" w:rsidRDefault="00FE254C" w:rsidP="009E190F">
      <w:r>
        <w:t xml:space="preserve">After this method running, </w:t>
      </w:r>
      <w:r w:rsidR="0086148B">
        <w:t>5</w:t>
      </w:r>
      <w:r>
        <w:t xml:space="preserve"> files should be generated as following:</w:t>
      </w:r>
    </w:p>
    <w:p w14:paraId="3BE17E1C" w14:textId="77777777" w:rsidR="00FE254C" w:rsidRDefault="00FE254C" w:rsidP="009E190F"/>
    <w:p w14:paraId="32BBC467" w14:textId="477EC519" w:rsidR="00B174A4" w:rsidRDefault="00B174A4" w:rsidP="00B174A4">
      <w:r>
        <w:t xml:space="preserve">Uni2Pfam.txt in the </w:t>
      </w:r>
      <w:proofErr w:type="spellStart"/>
      <w:r>
        <w:t>UniProt</w:t>
      </w:r>
      <w:proofErr w:type="spellEnd"/>
      <w:r>
        <w:t xml:space="preserve"> directory</w:t>
      </w:r>
    </w:p>
    <w:p w14:paraId="792F6237" w14:textId="19628FB2" w:rsidR="00FE254C" w:rsidRDefault="00B174A4" w:rsidP="00B174A4">
      <w:r>
        <w:t xml:space="preserve">SwissProtACIDMap.txt in the </w:t>
      </w:r>
      <w:proofErr w:type="spellStart"/>
      <w:r>
        <w:t>UniProt</w:t>
      </w:r>
      <w:proofErr w:type="spellEnd"/>
      <w:r>
        <w:t xml:space="preserve"> directory</w:t>
      </w:r>
    </w:p>
    <w:p w14:paraId="747AADC4" w14:textId="21692F57" w:rsidR="00FE2E46" w:rsidRDefault="00FE2E46" w:rsidP="00B174A4">
      <w:r>
        <w:t xml:space="preserve">ACIDMap.txt in the </w:t>
      </w:r>
      <w:proofErr w:type="spellStart"/>
      <w:r>
        <w:t>UniProt</w:t>
      </w:r>
      <w:proofErr w:type="spellEnd"/>
      <w:r>
        <w:t xml:space="preserve"> directory</w:t>
      </w:r>
    </w:p>
    <w:p w14:paraId="6445F611" w14:textId="72DD61F7" w:rsidR="0086148B" w:rsidRPr="00DA3BB9" w:rsidRDefault="005E2099" w:rsidP="00DA3BB9">
      <w:pPr>
        <w:pStyle w:val="p1"/>
      </w:pPr>
      <w:r w:rsidRPr="00344498">
        <w:rPr>
          <w:rFonts w:cs="Monaco"/>
          <w:color w:val="000000"/>
          <w:sz w:val="20"/>
          <w:szCs w:val="20"/>
        </w:rPr>
        <w:t>ENTREZ_TO_UNIPROT_MAP_FILE_NAME</w:t>
      </w:r>
      <w:r>
        <w:rPr>
          <w:rFonts w:cs="Monaco"/>
          <w:color w:val="000000"/>
          <w:sz w:val="20"/>
          <w:szCs w:val="20"/>
        </w:rPr>
        <w:t xml:space="preserve"> as configured</w:t>
      </w:r>
      <w:r w:rsidR="00DA3BB9">
        <w:rPr>
          <w:rFonts w:cs="Monaco"/>
          <w:color w:val="000000"/>
          <w:sz w:val="20"/>
          <w:szCs w:val="20"/>
        </w:rPr>
        <w:t xml:space="preserve"> (e.g. </w:t>
      </w:r>
      <w:r w:rsidR="00DA3BB9">
        <w:t>${DATA_SET_</w:t>
      </w:r>
      <w:proofErr w:type="gramStart"/>
      <w:r w:rsidR="00DA3BB9">
        <w:t>DIR}/</w:t>
      </w:r>
      <w:proofErr w:type="spellStart"/>
      <w:r w:rsidR="00DA3BB9">
        <w:rPr>
          <w:rStyle w:val="s1"/>
        </w:rPr>
        <w:t>iproclass</w:t>
      </w:r>
      <w:proofErr w:type="spellEnd"/>
      <w:r w:rsidR="00DA3BB9">
        <w:t>/122816/EntrezToUniProt.txt</w:t>
      </w:r>
      <w:proofErr w:type="gramEnd"/>
      <w:r w:rsidR="00DA3BB9">
        <w:t>)</w:t>
      </w:r>
    </w:p>
    <w:p w14:paraId="29D7C7A0" w14:textId="48D38CBF" w:rsidR="00FE254C" w:rsidRDefault="0086148B" w:rsidP="009E190F">
      <w:r>
        <w:t>GO.terms_and_ids.txt in the configured GO directory</w:t>
      </w:r>
    </w:p>
    <w:p w14:paraId="657022D9" w14:textId="77777777" w:rsidR="0086148B" w:rsidRDefault="0086148B" w:rsidP="009E190F"/>
    <w:p w14:paraId="278DD7F4" w14:textId="6C4013A9" w:rsidR="003065C1" w:rsidRPr="00F0315A" w:rsidRDefault="003065C1" w:rsidP="003065C1">
      <w:pPr>
        <w:pStyle w:val="ListParagraph"/>
        <w:numPr>
          <w:ilvl w:val="0"/>
          <w:numId w:val="17"/>
        </w:numPr>
        <w:rPr>
          <w:b/>
        </w:rPr>
      </w:pPr>
      <w:proofErr w:type="spellStart"/>
      <w:proofErr w:type="gramStart"/>
      <w:r w:rsidRPr="00F0315A">
        <w:rPr>
          <w:b/>
        </w:rPr>
        <w:t>convertPathwayDBs</w:t>
      </w:r>
      <w:proofErr w:type="spellEnd"/>
      <w:r w:rsidRPr="00F0315A">
        <w:rPr>
          <w:b/>
        </w:rPr>
        <w:t>(</w:t>
      </w:r>
      <w:proofErr w:type="gramEnd"/>
      <w:r w:rsidRPr="00F0315A">
        <w:rPr>
          <w:b/>
        </w:rPr>
        <w:t>)</w:t>
      </w:r>
    </w:p>
    <w:p w14:paraId="6D4B6C64" w14:textId="77777777" w:rsidR="00A4178B" w:rsidRDefault="00A4178B" w:rsidP="00A4178B"/>
    <w:p w14:paraId="2947EE3A" w14:textId="4C835782" w:rsidR="00A4178B" w:rsidRDefault="004430F6" w:rsidP="00A4178B">
      <w:r>
        <w:t>Convert Pathways in NCI</w:t>
      </w:r>
      <w:r w:rsidR="00CF5670">
        <w:t>-</w:t>
      </w:r>
      <w:r>
        <w:t xml:space="preserve">PID, and Panther, and TF/Target interactions into individual curator tool project files. </w:t>
      </w:r>
      <w:r w:rsidR="007E3A18">
        <w:t>You may need to open these converted project files in the curator tool to see how they look like and make sure they are correct.</w:t>
      </w:r>
    </w:p>
    <w:p w14:paraId="51948BC5" w14:textId="77777777" w:rsidR="00E66F8A" w:rsidRDefault="00E66F8A" w:rsidP="00E66F8A"/>
    <w:p w14:paraId="750E5EFC" w14:textId="1240D8BA" w:rsidR="00C50017" w:rsidRDefault="00355BF6" w:rsidP="00355BF6">
      <w:r>
        <w:t>Notes:</w:t>
      </w:r>
      <w:r>
        <w:tab/>
      </w:r>
      <w:r w:rsidR="00C50017">
        <w:t xml:space="preserve">0). Make use to change the URL for </w:t>
      </w:r>
      <w:proofErr w:type="spellStart"/>
      <w:r w:rsidR="00C50017">
        <w:t>BioPAX</w:t>
      </w:r>
      <w:proofErr w:type="spellEnd"/>
      <w:r w:rsidR="00C50017">
        <w:t xml:space="preserve"> level 2 from </w:t>
      </w:r>
      <w:r w:rsidR="00C50017" w:rsidRPr="007E6F94">
        <w:rPr>
          <w:highlight w:val="yellow"/>
        </w:rPr>
        <w:t>http to https</w:t>
      </w:r>
      <w:r w:rsidR="00C50017">
        <w:t xml:space="preserve"> for the two old </w:t>
      </w:r>
      <w:proofErr w:type="spellStart"/>
      <w:r w:rsidR="00C50017">
        <w:t>BioPAX</w:t>
      </w:r>
      <w:proofErr w:type="spellEnd"/>
      <w:r w:rsidR="00C50017">
        <w:t xml:space="preserve"> files from NCI-PID. The two files used for FI_2024 have been edited and should be good.</w:t>
      </w:r>
      <w:r w:rsidR="002C789A">
        <w:t xml:space="preserve"> </w:t>
      </w:r>
    </w:p>
    <w:p w14:paraId="76567C9D" w14:textId="5D7B6D88" w:rsidR="00860047" w:rsidRDefault="00C50017" w:rsidP="00355BF6">
      <w:r>
        <w:t xml:space="preserve">              </w:t>
      </w:r>
      <w:r w:rsidR="00A66208" w:rsidRPr="00B60203">
        <w:rPr>
          <w:highlight w:val="yellow"/>
        </w:rPr>
        <w:t>1). Before running this method, make sure all jar files are in the local maven repo. Read READE.md to install jar files used by protégé. Otherwise, it will not work!</w:t>
      </w:r>
    </w:p>
    <w:p w14:paraId="1B3D72DF" w14:textId="40EEAB4B" w:rsidR="00BA4609" w:rsidRDefault="0049395D" w:rsidP="00860047">
      <w:pPr>
        <w:ind w:firstLine="720"/>
      </w:pPr>
      <w:r>
        <w:lastRenderedPageBreak/>
        <w:t>2</w:t>
      </w:r>
      <w:r w:rsidR="00BA4609">
        <w:t>). In order to keep the logging file, make sure log4j.prop is configured to write output to a file.</w:t>
      </w:r>
    </w:p>
    <w:p w14:paraId="5A821B82" w14:textId="2415F2AD" w:rsidR="00355BF6" w:rsidRDefault="0049395D" w:rsidP="00B7118A">
      <w:pPr>
        <w:ind w:firstLine="720"/>
      </w:pPr>
      <w:r>
        <w:t>3</w:t>
      </w:r>
      <w:r w:rsidR="00355BF6">
        <w:t>). Make sure to assign enough memory for running this method (e.g. –Xmx10</w:t>
      </w:r>
      <w:r>
        <w:t>G</w:t>
      </w:r>
      <w:r w:rsidR="00355BF6">
        <w:t>).</w:t>
      </w:r>
    </w:p>
    <w:p w14:paraId="242E7F0C" w14:textId="0289F907" w:rsidR="00355BF6" w:rsidRDefault="00355BF6" w:rsidP="00B7118A">
      <w:pPr>
        <w:ind w:firstLine="720"/>
      </w:pPr>
      <w:r>
        <w:rPr>
          <w:highlight w:val="yellow"/>
        </w:rPr>
        <w:t xml:space="preserve">4). </w:t>
      </w:r>
      <w:proofErr w:type="spellStart"/>
      <w:r w:rsidRPr="00D75FEA">
        <w:rPr>
          <w:highlight w:val="yellow"/>
        </w:rPr>
        <w:t>ReferenceIsoform</w:t>
      </w:r>
      <w:proofErr w:type="spellEnd"/>
      <w:r w:rsidRPr="00D75FEA">
        <w:rPr>
          <w:highlight w:val="yellow"/>
        </w:rPr>
        <w:t xml:space="preserve"> instances may have been fetched out from the database during converting. However, our converting cannot take use of isoforms yet. </w:t>
      </w:r>
      <w:proofErr w:type="gramStart"/>
      <w:r w:rsidRPr="00D75FEA">
        <w:rPr>
          <w:highlight w:val="yellow"/>
        </w:rPr>
        <w:t>So</w:t>
      </w:r>
      <w:proofErr w:type="gramEnd"/>
      <w:r w:rsidRPr="00D75FEA">
        <w:rPr>
          <w:highlight w:val="yellow"/>
        </w:rPr>
        <w:t xml:space="preserve"> the Isoform instances should be treated as the top-level </w:t>
      </w:r>
      <w:proofErr w:type="spellStart"/>
      <w:r w:rsidRPr="00D75FEA">
        <w:rPr>
          <w:highlight w:val="yellow"/>
        </w:rPr>
        <w:t>ReferenceGeneProduct</w:t>
      </w:r>
      <w:proofErr w:type="spellEnd"/>
      <w:r w:rsidRPr="00D75FEA">
        <w:rPr>
          <w:highlight w:val="yellow"/>
        </w:rPr>
        <w:t xml:space="preserve"> instance!</w:t>
      </w:r>
    </w:p>
    <w:p w14:paraId="71083B7A" w14:textId="7AD679CF" w:rsidR="00E238A2" w:rsidRDefault="00E238A2" w:rsidP="00355BF6">
      <w:r>
        <w:tab/>
      </w:r>
      <w:r w:rsidR="00087252">
        <w:t>5</w:t>
      </w:r>
      <w:r>
        <w:t xml:space="preserve">). For converting the </w:t>
      </w:r>
      <w:proofErr w:type="spellStart"/>
      <w:r>
        <w:t>BioCarta</w:t>
      </w:r>
      <w:proofErr w:type="spellEnd"/>
      <w:r>
        <w:t xml:space="preserve"> pathways in the NCI-PID pathway, </w:t>
      </w:r>
      <w:r w:rsidR="00B618AF">
        <w:t>a</w:t>
      </w:r>
      <w:r w:rsidR="00861751">
        <w:t xml:space="preserve"> </w:t>
      </w:r>
      <w:r w:rsidR="00DA3020">
        <w:t xml:space="preserve">file called </w:t>
      </w:r>
      <w:r w:rsidR="00861751">
        <w:t>GO.terms_and_ids.txt in the resource folder has been used</w:t>
      </w:r>
      <w:r w:rsidR="00DA3020">
        <w:t xml:space="preserve">, which is required by </w:t>
      </w:r>
      <w:proofErr w:type="spellStart"/>
      <w:r w:rsidR="00DA3020">
        <w:t>BioPAXToReactomeConverter</w:t>
      </w:r>
      <w:proofErr w:type="spellEnd"/>
      <w:r w:rsidR="00DA3020">
        <w:t xml:space="preserve"> in another project, </w:t>
      </w:r>
      <w:proofErr w:type="spellStart"/>
      <w:r w:rsidR="00DA3020">
        <w:t>PathwayExchange</w:t>
      </w:r>
      <w:proofErr w:type="spellEnd"/>
      <w:r w:rsidR="00861751">
        <w:t xml:space="preserve">. This </w:t>
      </w:r>
      <w:r w:rsidR="00DA3020">
        <w:t xml:space="preserve">file </w:t>
      </w:r>
      <w:r w:rsidR="00BE6E59">
        <w:t>will</w:t>
      </w:r>
      <w:r w:rsidR="00DA3020">
        <w:t xml:space="preserve"> be copied </w:t>
      </w:r>
      <w:r w:rsidR="0081724E">
        <w:t xml:space="preserve">from the GO directory to the </w:t>
      </w:r>
      <w:proofErr w:type="gramStart"/>
      <w:r w:rsidR="0081724E">
        <w:t>resources</w:t>
      </w:r>
      <w:proofErr w:type="gramEnd"/>
      <w:r w:rsidR="0081724E">
        <w:t xml:space="preserve"> directory so that an updated version can be used</w:t>
      </w:r>
      <w:r w:rsidR="00BE6E59">
        <w:t xml:space="preserve"> by the method automatically</w:t>
      </w:r>
      <w:r w:rsidR="00F851CC">
        <w:t xml:space="preserve"> (Note: This step is handled by the program, there is no need to copy it manually</w:t>
      </w:r>
      <w:r w:rsidR="00B7118A">
        <w:t xml:space="preserve">. </w:t>
      </w:r>
      <w:r w:rsidR="00B7118A" w:rsidRPr="00B7118A">
        <w:rPr>
          <w:highlight w:val="yellow"/>
        </w:rPr>
        <w:t>Check to make sure!</w:t>
      </w:r>
      <w:r w:rsidR="00F851CC">
        <w:t>).</w:t>
      </w:r>
    </w:p>
    <w:p w14:paraId="1ECE3051" w14:textId="11DA46E1" w:rsidR="002A49AD" w:rsidRDefault="002A49AD" w:rsidP="00355BF6">
      <w:r>
        <w:tab/>
      </w:r>
      <w:r w:rsidR="00087252">
        <w:t>6</w:t>
      </w:r>
      <w:r>
        <w:t xml:space="preserve">). </w:t>
      </w:r>
      <w:r w:rsidR="00B56A39">
        <w:t xml:space="preserve">For converting pathways in the Panther database, a file called “SpeciesToChEBIId.txt” in the resources folder </w:t>
      </w:r>
      <w:r w:rsidR="00CA1F3E">
        <w:t>is</w:t>
      </w:r>
      <w:r w:rsidR="00B56A39">
        <w:t xml:space="preserve"> used. This file is old and has not been updated. This may be fine considering all Panther pathways have not been updated for quite a while.</w:t>
      </w:r>
    </w:p>
    <w:p w14:paraId="5EC59728" w14:textId="4552A897" w:rsidR="000278B7" w:rsidRDefault="000278B7" w:rsidP="00355BF6">
      <w:r>
        <w:tab/>
      </w:r>
      <w:r w:rsidR="00087252">
        <w:t>7</w:t>
      </w:r>
      <w:r w:rsidR="00945225">
        <w:t xml:space="preserve">). Starting with Version 2020, literature references used by Panther are not processed any more since the NCBI </w:t>
      </w:r>
      <w:proofErr w:type="spellStart"/>
      <w:r w:rsidR="00945225">
        <w:t>EUtil</w:t>
      </w:r>
      <w:proofErr w:type="spellEnd"/>
      <w:r w:rsidR="00945225">
        <w:t xml:space="preserve"> API used by auto-fetching detailed </w:t>
      </w:r>
      <w:proofErr w:type="spellStart"/>
      <w:r w:rsidR="00945225">
        <w:t>pubmed</w:t>
      </w:r>
      <w:proofErr w:type="spellEnd"/>
      <w:r w:rsidR="00945225">
        <w:t xml:space="preserve"> information is just too slow. </w:t>
      </w:r>
      <w:proofErr w:type="gramStart"/>
      <w:r w:rsidR="00945225">
        <w:t>Also</w:t>
      </w:r>
      <w:proofErr w:type="gramEnd"/>
      <w:r w:rsidR="00945225">
        <w:t xml:space="preserve"> the detailed information for imported panther pathways are not really investigated. </w:t>
      </w:r>
    </w:p>
    <w:p w14:paraId="53D4BE7A" w14:textId="1BD4BE91" w:rsidR="00947DF1" w:rsidRDefault="00947DF1" w:rsidP="00947DF1">
      <w:r>
        <w:tab/>
      </w:r>
      <w:r w:rsidR="00087252">
        <w:t>8</w:t>
      </w:r>
      <w:r>
        <w:t>). For TRED database</w:t>
      </w:r>
      <w:r w:rsidR="00E42C16">
        <w:t>,</w:t>
      </w:r>
      <w:r>
        <w:t xml:space="preserve"> we use gene names, which are used in the TRED database, in our target Reactome database directly to map to </w:t>
      </w:r>
      <w:proofErr w:type="spellStart"/>
      <w:r>
        <w:t>UniProt</w:t>
      </w:r>
      <w:proofErr w:type="spellEnd"/>
      <w:r>
        <w:t>. Some of gene names in TRED cannot be mapped. See below (partial list):</w:t>
      </w:r>
    </w:p>
    <w:p w14:paraId="239C4263" w14:textId="77777777" w:rsidR="00947DF1" w:rsidRDefault="00947DF1" w:rsidP="00947DF1"/>
    <w:p w14:paraId="340B8E88" w14:textId="5D0D7049" w:rsidR="00DC22D2" w:rsidRPr="00DC22D2" w:rsidRDefault="00DC22D2" w:rsidP="00DC22D2">
      <w:pPr>
        <w:rPr>
          <w:rFonts w:ascii="Courier" w:hAnsi="Courier"/>
          <w:sz w:val="16"/>
          <w:szCs w:val="16"/>
        </w:rPr>
      </w:pPr>
      <w:r>
        <w:rPr>
          <w:rFonts w:ascii="Courier" w:hAnsi="Courier"/>
          <w:sz w:val="16"/>
          <w:szCs w:val="16"/>
        </w:rPr>
        <w:t>……</w:t>
      </w:r>
    </w:p>
    <w:p w14:paraId="3A67BF6A" w14:textId="77777777" w:rsidR="00DC22D2" w:rsidRPr="00DC22D2" w:rsidRDefault="00DC22D2" w:rsidP="00DC22D2">
      <w:pPr>
        <w:rPr>
          <w:rFonts w:ascii="Courier" w:hAnsi="Courier"/>
          <w:sz w:val="16"/>
          <w:szCs w:val="16"/>
        </w:rPr>
      </w:pPr>
      <w:r w:rsidRPr="00DC22D2">
        <w:rPr>
          <w:rFonts w:ascii="Courier" w:hAnsi="Courier"/>
          <w:sz w:val="16"/>
          <w:szCs w:val="16"/>
        </w:rPr>
        <w:t xml:space="preserve">2013-12-06 15:01:15,278 [main] </w:t>
      </w:r>
      <w:proofErr w:type="gramStart"/>
      <w:r w:rsidRPr="00DC22D2">
        <w:rPr>
          <w:rFonts w:ascii="Courier" w:hAnsi="Courier"/>
          <w:sz w:val="16"/>
          <w:szCs w:val="16"/>
        </w:rPr>
        <w:t xml:space="preserve">WARN  </w:t>
      </w:r>
      <w:proofErr w:type="spellStart"/>
      <w:r w:rsidRPr="00DC22D2">
        <w:rPr>
          <w:rFonts w:ascii="Courier" w:hAnsi="Courier"/>
          <w:sz w:val="16"/>
          <w:szCs w:val="16"/>
        </w:rPr>
        <w:t>org</w:t>
      </w:r>
      <w:proofErr w:type="gramEnd"/>
      <w:r w:rsidRPr="00DC22D2">
        <w:rPr>
          <w:rFonts w:ascii="Courier" w:hAnsi="Courier"/>
          <w:sz w:val="16"/>
          <w:szCs w:val="16"/>
        </w:rPr>
        <w:t>.reactome.convert.common.PostProcessTemplate</w:t>
      </w:r>
      <w:proofErr w:type="spellEnd"/>
      <w:r w:rsidRPr="00DC22D2">
        <w:rPr>
          <w:rFonts w:ascii="Courier" w:hAnsi="Courier"/>
          <w:sz w:val="16"/>
          <w:szCs w:val="16"/>
        </w:rPr>
        <w:t xml:space="preserve">  - PWCR1 for EWAS -4791 cannot be mapped to </w:t>
      </w:r>
      <w:proofErr w:type="spellStart"/>
      <w:r w:rsidRPr="00DC22D2">
        <w:rPr>
          <w:rFonts w:ascii="Courier" w:hAnsi="Courier"/>
          <w:sz w:val="16"/>
          <w:szCs w:val="16"/>
        </w:rPr>
        <w:t>UniProt</w:t>
      </w:r>
      <w:proofErr w:type="spellEnd"/>
      <w:r w:rsidRPr="00DC22D2">
        <w:rPr>
          <w:rFonts w:ascii="Courier" w:hAnsi="Courier"/>
          <w:sz w:val="16"/>
          <w:szCs w:val="16"/>
        </w:rPr>
        <w:t>!</w:t>
      </w:r>
    </w:p>
    <w:p w14:paraId="39270E57" w14:textId="77777777" w:rsidR="00DC22D2" w:rsidRPr="00DC22D2" w:rsidRDefault="00DC22D2" w:rsidP="00DC22D2">
      <w:pPr>
        <w:rPr>
          <w:rFonts w:ascii="Courier" w:hAnsi="Courier"/>
          <w:sz w:val="16"/>
          <w:szCs w:val="16"/>
        </w:rPr>
      </w:pPr>
      <w:r w:rsidRPr="00DC22D2">
        <w:rPr>
          <w:rFonts w:ascii="Courier" w:hAnsi="Courier"/>
          <w:sz w:val="16"/>
          <w:szCs w:val="16"/>
        </w:rPr>
        <w:t xml:space="preserve">2013-12-06 15:01:16,685 [main] </w:t>
      </w:r>
      <w:proofErr w:type="gramStart"/>
      <w:r w:rsidRPr="00DC22D2">
        <w:rPr>
          <w:rFonts w:ascii="Courier" w:hAnsi="Courier"/>
          <w:sz w:val="16"/>
          <w:szCs w:val="16"/>
        </w:rPr>
        <w:t xml:space="preserve">WARN  </w:t>
      </w:r>
      <w:proofErr w:type="spellStart"/>
      <w:r w:rsidRPr="00DC22D2">
        <w:rPr>
          <w:rFonts w:ascii="Courier" w:hAnsi="Courier"/>
          <w:sz w:val="16"/>
          <w:szCs w:val="16"/>
        </w:rPr>
        <w:t>org</w:t>
      </w:r>
      <w:proofErr w:type="gramEnd"/>
      <w:r w:rsidRPr="00DC22D2">
        <w:rPr>
          <w:rFonts w:ascii="Courier" w:hAnsi="Courier"/>
          <w:sz w:val="16"/>
          <w:szCs w:val="16"/>
        </w:rPr>
        <w:t>.reactome.convert.common.PostProcessTemplate</w:t>
      </w:r>
      <w:proofErr w:type="spellEnd"/>
      <w:r w:rsidRPr="00DC22D2">
        <w:rPr>
          <w:rFonts w:ascii="Courier" w:hAnsi="Courier"/>
          <w:sz w:val="16"/>
          <w:szCs w:val="16"/>
        </w:rPr>
        <w:t xml:space="preserve">  - NYD-SP28 for EWAS -5071 cannot be mapped to </w:t>
      </w:r>
      <w:proofErr w:type="spellStart"/>
      <w:r w:rsidRPr="00DC22D2">
        <w:rPr>
          <w:rFonts w:ascii="Courier" w:hAnsi="Courier"/>
          <w:sz w:val="16"/>
          <w:szCs w:val="16"/>
        </w:rPr>
        <w:t>UniProt</w:t>
      </w:r>
      <w:proofErr w:type="spellEnd"/>
      <w:r w:rsidRPr="00DC22D2">
        <w:rPr>
          <w:rFonts w:ascii="Courier" w:hAnsi="Courier"/>
          <w:sz w:val="16"/>
          <w:szCs w:val="16"/>
        </w:rPr>
        <w:t>!</w:t>
      </w:r>
    </w:p>
    <w:p w14:paraId="2A5DE85D" w14:textId="77777777" w:rsidR="00DC22D2" w:rsidRPr="00DC22D2" w:rsidRDefault="00DC22D2" w:rsidP="00DC22D2">
      <w:pPr>
        <w:rPr>
          <w:rFonts w:ascii="Courier" w:hAnsi="Courier"/>
          <w:sz w:val="16"/>
          <w:szCs w:val="16"/>
        </w:rPr>
      </w:pPr>
      <w:r w:rsidRPr="00DC22D2">
        <w:rPr>
          <w:rFonts w:ascii="Courier" w:hAnsi="Courier"/>
          <w:sz w:val="16"/>
          <w:szCs w:val="16"/>
        </w:rPr>
        <w:t xml:space="preserve">2013-12-06 15:01:18,931 [main] </w:t>
      </w:r>
      <w:proofErr w:type="gramStart"/>
      <w:r w:rsidRPr="00DC22D2">
        <w:rPr>
          <w:rFonts w:ascii="Courier" w:hAnsi="Courier"/>
          <w:sz w:val="16"/>
          <w:szCs w:val="16"/>
        </w:rPr>
        <w:t xml:space="preserve">WARN  </w:t>
      </w:r>
      <w:proofErr w:type="spellStart"/>
      <w:r w:rsidRPr="00DC22D2">
        <w:rPr>
          <w:rFonts w:ascii="Courier" w:hAnsi="Courier"/>
          <w:sz w:val="16"/>
          <w:szCs w:val="16"/>
        </w:rPr>
        <w:t>org</w:t>
      </w:r>
      <w:proofErr w:type="gramEnd"/>
      <w:r w:rsidRPr="00DC22D2">
        <w:rPr>
          <w:rFonts w:ascii="Courier" w:hAnsi="Courier"/>
          <w:sz w:val="16"/>
          <w:szCs w:val="16"/>
        </w:rPr>
        <w:t>.reactome.convert.common.PostProcessTemplate</w:t>
      </w:r>
      <w:proofErr w:type="spellEnd"/>
      <w:r w:rsidRPr="00DC22D2">
        <w:rPr>
          <w:rFonts w:ascii="Courier" w:hAnsi="Courier"/>
          <w:sz w:val="16"/>
          <w:szCs w:val="16"/>
        </w:rPr>
        <w:t xml:space="preserve">  - HMG-I for EWAS -5546 cannot be mapped to </w:t>
      </w:r>
      <w:proofErr w:type="spellStart"/>
      <w:r w:rsidRPr="00DC22D2">
        <w:rPr>
          <w:rFonts w:ascii="Courier" w:hAnsi="Courier"/>
          <w:sz w:val="16"/>
          <w:szCs w:val="16"/>
        </w:rPr>
        <w:t>UniProt</w:t>
      </w:r>
      <w:proofErr w:type="spellEnd"/>
      <w:r w:rsidRPr="00DC22D2">
        <w:rPr>
          <w:rFonts w:ascii="Courier" w:hAnsi="Courier"/>
          <w:sz w:val="16"/>
          <w:szCs w:val="16"/>
        </w:rPr>
        <w:t>!</w:t>
      </w:r>
    </w:p>
    <w:p w14:paraId="6FA7F992" w14:textId="77777777" w:rsidR="00DC22D2" w:rsidRPr="00DC22D2" w:rsidRDefault="00DC22D2" w:rsidP="00DC22D2">
      <w:pPr>
        <w:rPr>
          <w:rFonts w:ascii="Courier" w:hAnsi="Courier"/>
          <w:sz w:val="16"/>
          <w:szCs w:val="16"/>
        </w:rPr>
      </w:pPr>
      <w:r w:rsidRPr="00DC22D2">
        <w:rPr>
          <w:rFonts w:ascii="Courier" w:hAnsi="Courier"/>
          <w:sz w:val="16"/>
          <w:szCs w:val="16"/>
        </w:rPr>
        <w:t xml:space="preserve">2013-12-06 15:01:21,482 [main] </w:t>
      </w:r>
      <w:proofErr w:type="gramStart"/>
      <w:r w:rsidRPr="00DC22D2">
        <w:rPr>
          <w:rFonts w:ascii="Courier" w:hAnsi="Courier"/>
          <w:sz w:val="16"/>
          <w:szCs w:val="16"/>
        </w:rPr>
        <w:t xml:space="preserve">WARN  </w:t>
      </w:r>
      <w:proofErr w:type="spellStart"/>
      <w:r w:rsidRPr="00DC22D2">
        <w:rPr>
          <w:rFonts w:ascii="Courier" w:hAnsi="Courier"/>
          <w:sz w:val="16"/>
          <w:szCs w:val="16"/>
        </w:rPr>
        <w:t>org</w:t>
      </w:r>
      <w:proofErr w:type="gramEnd"/>
      <w:r w:rsidRPr="00DC22D2">
        <w:rPr>
          <w:rFonts w:ascii="Courier" w:hAnsi="Courier"/>
          <w:sz w:val="16"/>
          <w:szCs w:val="16"/>
        </w:rPr>
        <w:t>.reactome.convert.common.PostProcessTemplate</w:t>
      </w:r>
      <w:proofErr w:type="spellEnd"/>
      <w:r w:rsidRPr="00DC22D2">
        <w:rPr>
          <w:rFonts w:ascii="Courier" w:hAnsi="Courier"/>
          <w:sz w:val="16"/>
          <w:szCs w:val="16"/>
        </w:rPr>
        <w:t xml:space="preserve">  - MIG-6 for EWAS -6256 cannot be mapped to </w:t>
      </w:r>
      <w:proofErr w:type="spellStart"/>
      <w:r w:rsidRPr="00DC22D2">
        <w:rPr>
          <w:rFonts w:ascii="Courier" w:hAnsi="Courier"/>
          <w:sz w:val="16"/>
          <w:szCs w:val="16"/>
        </w:rPr>
        <w:t>UniProt</w:t>
      </w:r>
      <w:proofErr w:type="spellEnd"/>
      <w:r w:rsidRPr="00DC22D2">
        <w:rPr>
          <w:rFonts w:ascii="Courier" w:hAnsi="Courier"/>
          <w:sz w:val="16"/>
          <w:szCs w:val="16"/>
        </w:rPr>
        <w:t>!</w:t>
      </w:r>
    </w:p>
    <w:p w14:paraId="1A1E4250" w14:textId="77777777" w:rsidR="00DC22D2" w:rsidRPr="00DC22D2" w:rsidRDefault="00DC22D2" w:rsidP="00DC22D2">
      <w:pPr>
        <w:rPr>
          <w:rFonts w:ascii="Courier" w:hAnsi="Courier"/>
          <w:sz w:val="16"/>
          <w:szCs w:val="16"/>
        </w:rPr>
      </w:pPr>
      <w:r w:rsidRPr="00DC22D2">
        <w:rPr>
          <w:rFonts w:ascii="Courier" w:hAnsi="Courier"/>
          <w:sz w:val="16"/>
          <w:szCs w:val="16"/>
        </w:rPr>
        <w:t xml:space="preserve">2013-12-06 15:01:21,648 [main] </w:t>
      </w:r>
      <w:proofErr w:type="gramStart"/>
      <w:r w:rsidRPr="00DC22D2">
        <w:rPr>
          <w:rFonts w:ascii="Courier" w:hAnsi="Courier"/>
          <w:sz w:val="16"/>
          <w:szCs w:val="16"/>
        </w:rPr>
        <w:t xml:space="preserve">WARN  </w:t>
      </w:r>
      <w:proofErr w:type="spellStart"/>
      <w:r w:rsidRPr="00DC22D2">
        <w:rPr>
          <w:rFonts w:ascii="Courier" w:hAnsi="Courier"/>
          <w:sz w:val="16"/>
          <w:szCs w:val="16"/>
        </w:rPr>
        <w:t>org</w:t>
      </w:r>
      <w:proofErr w:type="gramEnd"/>
      <w:r w:rsidRPr="00DC22D2">
        <w:rPr>
          <w:rFonts w:ascii="Courier" w:hAnsi="Courier"/>
          <w:sz w:val="16"/>
          <w:szCs w:val="16"/>
        </w:rPr>
        <w:t>.reactome.convert.common.PostProcessTemplate</w:t>
      </w:r>
      <w:proofErr w:type="spellEnd"/>
      <w:r w:rsidRPr="00DC22D2">
        <w:rPr>
          <w:rFonts w:ascii="Courier" w:hAnsi="Courier"/>
          <w:sz w:val="16"/>
          <w:szCs w:val="16"/>
        </w:rPr>
        <w:t xml:space="preserve">  - LOC339524 for EWAS -6278 cannot be mapped to </w:t>
      </w:r>
      <w:proofErr w:type="spellStart"/>
      <w:r w:rsidRPr="00DC22D2">
        <w:rPr>
          <w:rFonts w:ascii="Courier" w:hAnsi="Courier"/>
          <w:sz w:val="16"/>
          <w:szCs w:val="16"/>
        </w:rPr>
        <w:t>UniProt</w:t>
      </w:r>
      <w:proofErr w:type="spellEnd"/>
      <w:r w:rsidRPr="00DC22D2">
        <w:rPr>
          <w:rFonts w:ascii="Courier" w:hAnsi="Courier"/>
          <w:sz w:val="16"/>
          <w:szCs w:val="16"/>
        </w:rPr>
        <w:t>!</w:t>
      </w:r>
    </w:p>
    <w:p w14:paraId="15E2BCAC" w14:textId="77777777" w:rsidR="00DC22D2" w:rsidRPr="00DC22D2" w:rsidRDefault="00DC22D2" w:rsidP="00DC22D2">
      <w:pPr>
        <w:rPr>
          <w:rFonts w:ascii="Courier" w:hAnsi="Courier"/>
          <w:sz w:val="16"/>
          <w:szCs w:val="16"/>
        </w:rPr>
      </w:pPr>
      <w:r w:rsidRPr="00DC22D2">
        <w:rPr>
          <w:rFonts w:ascii="Courier" w:hAnsi="Courier"/>
          <w:sz w:val="16"/>
          <w:szCs w:val="16"/>
        </w:rPr>
        <w:t xml:space="preserve">2013-12-06 15:01:25,102 [main] </w:t>
      </w:r>
      <w:proofErr w:type="gramStart"/>
      <w:r w:rsidRPr="00DC22D2">
        <w:rPr>
          <w:rFonts w:ascii="Courier" w:hAnsi="Courier"/>
          <w:sz w:val="16"/>
          <w:szCs w:val="16"/>
        </w:rPr>
        <w:t xml:space="preserve">WARN  </w:t>
      </w:r>
      <w:proofErr w:type="spellStart"/>
      <w:r w:rsidRPr="00DC22D2">
        <w:rPr>
          <w:rFonts w:ascii="Courier" w:hAnsi="Courier"/>
          <w:sz w:val="16"/>
          <w:szCs w:val="16"/>
        </w:rPr>
        <w:t>org</w:t>
      </w:r>
      <w:proofErr w:type="gramEnd"/>
      <w:r w:rsidRPr="00DC22D2">
        <w:rPr>
          <w:rFonts w:ascii="Courier" w:hAnsi="Courier"/>
          <w:sz w:val="16"/>
          <w:szCs w:val="16"/>
        </w:rPr>
        <w:t>.reactome.convert.common.PostProcessTemplate</w:t>
      </w:r>
      <w:proofErr w:type="spellEnd"/>
      <w:r w:rsidRPr="00DC22D2">
        <w:rPr>
          <w:rFonts w:ascii="Courier" w:hAnsi="Courier"/>
          <w:sz w:val="16"/>
          <w:szCs w:val="16"/>
        </w:rPr>
        <w:t xml:space="preserve">  - FLJ23356 for EWAS -7005 cannot be mapped to </w:t>
      </w:r>
      <w:proofErr w:type="spellStart"/>
      <w:r w:rsidRPr="00DC22D2">
        <w:rPr>
          <w:rFonts w:ascii="Courier" w:hAnsi="Courier"/>
          <w:sz w:val="16"/>
          <w:szCs w:val="16"/>
        </w:rPr>
        <w:t>UniProt</w:t>
      </w:r>
      <w:proofErr w:type="spellEnd"/>
      <w:r w:rsidRPr="00DC22D2">
        <w:rPr>
          <w:rFonts w:ascii="Courier" w:hAnsi="Courier"/>
          <w:sz w:val="16"/>
          <w:szCs w:val="16"/>
        </w:rPr>
        <w:t>!</w:t>
      </w:r>
    </w:p>
    <w:p w14:paraId="366CE282" w14:textId="77777777" w:rsidR="00DC22D2" w:rsidRPr="00DC22D2" w:rsidRDefault="00DC22D2" w:rsidP="00DC22D2">
      <w:pPr>
        <w:rPr>
          <w:rFonts w:ascii="Courier" w:hAnsi="Courier"/>
          <w:sz w:val="16"/>
          <w:szCs w:val="16"/>
        </w:rPr>
      </w:pPr>
      <w:r w:rsidRPr="00DC22D2">
        <w:rPr>
          <w:rFonts w:ascii="Courier" w:hAnsi="Courier"/>
          <w:sz w:val="16"/>
          <w:szCs w:val="16"/>
        </w:rPr>
        <w:t xml:space="preserve">2013-12-06 15:01:26,128 [main] </w:t>
      </w:r>
      <w:proofErr w:type="gramStart"/>
      <w:r w:rsidRPr="00DC22D2">
        <w:rPr>
          <w:rFonts w:ascii="Courier" w:hAnsi="Courier"/>
          <w:sz w:val="16"/>
          <w:szCs w:val="16"/>
        </w:rPr>
        <w:t xml:space="preserve">WARN  </w:t>
      </w:r>
      <w:proofErr w:type="spellStart"/>
      <w:r w:rsidRPr="00DC22D2">
        <w:rPr>
          <w:rFonts w:ascii="Courier" w:hAnsi="Courier"/>
          <w:sz w:val="16"/>
          <w:szCs w:val="16"/>
        </w:rPr>
        <w:t>org</w:t>
      </w:r>
      <w:proofErr w:type="gramEnd"/>
      <w:r w:rsidRPr="00DC22D2">
        <w:rPr>
          <w:rFonts w:ascii="Courier" w:hAnsi="Courier"/>
          <w:sz w:val="16"/>
          <w:szCs w:val="16"/>
        </w:rPr>
        <w:t>.reactome.convert.common.PostProcessTemplate</w:t>
      </w:r>
      <w:proofErr w:type="spellEnd"/>
      <w:r w:rsidRPr="00DC22D2">
        <w:rPr>
          <w:rFonts w:ascii="Courier" w:hAnsi="Courier"/>
          <w:sz w:val="16"/>
          <w:szCs w:val="16"/>
        </w:rPr>
        <w:t xml:space="preserve">  - col4a1 for EWAS -7393 cannot be mapped to </w:t>
      </w:r>
      <w:proofErr w:type="spellStart"/>
      <w:r w:rsidRPr="00DC22D2">
        <w:rPr>
          <w:rFonts w:ascii="Courier" w:hAnsi="Courier"/>
          <w:sz w:val="16"/>
          <w:szCs w:val="16"/>
        </w:rPr>
        <w:t>UniProt</w:t>
      </w:r>
      <w:proofErr w:type="spellEnd"/>
      <w:r w:rsidRPr="00DC22D2">
        <w:rPr>
          <w:rFonts w:ascii="Courier" w:hAnsi="Courier"/>
          <w:sz w:val="16"/>
          <w:szCs w:val="16"/>
        </w:rPr>
        <w:t>!</w:t>
      </w:r>
    </w:p>
    <w:p w14:paraId="0A3A6EC5" w14:textId="77777777" w:rsidR="00DC22D2" w:rsidRPr="00DC22D2" w:rsidRDefault="00DC22D2" w:rsidP="00DC22D2">
      <w:pPr>
        <w:rPr>
          <w:rFonts w:ascii="Courier" w:hAnsi="Courier"/>
          <w:sz w:val="16"/>
          <w:szCs w:val="16"/>
        </w:rPr>
      </w:pPr>
      <w:r w:rsidRPr="00DC22D2">
        <w:rPr>
          <w:rFonts w:ascii="Courier" w:hAnsi="Courier"/>
          <w:sz w:val="16"/>
          <w:szCs w:val="16"/>
        </w:rPr>
        <w:t xml:space="preserve">2013-12-06 15:01:26,128 [main] </w:t>
      </w:r>
      <w:proofErr w:type="gramStart"/>
      <w:r w:rsidRPr="00DC22D2">
        <w:rPr>
          <w:rFonts w:ascii="Courier" w:hAnsi="Courier"/>
          <w:sz w:val="16"/>
          <w:szCs w:val="16"/>
        </w:rPr>
        <w:t xml:space="preserve">WARN  </w:t>
      </w:r>
      <w:proofErr w:type="spellStart"/>
      <w:r w:rsidRPr="00DC22D2">
        <w:rPr>
          <w:rFonts w:ascii="Courier" w:hAnsi="Courier"/>
          <w:sz w:val="16"/>
          <w:szCs w:val="16"/>
        </w:rPr>
        <w:t>org</w:t>
      </w:r>
      <w:proofErr w:type="gramEnd"/>
      <w:r w:rsidRPr="00DC22D2">
        <w:rPr>
          <w:rFonts w:ascii="Courier" w:hAnsi="Courier"/>
          <w:sz w:val="16"/>
          <w:szCs w:val="16"/>
        </w:rPr>
        <w:t>.reactome.convert.common.PostProcessTemplate</w:t>
      </w:r>
      <w:proofErr w:type="spellEnd"/>
      <w:r w:rsidRPr="00DC22D2">
        <w:rPr>
          <w:rFonts w:ascii="Courier" w:hAnsi="Courier"/>
          <w:sz w:val="16"/>
          <w:szCs w:val="16"/>
        </w:rPr>
        <w:t xml:space="preserve">  - col4a2 for EWAS -7397 cannot be mapped to </w:t>
      </w:r>
      <w:proofErr w:type="spellStart"/>
      <w:r w:rsidRPr="00DC22D2">
        <w:rPr>
          <w:rFonts w:ascii="Courier" w:hAnsi="Courier"/>
          <w:sz w:val="16"/>
          <w:szCs w:val="16"/>
        </w:rPr>
        <w:t>UniProt</w:t>
      </w:r>
      <w:proofErr w:type="spellEnd"/>
      <w:r w:rsidRPr="00DC22D2">
        <w:rPr>
          <w:rFonts w:ascii="Courier" w:hAnsi="Courier"/>
          <w:sz w:val="16"/>
          <w:szCs w:val="16"/>
        </w:rPr>
        <w:t>!</w:t>
      </w:r>
    </w:p>
    <w:p w14:paraId="7EB8315D" w14:textId="77777777" w:rsidR="00DC22D2" w:rsidRPr="00DC22D2" w:rsidRDefault="00DC22D2" w:rsidP="00DC22D2">
      <w:pPr>
        <w:rPr>
          <w:rFonts w:ascii="Courier" w:hAnsi="Courier"/>
          <w:sz w:val="16"/>
          <w:szCs w:val="16"/>
        </w:rPr>
      </w:pPr>
      <w:r w:rsidRPr="00DC22D2">
        <w:rPr>
          <w:rFonts w:ascii="Courier" w:hAnsi="Courier"/>
          <w:sz w:val="16"/>
          <w:szCs w:val="16"/>
        </w:rPr>
        <w:t xml:space="preserve">2013-12-06 15:01:26,882 [main] </w:t>
      </w:r>
      <w:proofErr w:type="gramStart"/>
      <w:r w:rsidRPr="00DC22D2">
        <w:rPr>
          <w:rFonts w:ascii="Courier" w:hAnsi="Courier"/>
          <w:sz w:val="16"/>
          <w:szCs w:val="16"/>
        </w:rPr>
        <w:t xml:space="preserve">WARN  </w:t>
      </w:r>
      <w:proofErr w:type="spellStart"/>
      <w:r w:rsidRPr="00DC22D2">
        <w:rPr>
          <w:rFonts w:ascii="Courier" w:hAnsi="Courier"/>
          <w:sz w:val="16"/>
          <w:szCs w:val="16"/>
        </w:rPr>
        <w:t>org</w:t>
      </w:r>
      <w:proofErr w:type="gramEnd"/>
      <w:r w:rsidRPr="00DC22D2">
        <w:rPr>
          <w:rFonts w:ascii="Courier" w:hAnsi="Courier"/>
          <w:sz w:val="16"/>
          <w:szCs w:val="16"/>
        </w:rPr>
        <w:t>.reactome.convert.common.PostProcessTemplate</w:t>
      </w:r>
      <w:proofErr w:type="spellEnd"/>
      <w:r w:rsidRPr="00DC22D2">
        <w:rPr>
          <w:rFonts w:ascii="Courier" w:hAnsi="Courier"/>
          <w:sz w:val="16"/>
          <w:szCs w:val="16"/>
        </w:rPr>
        <w:t xml:space="preserve">  - RPS3a for EWAS -7709 cannot be mapped to </w:t>
      </w:r>
      <w:proofErr w:type="spellStart"/>
      <w:r w:rsidRPr="00DC22D2">
        <w:rPr>
          <w:rFonts w:ascii="Courier" w:hAnsi="Courier"/>
          <w:sz w:val="16"/>
          <w:szCs w:val="16"/>
        </w:rPr>
        <w:t>UniProt</w:t>
      </w:r>
      <w:proofErr w:type="spellEnd"/>
      <w:r w:rsidRPr="00DC22D2">
        <w:rPr>
          <w:rFonts w:ascii="Courier" w:hAnsi="Courier"/>
          <w:sz w:val="16"/>
          <w:szCs w:val="16"/>
        </w:rPr>
        <w:t>!</w:t>
      </w:r>
    </w:p>
    <w:p w14:paraId="7B4AA6A8" w14:textId="77777777" w:rsidR="00DC22D2" w:rsidRPr="00DC22D2" w:rsidRDefault="00DC22D2" w:rsidP="00DC22D2">
      <w:pPr>
        <w:rPr>
          <w:rFonts w:ascii="Courier" w:hAnsi="Courier"/>
          <w:sz w:val="16"/>
          <w:szCs w:val="16"/>
        </w:rPr>
      </w:pPr>
      <w:r w:rsidRPr="00DC22D2">
        <w:rPr>
          <w:rFonts w:ascii="Courier" w:hAnsi="Courier"/>
          <w:sz w:val="16"/>
          <w:szCs w:val="16"/>
        </w:rPr>
        <w:t xml:space="preserve">2013-12-06 15:01:30,853 [main] </w:t>
      </w:r>
      <w:proofErr w:type="gramStart"/>
      <w:r w:rsidRPr="00DC22D2">
        <w:rPr>
          <w:rFonts w:ascii="Courier" w:hAnsi="Courier"/>
          <w:sz w:val="16"/>
          <w:szCs w:val="16"/>
        </w:rPr>
        <w:t xml:space="preserve">WARN  </w:t>
      </w:r>
      <w:proofErr w:type="spellStart"/>
      <w:r w:rsidRPr="00DC22D2">
        <w:rPr>
          <w:rFonts w:ascii="Courier" w:hAnsi="Courier"/>
          <w:sz w:val="16"/>
          <w:szCs w:val="16"/>
        </w:rPr>
        <w:t>org</w:t>
      </w:r>
      <w:proofErr w:type="gramEnd"/>
      <w:r w:rsidRPr="00DC22D2">
        <w:rPr>
          <w:rFonts w:ascii="Courier" w:hAnsi="Courier"/>
          <w:sz w:val="16"/>
          <w:szCs w:val="16"/>
        </w:rPr>
        <w:t>.reactome.convert.common.PostProcessTemplate</w:t>
      </w:r>
      <w:proofErr w:type="spellEnd"/>
      <w:r w:rsidRPr="00DC22D2">
        <w:rPr>
          <w:rFonts w:ascii="Courier" w:hAnsi="Courier"/>
          <w:sz w:val="16"/>
          <w:szCs w:val="16"/>
        </w:rPr>
        <w:t xml:space="preserve">  - LOC285847 for EWAS -8409 cannot be mapped to </w:t>
      </w:r>
      <w:proofErr w:type="spellStart"/>
      <w:r w:rsidRPr="00DC22D2">
        <w:rPr>
          <w:rFonts w:ascii="Courier" w:hAnsi="Courier"/>
          <w:sz w:val="16"/>
          <w:szCs w:val="16"/>
        </w:rPr>
        <w:t>UniProt</w:t>
      </w:r>
      <w:proofErr w:type="spellEnd"/>
      <w:r w:rsidRPr="00DC22D2">
        <w:rPr>
          <w:rFonts w:ascii="Courier" w:hAnsi="Courier"/>
          <w:sz w:val="16"/>
          <w:szCs w:val="16"/>
        </w:rPr>
        <w:t>!</w:t>
      </w:r>
    </w:p>
    <w:p w14:paraId="79E86E31" w14:textId="77777777" w:rsidR="00DC22D2" w:rsidRPr="00DC22D2" w:rsidRDefault="00DC22D2" w:rsidP="00DC22D2">
      <w:pPr>
        <w:rPr>
          <w:rFonts w:ascii="Courier" w:hAnsi="Courier"/>
          <w:sz w:val="16"/>
          <w:szCs w:val="16"/>
        </w:rPr>
      </w:pPr>
      <w:r w:rsidRPr="00DC22D2">
        <w:rPr>
          <w:rFonts w:ascii="Courier" w:hAnsi="Courier"/>
          <w:sz w:val="16"/>
          <w:szCs w:val="16"/>
        </w:rPr>
        <w:t xml:space="preserve">2013-12-06 15:01:31,805 [main] </w:t>
      </w:r>
      <w:proofErr w:type="gramStart"/>
      <w:r w:rsidRPr="00DC22D2">
        <w:rPr>
          <w:rFonts w:ascii="Courier" w:hAnsi="Courier"/>
          <w:sz w:val="16"/>
          <w:szCs w:val="16"/>
        </w:rPr>
        <w:t xml:space="preserve">WARN  </w:t>
      </w:r>
      <w:proofErr w:type="spellStart"/>
      <w:r w:rsidRPr="00DC22D2">
        <w:rPr>
          <w:rFonts w:ascii="Courier" w:hAnsi="Courier"/>
          <w:sz w:val="16"/>
          <w:szCs w:val="16"/>
        </w:rPr>
        <w:t>org</w:t>
      </w:r>
      <w:proofErr w:type="gramEnd"/>
      <w:r w:rsidRPr="00DC22D2">
        <w:rPr>
          <w:rFonts w:ascii="Courier" w:hAnsi="Courier"/>
          <w:sz w:val="16"/>
          <w:szCs w:val="16"/>
        </w:rPr>
        <w:t>.reactome.convert.common.PostProcessTemplate</w:t>
      </w:r>
      <w:proofErr w:type="spellEnd"/>
      <w:r w:rsidRPr="00DC22D2">
        <w:rPr>
          <w:rFonts w:ascii="Courier" w:hAnsi="Courier"/>
          <w:sz w:val="16"/>
          <w:szCs w:val="16"/>
        </w:rPr>
        <w:t xml:space="preserve">  - TRD@ for EWAS -8742 cannot be mapped to </w:t>
      </w:r>
      <w:proofErr w:type="spellStart"/>
      <w:r w:rsidRPr="00DC22D2">
        <w:rPr>
          <w:rFonts w:ascii="Courier" w:hAnsi="Courier"/>
          <w:sz w:val="16"/>
          <w:szCs w:val="16"/>
        </w:rPr>
        <w:t>UniProt</w:t>
      </w:r>
      <w:proofErr w:type="spellEnd"/>
      <w:r w:rsidRPr="00DC22D2">
        <w:rPr>
          <w:rFonts w:ascii="Courier" w:hAnsi="Courier"/>
          <w:sz w:val="16"/>
          <w:szCs w:val="16"/>
        </w:rPr>
        <w:t>!</w:t>
      </w:r>
    </w:p>
    <w:p w14:paraId="18D54551" w14:textId="64D8550B" w:rsidR="00F42A8A" w:rsidRDefault="00DC22D2" w:rsidP="00DC22D2">
      <w:pPr>
        <w:rPr>
          <w:rFonts w:ascii="Courier" w:hAnsi="Courier"/>
          <w:sz w:val="16"/>
          <w:szCs w:val="16"/>
        </w:rPr>
      </w:pPr>
      <w:r w:rsidRPr="00DC22D2">
        <w:rPr>
          <w:rFonts w:ascii="Courier" w:hAnsi="Courier"/>
          <w:sz w:val="16"/>
          <w:szCs w:val="16"/>
        </w:rPr>
        <w:t xml:space="preserve">2013-12-06 15:01:31,944 [main] </w:t>
      </w:r>
      <w:proofErr w:type="gramStart"/>
      <w:r w:rsidRPr="00DC22D2">
        <w:rPr>
          <w:rFonts w:ascii="Courier" w:hAnsi="Courier"/>
          <w:sz w:val="16"/>
          <w:szCs w:val="16"/>
        </w:rPr>
        <w:t xml:space="preserve">INFO  </w:t>
      </w:r>
      <w:proofErr w:type="spellStart"/>
      <w:r w:rsidRPr="00DC22D2">
        <w:rPr>
          <w:rFonts w:ascii="Courier" w:hAnsi="Courier"/>
          <w:sz w:val="16"/>
          <w:szCs w:val="16"/>
        </w:rPr>
        <w:t>org</w:t>
      </w:r>
      <w:proofErr w:type="gramEnd"/>
      <w:r w:rsidRPr="00DC22D2">
        <w:rPr>
          <w:rFonts w:ascii="Courier" w:hAnsi="Courier"/>
          <w:sz w:val="16"/>
          <w:szCs w:val="16"/>
        </w:rPr>
        <w:t>.reactome.convert.common.PostProcessTemplate</w:t>
      </w:r>
      <w:proofErr w:type="spellEnd"/>
      <w:r w:rsidRPr="00DC22D2">
        <w:rPr>
          <w:rFonts w:ascii="Courier" w:hAnsi="Courier"/>
          <w:sz w:val="16"/>
          <w:szCs w:val="16"/>
        </w:rPr>
        <w:t xml:space="preserve">  - Total unmapped names: 48</w:t>
      </w:r>
    </w:p>
    <w:p w14:paraId="5A4381F4" w14:textId="77777777" w:rsidR="00DC22D2" w:rsidRPr="00634700" w:rsidRDefault="00DC22D2" w:rsidP="00DC22D2">
      <w:pPr>
        <w:rPr>
          <w:rFonts w:ascii="Courier" w:hAnsi="Courier"/>
          <w:sz w:val="16"/>
          <w:szCs w:val="16"/>
        </w:rPr>
      </w:pPr>
    </w:p>
    <w:p w14:paraId="11EB0A18" w14:textId="71B195D7" w:rsidR="00322819" w:rsidRDefault="00232176" w:rsidP="00834B27">
      <w:pPr>
        <w:ind w:firstLine="720"/>
      </w:pPr>
      <w:r>
        <w:t>9</w:t>
      </w:r>
      <w:r w:rsidR="00153D8A">
        <w:t xml:space="preserve">). </w:t>
      </w:r>
      <w:r w:rsidR="002024ED">
        <w:t>For the Encode interaction, we got much more unmapped gene names:</w:t>
      </w:r>
    </w:p>
    <w:p w14:paraId="41EF2BB6" w14:textId="77777777" w:rsidR="002024ED" w:rsidRDefault="002024ED" w:rsidP="002024ED"/>
    <w:p w14:paraId="5605AAED" w14:textId="5CC677E4" w:rsidR="000F6132" w:rsidRPr="00622EF6" w:rsidRDefault="000F6132" w:rsidP="000F6132">
      <w:pPr>
        <w:widowControl w:val="0"/>
        <w:autoSpaceDE w:val="0"/>
        <w:autoSpaceDN w:val="0"/>
        <w:adjustRightInd w:val="0"/>
        <w:rPr>
          <w:rFonts w:ascii="Monaco" w:hAnsi="Monaco" w:cs="Monaco"/>
          <w:color w:val="000000"/>
          <w:sz w:val="16"/>
          <w:szCs w:val="16"/>
        </w:rPr>
      </w:pPr>
      <w:r w:rsidRPr="00622EF6">
        <w:rPr>
          <w:rFonts w:ascii="Monaco" w:hAnsi="Monaco" w:cs="Monaco"/>
          <w:color w:val="000000"/>
          <w:sz w:val="16"/>
          <w:szCs w:val="16"/>
        </w:rPr>
        <w:t>……</w:t>
      </w:r>
    </w:p>
    <w:p w14:paraId="0671E3D9" w14:textId="77777777" w:rsidR="000F6132" w:rsidRPr="00622EF6" w:rsidRDefault="000F6132" w:rsidP="000F6132">
      <w:pPr>
        <w:widowControl w:val="0"/>
        <w:autoSpaceDE w:val="0"/>
        <w:autoSpaceDN w:val="0"/>
        <w:adjustRightInd w:val="0"/>
        <w:rPr>
          <w:rFonts w:ascii="Monaco" w:hAnsi="Monaco" w:cs="Monaco"/>
          <w:sz w:val="16"/>
          <w:szCs w:val="16"/>
        </w:rPr>
      </w:pPr>
      <w:r w:rsidRPr="00622EF6">
        <w:rPr>
          <w:rFonts w:ascii="Monaco" w:hAnsi="Monaco" w:cs="Monaco"/>
          <w:color w:val="000000"/>
          <w:sz w:val="16"/>
          <w:szCs w:val="16"/>
        </w:rPr>
        <w:lastRenderedPageBreak/>
        <w:t xml:space="preserve">2013-12-06 15:09:17,791 [main] </w:t>
      </w:r>
      <w:proofErr w:type="gramStart"/>
      <w:r w:rsidRPr="00622EF6">
        <w:rPr>
          <w:rFonts w:ascii="Monaco" w:hAnsi="Monaco" w:cs="Monaco"/>
          <w:color w:val="000000"/>
          <w:sz w:val="16"/>
          <w:szCs w:val="16"/>
        </w:rPr>
        <w:t xml:space="preserve">WARN  </w:t>
      </w:r>
      <w:proofErr w:type="spellStart"/>
      <w:r w:rsidRPr="00622EF6">
        <w:rPr>
          <w:rFonts w:ascii="Monaco" w:hAnsi="Monaco" w:cs="Monaco"/>
          <w:color w:val="000000"/>
          <w:sz w:val="16"/>
          <w:szCs w:val="16"/>
        </w:rPr>
        <w:t>org</w:t>
      </w:r>
      <w:proofErr w:type="gramEnd"/>
      <w:r w:rsidRPr="00622EF6">
        <w:rPr>
          <w:rFonts w:ascii="Monaco" w:hAnsi="Monaco" w:cs="Monaco"/>
          <w:color w:val="000000"/>
          <w:sz w:val="16"/>
          <w:szCs w:val="16"/>
        </w:rPr>
        <w:t>.reactome.convert.common.PostProcessTemplate</w:t>
      </w:r>
      <w:proofErr w:type="spellEnd"/>
      <w:r w:rsidRPr="00622EF6">
        <w:rPr>
          <w:rFonts w:ascii="Monaco" w:hAnsi="Monaco" w:cs="Monaco"/>
          <w:color w:val="000000"/>
          <w:sz w:val="16"/>
          <w:szCs w:val="16"/>
        </w:rPr>
        <w:t xml:space="preserve">  - LOC100289673 for EWAS -52795 cannot be mapped to </w:t>
      </w:r>
      <w:proofErr w:type="spellStart"/>
      <w:r w:rsidRPr="00622EF6">
        <w:rPr>
          <w:rFonts w:ascii="Monaco" w:hAnsi="Monaco" w:cs="Monaco"/>
          <w:color w:val="000000"/>
          <w:sz w:val="16"/>
          <w:szCs w:val="16"/>
        </w:rPr>
        <w:t>UniProt</w:t>
      </w:r>
      <w:proofErr w:type="spellEnd"/>
      <w:r w:rsidRPr="00622EF6">
        <w:rPr>
          <w:rFonts w:ascii="Monaco" w:hAnsi="Monaco" w:cs="Monaco"/>
          <w:color w:val="000000"/>
          <w:sz w:val="16"/>
          <w:szCs w:val="16"/>
        </w:rPr>
        <w:t>!</w:t>
      </w:r>
    </w:p>
    <w:p w14:paraId="5A3EB048" w14:textId="77777777" w:rsidR="000F6132" w:rsidRPr="00622EF6" w:rsidRDefault="000F6132" w:rsidP="000F6132">
      <w:pPr>
        <w:widowControl w:val="0"/>
        <w:autoSpaceDE w:val="0"/>
        <w:autoSpaceDN w:val="0"/>
        <w:adjustRightInd w:val="0"/>
        <w:rPr>
          <w:rFonts w:ascii="Monaco" w:hAnsi="Monaco" w:cs="Monaco"/>
          <w:sz w:val="16"/>
          <w:szCs w:val="16"/>
        </w:rPr>
      </w:pPr>
      <w:r w:rsidRPr="00622EF6">
        <w:rPr>
          <w:rFonts w:ascii="Monaco" w:hAnsi="Monaco" w:cs="Monaco"/>
          <w:color w:val="000000"/>
          <w:sz w:val="16"/>
          <w:szCs w:val="16"/>
        </w:rPr>
        <w:t xml:space="preserve">2013-12-06 15:09:18,127 [main] </w:t>
      </w:r>
      <w:proofErr w:type="gramStart"/>
      <w:r w:rsidRPr="00622EF6">
        <w:rPr>
          <w:rFonts w:ascii="Monaco" w:hAnsi="Monaco" w:cs="Monaco"/>
          <w:color w:val="000000"/>
          <w:sz w:val="16"/>
          <w:szCs w:val="16"/>
        </w:rPr>
        <w:t xml:space="preserve">WARN  </w:t>
      </w:r>
      <w:proofErr w:type="spellStart"/>
      <w:r w:rsidRPr="00622EF6">
        <w:rPr>
          <w:rFonts w:ascii="Monaco" w:hAnsi="Monaco" w:cs="Monaco"/>
          <w:color w:val="000000"/>
          <w:sz w:val="16"/>
          <w:szCs w:val="16"/>
        </w:rPr>
        <w:t>org</w:t>
      </w:r>
      <w:proofErr w:type="gramEnd"/>
      <w:r w:rsidRPr="00622EF6">
        <w:rPr>
          <w:rFonts w:ascii="Monaco" w:hAnsi="Monaco" w:cs="Monaco"/>
          <w:color w:val="000000"/>
          <w:sz w:val="16"/>
          <w:szCs w:val="16"/>
        </w:rPr>
        <w:t>.reactome.convert.common.PostProcessTemplate</w:t>
      </w:r>
      <w:proofErr w:type="spellEnd"/>
      <w:r w:rsidRPr="00622EF6">
        <w:rPr>
          <w:rFonts w:ascii="Monaco" w:hAnsi="Monaco" w:cs="Monaco"/>
          <w:color w:val="000000"/>
          <w:sz w:val="16"/>
          <w:szCs w:val="16"/>
        </w:rPr>
        <w:t xml:space="preserve">  - LOC283314 for EWAS -52847 cannot be mapped to </w:t>
      </w:r>
      <w:proofErr w:type="spellStart"/>
      <w:r w:rsidRPr="00622EF6">
        <w:rPr>
          <w:rFonts w:ascii="Monaco" w:hAnsi="Monaco" w:cs="Monaco"/>
          <w:color w:val="000000"/>
          <w:sz w:val="16"/>
          <w:szCs w:val="16"/>
        </w:rPr>
        <w:t>UniProt</w:t>
      </w:r>
      <w:proofErr w:type="spellEnd"/>
      <w:r w:rsidRPr="00622EF6">
        <w:rPr>
          <w:rFonts w:ascii="Monaco" w:hAnsi="Monaco" w:cs="Monaco"/>
          <w:color w:val="000000"/>
          <w:sz w:val="16"/>
          <w:szCs w:val="16"/>
        </w:rPr>
        <w:t>!</w:t>
      </w:r>
    </w:p>
    <w:p w14:paraId="31FD99B1" w14:textId="77777777" w:rsidR="000F6132" w:rsidRPr="00622EF6" w:rsidRDefault="000F6132" w:rsidP="000F6132">
      <w:pPr>
        <w:widowControl w:val="0"/>
        <w:autoSpaceDE w:val="0"/>
        <w:autoSpaceDN w:val="0"/>
        <w:adjustRightInd w:val="0"/>
        <w:rPr>
          <w:rFonts w:ascii="Monaco" w:hAnsi="Monaco" w:cs="Monaco"/>
          <w:sz w:val="16"/>
          <w:szCs w:val="16"/>
        </w:rPr>
      </w:pPr>
      <w:r w:rsidRPr="00622EF6">
        <w:rPr>
          <w:rFonts w:ascii="Monaco" w:hAnsi="Monaco" w:cs="Monaco"/>
          <w:color w:val="000000"/>
          <w:sz w:val="16"/>
          <w:szCs w:val="16"/>
        </w:rPr>
        <w:t xml:space="preserve">2013-12-06 15:09:19,042 [main] </w:t>
      </w:r>
      <w:proofErr w:type="gramStart"/>
      <w:r w:rsidRPr="00622EF6">
        <w:rPr>
          <w:rFonts w:ascii="Monaco" w:hAnsi="Monaco" w:cs="Monaco"/>
          <w:color w:val="000000"/>
          <w:sz w:val="16"/>
          <w:szCs w:val="16"/>
        </w:rPr>
        <w:t xml:space="preserve">WARN  </w:t>
      </w:r>
      <w:proofErr w:type="spellStart"/>
      <w:r w:rsidRPr="00622EF6">
        <w:rPr>
          <w:rFonts w:ascii="Monaco" w:hAnsi="Monaco" w:cs="Monaco"/>
          <w:color w:val="000000"/>
          <w:sz w:val="16"/>
          <w:szCs w:val="16"/>
        </w:rPr>
        <w:t>org</w:t>
      </w:r>
      <w:proofErr w:type="gramEnd"/>
      <w:r w:rsidRPr="00622EF6">
        <w:rPr>
          <w:rFonts w:ascii="Monaco" w:hAnsi="Monaco" w:cs="Monaco"/>
          <w:color w:val="000000"/>
          <w:sz w:val="16"/>
          <w:szCs w:val="16"/>
        </w:rPr>
        <w:t>.reactome.convert.common.PostProcessTemplate</w:t>
      </w:r>
      <w:proofErr w:type="spellEnd"/>
      <w:r w:rsidRPr="00622EF6">
        <w:rPr>
          <w:rFonts w:ascii="Monaco" w:hAnsi="Monaco" w:cs="Monaco"/>
          <w:color w:val="000000"/>
          <w:sz w:val="16"/>
          <w:szCs w:val="16"/>
        </w:rPr>
        <w:t xml:space="preserve">  - SAA2 for EWAS -52939 cannot be mapped to </w:t>
      </w:r>
      <w:proofErr w:type="spellStart"/>
      <w:r w:rsidRPr="00622EF6">
        <w:rPr>
          <w:rFonts w:ascii="Monaco" w:hAnsi="Monaco" w:cs="Monaco"/>
          <w:color w:val="000000"/>
          <w:sz w:val="16"/>
          <w:szCs w:val="16"/>
        </w:rPr>
        <w:t>UniProt</w:t>
      </w:r>
      <w:proofErr w:type="spellEnd"/>
      <w:r w:rsidRPr="00622EF6">
        <w:rPr>
          <w:rFonts w:ascii="Monaco" w:hAnsi="Monaco" w:cs="Monaco"/>
          <w:color w:val="000000"/>
          <w:sz w:val="16"/>
          <w:szCs w:val="16"/>
        </w:rPr>
        <w:t>!</w:t>
      </w:r>
    </w:p>
    <w:p w14:paraId="68FDE57A" w14:textId="77777777" w:rsidR="000F6132" w:rsidRPr="00622EF6" w:rsidRDefault="000F6132" w:rsidP="000F6132">
      <w:pPr>
        <w:widowControl w:val="0"/>
        <w:autoSpaceDE w:val="0"/>
        <w:autoSpaceDN w:val="0"/>
        <w:adjustRightInd w:val="0"/>
        <w:rPr>
          <w:rFonts w:ascii="Monaco" w:hAnsi="Monaco" w:cs="Monaco"/>
          <w:sz w:val="16"/>
          <w:szCs w:val="16"/>
        </w:rPr>
      </w:pPr>
      <w:r w:rsidRPr="00622EF6">
        <w:rPr>
          <w:rFonts w:ascii="Monaco" w:hAnsi="Monaco" w:cs="Monaco"/>
          <w:color w:val="000000"/>
          <w:sz w:val="16"/>
          <w:szCs w:val="16"/>
        </w:rPr>
        <w:t xml:space="preserve">2013-12-06 15:09:20,498 [main] </w:t>
      </w:r>
      <w:proofErr w:type="gramStart"/>
      <w:r w:rsidRPr="00622EF6">
        <w:rPr>
          <w:rFonts w:ascii="Monaco" w:hAnsi="Monaco" w:cs="Monaco"/>
          <w:color w:val="000000"/>
          <w:sz w:val="16"/>
          <w:szCs w:val="16"/>
        </w:rPr>
        <w:t xml:space="preserve">WARN  </w:t>
      </w:r>
      <w:proofErr w:type="spellStart"/>
      <w:r w:rsidRPr="00622EF6">
        <w:rPr>
          <w:rFonts w:ascii="Monaco" w:hAnsi="Monaco" w:cs="Monaco"/>
          <w:color w:val="000000"/>
          <w:sz w:val="16"/>
          <w:szCs w:val="16"/>
        </w:rPr>
        <w:t>org</w:t>
      </w:r>
      <w:proofErr w:type="gramEnd"/>
      <w:r w:rsidRPr="00622EF6">
        <w:rPr>
          <w:rFonts w:ascii="Monaco" w:hAnsi="Monaco" w:cs="Monaco"/>
          <w:color w:val="000000"/>
          <w:sz w:val="16"/>
          <w:szCs w:val="16"/>
        </w:rPr>
        <w:t>.reactome.convert.common.PostProcessTemplate</w:t>
      </w:r>
      <w:proofErr w:type="spellEnd"/>
      <w:r w:rsidRPr="00622EF6">
        <w:rPr>
          <w:rFonts w:ascii="Monaco" w:hAnsi="Monaco" w:cs="Monaco"/>
          <w:color w:val="000000"/>
          <w:sz w:val="16"/>
          <w:szCs w:val="16"/>
        </w:rPr>
        <w:t xml:space="preserve">  - SNORD59A for EWAS -53527 cannot be mapped to </w:t>
      </w:r>
      <w:proofErr w:type="spellStart"/>
      <w:r w:rsidRPr="00622EF6">
        <w:rPr>
          <w:rFonts w:ascii="Monaco" w:hAnsi="Monaco" w:cs="Monaco"/>
          <w:color w:val="000000"/>
          <w:sz w:val="16"/>
          <w:szCs w:val="16"/>
        </w:rPr>
        <w:t>UniProt</w:t>
      </w:r>
      <w:proofErr w:type="spellEnd"/>
      <w:r w:rsidRPr="00622EF6">
        <w:rPr>
          <w:rFonts w:ascii="Monaco" w:hAnsi="Monaco" w:cs="Monaco"/>
          <w:color w:val="000000"/>
          <w:sz w:val="16"/>
          <w:szCs w:val="16"/>
        </w:rPr>
        <w:t>!</w:t>
      </w:r>
    </w:p>
    <w:p w14:paraId="6F5972C7" w14:textId="77777777" w:rsidR="000F6132" w:rsidRPr="00622EF6" w:rsidRDefault="000F6132" w:rsidP="000F6132">
      <w:pPr>
        <w:widowControl w:val="0"/>
        <w:autoSpaceDE w:val="0"/>
        <w:autoSpaceDN w:val="0"/>
        <w:adjustRightInd w:val="0"/>
        <w:rPr>
          <w:rFonts w:ascii="Monaco" w:hAnsi="Monaco" w:cs="Monaco"/>
          <w:sz w:val="16"/>
          <w:szCs w:val="16"/>
        </w:rPr>
      </w:pPr>
      <w:r w:rsidRPr="00622EF6">
        <w:rPr>
          <w:rFonts w:ascii="Monaco" w:hAnsi="Monaco" w:cs="Monaco"/>
          <w:color w:val="000000"/>
          <w:sz w:val="16"/>
          <w:szCs w:val="16"/>
        </w:rPr>
        <w:t xml:space="preserve">2013-12-06 15:09:22,622 [main] </w:t>
      </w:r>
      <w:proofErr w:type="gramStart"/>
      <w:r w:rsidRPr="00622EF6">
        <w:rPr>
          <w:rFonts w:ascii="Monaco" w:hAnsi="Monaco" w:cs="Monaco"/>
          <w:color w:val="000000"/>
          <w:sz w:val="16"/>
          <w:szCs w:val="16"/>
        </w:rPr>
        <w:t xml:space="preserve">WARN  </w:t>
      </w:r>
      <w:proofErr w:type="spellStart"/>
      <w:r w:rsidRPr="00622EF6">
        <w:rPr>
          <w:rFonts w:ascii="Monaco" w:hAnsi="Monaco" w:cs="Monaco"/>
          <w:color w:val="000000"/>
          <w:sz w:val="16"/>
          <w:szCs w:val="16"/>
        </w:rPr>
        <w:t>org</w:t>
      </w:r>
      <w:proofErr w:type="gramEnd"/>
      <w:r w:rsidRPr="00622EF6">
        <w:rPr>
          <w:rFonts w:ascii="Monaco" w:hAnsi="Monaco" w:cs="Monaco"/>
          <w:color w:val="000000"/>
          <w:sz w:val="16"/>
          <w:szCs w:val="16"/>
        </w:rPr>
        <w:t>.reactome.convert.common.PostProcessTemplate</w:t>
      </w:r>
      <w:proofErr w:type="spellEnd"/>
      <w:r w:rsidRPr="00622EF6">
        <w:rPr>
          <w:rFonts w:ascii="Monaco" w:hAnsi="Monaco" w:cs="Monaco"/>
          <w:color w:val="000000"/>
          <w:sz w:val="16"/>
          <w:szCs w:val="16"/>
        </w:rPr>
        <w:t xml:space="preserve">  - SNORD59B for EWAS -54534 cannot be mapped to </w:t>
      </w:r>
      <w:proofErr w:type="spellStart"/>
      <w:r w:rsidRPr="00622EF6">
        <w:rPr>
          <w:rFonts w:ascii="Monaco" w:hAnsi="Monaco" w:cs="Monaco"/>
          <w:color w:val="000000"/>
          <w:sz w:val="16"/>
          <w:szCs w:val="16"/>
        </w:rPr>
        <w:t>UniProt</w:t>
      </w:r>
      <w:proofErr w:type="spellEnd"/>
      <w:r w:rsidRPr="00622EF6">
        <w:rPr>
          <w:rFonts w:ascii="Monaco" w:hAnsi="Monaco" w:cs="Monaco"/>
          <w:color w:val="000000"/>
          <w:sz w:val="16"/>
          <w:szCs w:val="16"/>
        </w:rPr>
        <w:t>!</w:t>
      </w:r>
    </w:p>
    <w:p w14:paraId="64764481" w14:textId="559526FD" w:rsidR="002024ED" w:rsidRPr="00622EF6" w:rsidRDefault="000F6132" w:rsidP="000F6132">
      <w:pPr>
        <w:rPr>
          <w:sz w:val="16"/>
          <w:szCs w:val="16"/>
        </w:rPr>
      </w:pPr>
      <w:r w:rsidRPr="00622EF6">
        <w:rPr>
          <w:rFonts w:ascii="Monaco" w:hAnsi="Monaco" w:cs="Monaco"/>
          <w:color w:val="000000"/>
          <w:sz w:val="16"/>
          <w:szCs w:val="16"/>
        </w:rPr>
        <w:t xml:space="preserve">2013-12-06 15:09:25,656 [main] </w:t>
      </w:r>
      <w:proofErr w:type="gramStart"/>
      <w:r w:rsidRPr="00622EF6">
        <w:rPr>
          <w:rFonts w:ascii="Monaco" w:hAnsi="Monaco" w:cs="Monaco"/>
          <w:color w:val="000000"/>
          <w:sz w:val="16"/>
          <w:szCs w:val="16"/>
        </w:rPr>
        <w:t xml:space="preserve">INFO  </w:t>
      </w:r>
      <w:proofErr w:type="spellStart"/>
      <w:r w:rsidRPr="00622EF6">
        <w:rPr>
          <w:rFonts w:ascii="Monaco" w:hAnsi="Monaco" w:cs="Monaco"/>
          <w:color w:val="000000"/>
          <w:sz w:val="16"/>
          <w:szCs w:val="16"/>
        </w:rPr>
        <w:t>org</w:t>
      </w:r>
      <w:proofErr w:type="gramEnd"/>
      <w:r w:rsidRPr="00622EF6">
        <w:rPr>
          <w:rFonts w:ascii="Monaco" w:hAnsi="Monaco" w:cs="Monaco"/>
          <w:color w:val="000000"/>
          <w:sz w:val="16"/>
          <w:szCs w:val="16"/>
        </w:rPr>
        <w:t>.reactome.convert.common.PostProcessTemplate</w:t>
      </w:r>
      <w:proofErr w:type="spellEnd"/>
      <w:r w:rsidRPr="00622EF6">
        <w:rPr>
          <w:rFonts w:ascii="Monaco" w:hAnsi="Monaco" w:cs="Monaco"/>
          <w:color w:val="000000"/>
          <w:sz w:val="16"/>
          <w:szCs w:val="16"/>
        </w:rPr>
        <w:t xml:space="preserve">  - Total unmapped names: 602</w:t>
      </w:r>
    </w:p>
    <w:p w14:paraId="78B21FAE" w14:textId="77777777" w:rsidR="002024ED" w:rsidRDefault="002024ED" w:rsidP="00D7268C"/>
    <w:p w14:paraId="439D0244" w14:textId="27E9B9E9" w:rsidR="007E2268" w:rsidRDefault="007E2268" w:rsidP="007E2268">
      <w:pPr>
        <w:ind w:firstLine="720"/>
      </w:pPr>
      <w:r>
        <w:t>1</w:t>
      </w:r>
      <w:r w:rsidR="00D7268C">
        <w:t>0</w:t>
      </w:r>
      <w:r>
        <w:t>). We may get a rough idea how many proteins can be merged into the original React</w:t>
      </w:r>
      <w:r w:rsidR="002F32FC">
        <w:t>ome from the</w:t>
      </w:r>
      <w:r w:rsidR="00303A57">
        <w:t xml:space="preserve"> output </w:t>
      </w:r>
      <w:r w:rsidR="002F32FC">
        <w:t>in</w:t>
      </w:r>
      <w:r w:rsidR="00303A57">
        <w:t xml:space="preserve"> the last section like the following</w:t>
      </w:r>
      <w:r>
        <w:t xml:space="preserve"> (ids for </w:t>
      </w:r>
      <w:proofErr w:type="spellStart"/>
      <w:r>
        <w:t>UniProt</w:t>
      </w:r>
      <w:proofErr w:type="spellEnd"/>
      <w:r>
        <w:t xml:space="preserve"> accession numbers):</w:t>
      </w:r>
    </w:p>
    <w:p w14:paraId="796CB28E" w14:textId="77777777" w:rsidR="007E2268" w:rsidRDefault="007E2268" w:rsidP="007E2268"/>
    <w:p w14:paraId="742F5E94" w14:textId="77777777" w:rsidR="001649FD" w:rsidRPr="001649FD" w:rsidRDefault="001649FD" w:rsidP="001649FD">
      <w:pPr>
        <w:widowControl w:val="0"/>
        <w:autoSpaceDE w:val="0"/>
        <w:autoSpaceDN w:val="0"/>
        <w:adjustRightInd w:val="0"/>
        <w:rPr>
          <w:rFonts w:ascii="Monaco" w:hAnsi="Monaco" w:cs="Monaco"/>
          <w:sz w:val="16"/>
          <w:szCs w:val="16"/>
        </w:rPr>
      </w:pPr>
      <w:r w:rsidRPr="001649FD">
        <w:rPr>
          <w:rFonts w:ascii="Monaco" w:hAnsi="Monaco" w:cs="Monaco"/>
          <w:sz w:val="16"/>
          <w:szCs w:val="16"/>
        </w:rPr>
        <w:t xml:space="preserve">2024-04-16 19:55:42,856 [main] </w:t>
      </w:r>
      <w:proofErr w:type="gramStart"/>
      <w:r w:rsidRPr="001649FD">
        <w:rPr>
          <w:rFonts w:ascii="Monaco" w:hAnsi="Monaco" w:cs="Monaco"/>
          <w:sz w:val="16"/>
          <w:szCs w:val="16"/>
        </w:rPr>
        <w:t xml:space="preserve">INFO  </w:t>
      </w:r>
      <w:proofErr w:type="spellStart"/>
      <w:r w:rsidRPr="001649FD">
        <w:rPr>
          <w:rFonts w:ascii="Monaco" w:hAnsi="Monaco" w:cs="Monaco"/>
          <w:sz w:val="16"/>
          <w:szCs w:val="16"/>
        </w:rPr>
        <w:t>org.reactome.fi</w:t>
      </w:r>
      <w:proofErr w:type="gramEnd"/>
      <w:r w:rsidRPr="001649FD">
        <w:rPr>
          <w:rFonts w:ascii="Monaco" w:hAnsi="Monaco" w:cs="Monaco"/>
          <w:sz w:val="16"/>
          <w:szCs w:val="16"/>
        </w:rPr>
        <w:t>.FINetworkBuilder</w:t>
      </w:r>
      <w:proofErr w:type="spellEnd"/>
      <w:r w:rsidRPr="001649FD">
        <w:rPr>
          <w:rFonts w:ascii="Monaco" w:hAnsi="Monaco" w:cs="Monaco"/>
          <w:sz w:val="16"/>
          <w:szCs w:val="16"/>
        </w:rPr>
        <w:t xml:space="preserve">  - Count proteins...</w:t>
      </w:r>
    </w:p>
    <w:p w14:paraId="584C4030" w14:textId="77777777" w:rsidR="001649FD" w:rsidRPr="001649FD" w:rsidRDefault="001649FD" w:rsidP="001649FD">
      <w:pPr>
        <w:widowControl w:val="0"/>
        <w:autoSpaceDE w:val="0"/>
        <w:autoSpaceDN w:val="0"/>
        <w:adjustRightInd w:val="0"/>
        <w:rPr>
          <w:rFonts w:ascii="Monaco" w:hAnsi="Monaco" w:cs="Monaco"/>
          <w:sz w:val="16"/>
          <w:szCs w:val="16"/>
        </w:rPr>
      </w:pPr>
      <w:r w:rsidRPr="001649FD">
        <w:rPr>
          <w:rFonts w:ascii="Monaco" w:hAnsi="Monaco" w:cs="Monaco"/>
          <w:sz w:val="16"/>
          <w:szCs w:val="16"/>
        </w:rPr>
        <w:t>Total ids from Reactome: 12937</w:t>
      </w:r>
    </w:p>
    <w:p w14:paraId="004744FD" w14:textId="77777777" w:rsidR="001649FD" w:rsidRPr="001649FD" w:rsidRDefault="001649FD" w:rsidP="001649FD">
      <w:pPr>
        <w:widowControl w:val="0"/>
        <w:autoSpaceDE w:val="0"/>
        <w:autoSpaceDN w:val="0"/>
        <w:adjustRightInd w:val="0"/>
        <w:rPr>
          <w:rFonts w:ascii="Monaco" w:hAnsi="Monaco" w:cs="Monaco"/>
          <w:sz w:val="16"/>
          <w:szCs w:val="16"/>
        </w:rPr>
      </w:pPr>
    </w:p>
    <w:p w14:paraId="492E3F54" w14:textId="053CDA41" w:rsidR="001649FD" w:rsidRPr="001649FD" w:rsidRDefault="001649FD" w:rsidP="001649FD">
      <w:pPr>
        <w:widowControl w:val="0"/>
        <w:autoSpaceDE w:val="0"/>
        <w:autoSpaceDN w:val="0"/>
        <w:adjustRightInd w:val="0"/>
        <w:rPr>
          <w:rFonts w:ascii="Monaco" w:hAnsi="Monaco" w:cs="Monaco"/>
          <w:sz w:val="16"/>
          <w:szCs w:val="16"/>
        </w:rPr>
      </w:pPr>
      <w:r w:rsidRPr="001649FD">
        <w:rPr>
          <w:rFonts w:ascii="Monaco" w:hAnsi="Monaco" w:cs="Monaco"/>
          <w:sz w:val="16"/>
          <w:szCs w:val="16"/>
        </w:rPr>
        <w:t>Total ids from KEGG: 0</w:t>
      </w:r>
      <w:r>
        <w:rPr>
          <w:rFonts w:ascii="Monaco" w:hAnsi="Monaco" w:cs="Monaco"/>
          <w:sz w:val="16"/>
          <w:szCs w:val="16"/>
        </w:rPr>
        <w:t xml:space="preserve"> # Note: KEGG is not used any more as of FI_2024</w:t>
      </w:r>
    </w:p>
    <w:p w14:paraId="0E4053CF" w14:textId="77777777" w:rsidR="001649FD" w:rsidRPr="001649FD" w:rsidRDefault="001649FD" w:rsidP="001649FD">
      <w:pPr>
        <w:widowControl w:val="0"/>
        <w:autoSpaceDE w:val="0"/>
        <w:autoSpaceDN w:val="0"/>
        <w:adjustRightInd w:val="0"/>
        <w:rPr>
          <w:rFonts w:ascii="Monaco" w:hAnsi="Monaco" w:cs="Monaco"/>
          <w:sz w:val="16"/>
          <w:szCs w:val="16"/>
        </w:rPr>
      </w:pPr>
      <w:r w:rsidRPr="001649FD">
        <w:rPr>
          <w:rFonts w:ascii="Monaco" w:hAnsi="Monaco" w:cs="Monaco"/>
          <w:sz w:val="16"/>
          <w:szCs w:val="16"/>
        </w:rPr>
        <w:t>Total ids after merging: 12937 (</w:t>
      </w:r>
      <w:proofErr w:type="spellStart"/>
      <w:r w:rsidRPr="001649FD">
        <w:rPr>
          <w:rFonts w:ascii="Monaco" w:hAnsi="Monaco" w:cs="Monaco"/>
          <w:sz w:val="16"/>
          <w:szCs w:val="16"/>
        </w:rPr>
        <w:t>NaN</w:t>
      </w:r>
      <w:proofErr w:type="spellEnd"/>
      <w:r w:rsidRPr="001649FD">
        <w:rPr>
          <w:rFonts w:ascii="Monaco" w:hAnsi="Monaco" w:cs="Monaco"/>
          <w:sz w:val="16"/>
          <w:szCs w:val="16"/>
        </w:rPr>
        <w:t>, 0)</w:t>
      </w:r>
    </w:p>
    <w:p w14:paraId="54DBE957" w14:textId="77777777" w:rsidR="001649FD" w:rsidRPr="001649FD" w:rsidRDefault="001649FD" w:rsidP="001649FD">
      <w:pPr>
        <w:widowControl w:val="0"/>
        <w:autoSpaceDE w:val="0"/>
        <w:autoSpaceDN w:val="0"/>
        <w:adjustRightInd w:val="0"/>
        <w:rPr>
          <w:rFonts w:ascii="Monaco" w:hAnsi="Monaco" w:cs="Monaco"/>
          <w:sz w:val="16"/>
          <w:szCs w:val="16"/>
        </w:rPr>
      </w:pPr>
      <w:r w:rsidRPr="001649FD">
        <w:rPr>
          <w:rFonts w:ascii="Monaco" w:hAnsi="Monaco" w:cs="Monaco"/>
          <w:sz w:val="16"/>
          <w:szCs w:val="16"/>
        </w:rPr>
        <w:t xml:space="preserve">Total </w:t>
      </w:r>
      <w:proofErr w:type="spellStart"/>
      <w:r w:rsidRPr="001649FD">
        <w:rPr>
          <w:rFonts w:ascii="Monaco" w:hAnsi="Monaco" w:cs="Monaco"/>
          <w:sz w:val="16"/>
          <w:szCs w:val="16"/>
        </w:rPr>
        <w:t>SwissProt</w:t>
      </w:r>
      <w:proofErr w:type="spellEnd"/>
      <w:r w:rsidRPr="001649FD">
        <w:rPr>
          <w:rFonts w:ascii="Monaco" w:hAnsi="Monaco" w:cs="Monaco"/>
          <w:sz w:val="16"/>
          <w:szCs w:val="16"/>
        </w:rPr>
        <w:t xml:space="preserve"> ids after merging: 11193 (0.5477635313692865)</w:t>
      </w:r>
    </w:p>
    <w:p w14:paraId="139390D7" w14:textId="77777777" w:rsidR="001649FD" w:rsidRPr="001649FD" w:rsidRDefault="001649FD" w:rsidP="001649FD">
      <w:pPr>
        <w:widowControl w:val="0"/>
        <w:autoSpaceDE w:val="0"/>
        <w:autoSpaceDN w:val="0"/>
        <w:adjustRightInd w:val="0"/>
        <w:rPr>
          <w:rFonts w:ascii="Monaco" w:hAnsi="Monaco" w:cs="Monaco"/>
          <w:sz w:val="16"/>
          <w:szCs w:val="16"/>
        </w:rPr>
      </w:pPr>
    </w:p>
    <w:p w14:paraId="1F28409B" w14:textId="77777777" w:rsidR="001649FD" w:rsidRPr="001649FD" w:rsidRDefault="001649FD" w:rsidP="001649FD">
      <w:pPr>
        <w:widowControl w:val="0"/>
        <w:autoSpaceDE w:val="0"/>
        <w:autoSpaceDN w:val="0"/>
        <w:adjustRightInd w:val="0"/>
        <w:rPr>
          <w:rFonts w:ascii="Monaco" w:hAnsi="Monaco" w:cs="Monaco"/>
          <w:sz w:val="16"/>
          <w:szCs w:val="16"/>
        </w:rPr>
      </w:pPr>
      <w:r w:rsidRPr="001649FD">
        <w:rPr>
          <w:rFonts w:ascii="Monaco" w:hAnsi="Monaco" w:cs="Monaco"/>
          <w:sz w:val="16"/>
          <w:szCs w:val="16"/>
        </w:rPr>
        <w:t>Total ids from Nature-PID: 2573</w:t>
      </w:r>
    </w:p>
    <w:p w14:paraId="66432C22" w14:textId="77777777" w:rsidR="001649FD" w:rsidRPr="001649FD" w:rsidRDefault="001649FD" w:rsidP="001649FD">
      <w:pPr>
        <w:widowControl w:val="0"/>
        <w:autoSpaceDE w:val="0"/>
        <w:autoSpaceDN w:val="0"/>
        <w:adjustRightInd w:val="0"/>
        <w:rPr>
          <w:rFonts w:ascii="Monaco" w:hAnsi="Monaco" w:cs="Monaco"/>
          <w:sz w:val="16"/>
          <w:szCs w:val="16"/>
        </w:rPr>
      </w:pPr>
      <w:r w:rsidRPr="001649FD">
        <w:rPr>
          <w:rFonts w:ascii="Monaco" w:hAnsi="Monaco" w:cs="Monaco"/>
          <w:sz w:val="16"/>
          <w:szCs w:val="16"/>
        </w:rPr>
        <w:t>Total ids after merging: 13218 (0.10921103769918383, 281)</w:t>
      </w:r>
    </w:p>
    <w:p w14:paraId="3A010C8A" w14:textId="77777777" w:rsidR="001649FD" w:rsidRPr="001649FD" w:rsidRDefault="001649FD" w:rsidP="001649FD">
      <w:pPr>
        <w:widowControl w:val="0"/>
        <w:autoSpaceDE w:val="0"/>
        <w:autoSpaceDN w:val="0"/>
        <w:adjustRightInd w:val="0"/>
        <w:rPr>
          <w:rFonts w:ascii="Monaco" w:hAnsi="Monaco" w:cs="Monaco"/>
          <w:sz w:val="16"/>
          <w:szCs w:val="16"/>
        </w:rPr>
      </w:pPr>
      <w:r w:rsidRPr="001649FD">
        <w:rPr>
          <w:rFonts w:ascii="Monaco" w:hAnsi="Monaco" w:cs="Monaco"/>
          <w:sz w:val="16"/>
          <w:szCs w:val="16"/>
        </w:rPr>
        <w:t xml:space="preserve">Total </w:t>
      </w:r>
      <w:proofErr w:type="spellStart"/>
      <w:r w:rsidRPr="001649FD">
        <w:rPr>
          <w:rFonts w:ascii="Monaco" w:hAnsi="Monaco" w:cs="Monaco"/>
          <w:sz w:val="16"/>
          <w:szCs w:val="16"/>
        </w:rPr>
        <w:t>SwissProt</w:t>
      </w:r>
      <w:proofErr w:type="spellEnd"/>
      <w:r w:rsidRPr="001649FD">
        <w:rPr>
          <w:rFonts w:ascii="Monaco" w:hAnsi="Monaco" w:cs="Monaco"/>
          <w:sz w:val="16"/>
          <w:szCs w:val="16"/>
        </w:rPr>
        <w:t xml:space="preserve"> ids after merging: 11460 (0.5608299892336303)</w:t>
      </w:r>
    </w:p>
    <w:p w14:paraId="554ACB18" w14:textId="77777777" w:rsidR="001649FD" w:rsidRPr="001649FD" w:rsidRDefault="001649FD" w:rsidP="001649FD">
      <w:pPr>
        <w:widowControl w:val="0"/>
        <w:autoSpaceDE w:val="0"/>
        <w:autoSpaceDN w:val="0"/>
        <w:adjustRightInd w:val="0"/>
        <w:rPr>
          <w:rFonts w:ascii="Monaco" w:hAnsi="Monaco" w:cs="Monaco"/>
          <w:sz w:val="16"/>
          <w:szCs w:val="16"/>
        </w:rPr>
      </w:pPr>
    </w:p>
    <w:p w14:paraId="315E4411" w14:textId="77777777" w:rsidR="001649FD" w:rsidRPr="001649FD" w:rsidRDefault="001649FD" w:rsidP="001649FD">
      <w:pPr>
        <w:widowControl w:val="0"/>
        <w:autoSpaceDE w:val="0"/>
        <w:autoSpaceDN w:val="0"/>
        <w:adjustRightInd w:val="0"/>
        <w:rPr>
          <w:rFonts w:ascii="Monaco" w:hAnsi="Monaco" w:cs="Monaco"/>
          <w:sz w:val="16"/>
          <w:szCs w:val="16"/>
        </w:rPr>
      </w:pPr>
      <w:r w:rsidRPr="001649FD">
        <w:rPr>
          <w:rFonts w:ascii="Monaco" w:hAnsi="Monaco" w:cs="Monaco"/>
          <w:sz w:val="16"/>
          <w:szCs w:val="16"/>
        </w:rPr>
        <w:t xml:space="preserve">Total ids from </w:t>
      </w:r>
      <w:proofErr w:type="spellStart"/>
      <w:r w:rsidRPr="001649FD">
        <w:rPr>
          <w:rFonts w:ascii="Monaco" w:hAnsi="Monaco" w:cs="Monaco"/>
          <w:sz w:val="16"/>
          <w:szCs w:val="16"/>
        </w:rPr>
        <w:t>Biocarta</w:t>
      </w:r>
      <w:proofErr w:type="spellEnd"/>
      <w:r w:rsidRPr="001649FD">
        <w:rPr>
          <w:rFonts w:ascii="Monaco" w:hAnsi="Monaco" w:cs="Monaco"/>
          <w:sz w:val="16"/>
          <w:szCs w:val="16"/>
        </w:rPr>
        <w:t>-PID: 1550</w:t>
      </w:r>
    </w:p>
    <w:p w14:paraId="08660CAE" w14:textId="77777777" w:rsidR="001649FD" w:rsidRPr="001649FD" w:rsidRDefault="001649FD" w:rsidP="001649FD">
      <w:pPr>
        <w:widowControl w:val="0"/>
        <w:autoSpaceDE w:val="0"/>
        <w:autoSpaceDN w:val="0"/>
        <w:adjustRightInd w:val="0"/>
        <w:rPr>
          <w:rFonts w:ascii="Monaco" w:hAnsi="Monaco" w:cs="Monaco"/>
          <w:sz w:val="16"/>
          <w:szCs w:val="16"/>
        </w:rPr>
      </w:pPr>
      <w:r w:rsidRPr="001649FD">
        <w:rPr>
          <w:rFonts w:ascii="Monaco" w:hAnsi="Monaco" w:cs="Monaco"/>
          <w:sz w:val="16"/>
          <w:szCs w:val="16"/>
        </w:rPr>
        <w:t>Total ids after merging: 14108 (0.5741935483870968, 890)</w:t>
      </w:r>
    </w:p>
    <w:p w14:paraId="4E013425" w14:textId="77777777" w:rsidR="001649FD" w:rsidRPr="001649FD" w:rsidRDefault="001649FD" w:rsidP="001649FD">
      <w:pPr>
        <w:widowControl w:val="0"/>
        <w:autoSpaceDE w:val="0"/>
        <w:autoSpaceDN w:val="0"/>
        <w:adjustRightInd w:val="0"/>
        <w:rPr>
          <w:rFonts w:ascii="Monaco" w:hAnsi="Monaco" w:cs="Monaco"/>
          <w:sz w:val="16"/>
          <w:szCs w:val="16"/>
        </w:rPr>
      </w:pPr>
      <w:r w:rsidRPr="001649FD">
        <w:rPr>
          <w:rFonts w:ascii="Monaco" w:hAnsi="Monaco" w:cs="Monaco"/>
          <w:sz w:val="16"/>
          <w:szCs w:val="16"/>
        </w:rPr>
        <w:t xml:space="preserve">Total </w:t>
      </w:r>
      <w:proofErr w:type="spellStart"/>
      <w:r w:rsidRPr="001649FD">
        <w:rPr>
          <w:rFonts w:ascii="Monaco" w:hAnsi="Monaco" w:cs="Monaco"/>
          <w:sz w:val="16"/>
          <w:szCs w:val="16"/>
        </w:rPr>
        <w:t>SwissProt</w:t>
      </w:r>
      <w:proofErr w:type="spellEnd"/>
      <w:r w:rsidRPr="001649FD">
        <w:rPr>
          <w:rFonts w:ascii="Monaco" w:hAnsi="Monaco" w:cs="Monaco"/>
          <w:sz w:val="16"/>
          <w:szCs w:val="16"/>
        </w:rPr>
        <w:t xml:space="preserve"> ids after merging: 11534 (0.5644514045218753)</w:t>
      </w:r>
    </w:p>
    <w:p w14:paraId="1F3A4D7B" w14:textId="77777777" w:rsidR="001649FD" w:rsidRPr="001649FD" w:rsidRDefault="001649FD" w:rsidP="001649FD">
      <w:pPr>
        <w:widowControl w:val="0"/>
        <w:autoSpaceDE w:val="0"/>
        <w:autoSpaceDN w:val="0"/>
        <w:adjustRightInd w:val="0"/>
        <w:rPr>
          <w:rFonts w:ascii="Monaco" w:hAnsi="Monaco" w:cs="Monaco"/>
          <w:sz w:val="16"/>
          <w:szCs w:val="16"/>
        </w:rPr>
      </w:pPr>
    </w:p>
    <w:p w14:paraId="1ABB1997" w14:textId="77777777" w:rsidR="001649FD" w:rsidRPr="001649FD" w:rsidRDefault="001649FD" w:rsidP="001649FD">
      <w:pPr>
        <w:widowControl w:val="0"/>
        <w:autoSpaceDE w:val="0"/>
        <w:autoSpaceDN w:val="0"/>
        <w:adjustRightInd w:val="0"/>
        <w:rPr>
          <w:rFonts w:ascii="Monaco" w:hAnsi="Monaco" w:cs="Monaco"/>
          <w:sz w:val="16"/>
          <w:szCs w:val="16"/>
        </w:rPr>
      </w:pPr>
      <w:r w:rsidRPr="001649FD">
        <w:rPr>
          <w:rFonts w:ascii="Monaco" w:hAnsi="Monaco" w:cs="Monaco"/>
          <w:sz w:val="16"/>
          <w:szCs w:val="16"/>
        </w:rPr>
        <w:t>Total ids from TRED: 1136</w:t>
      </w:r>
    </w:p>
    <w:p w14:paraId="16D16849" w14:textId="77777777" w:rsidR="001649FD" w:rsidRPr="001649FD" w:rsidRDefault="001649FD" w:rsidP="001649FD">
      <w:pPr>
        <w:widowControl w:val="0"/>
        <w:autoSpaceDE w:val="0"/>
        <w:autoSpaceDN w:val="0"/>
        <w:adjustRightInd w:val="0"/>
        <w:rPr>
          <w:rFonts w:ascii="Monaco" w:hAnsi="Monaco" w:cs="Monaco"/>
          <w:sz w:val="16"/>
          <w:szCs w:val="16"/>
        </w:rPr>
      </w:pPr>
      <w:r w:rsidRPr="001649FD">
        <w:rPr>
          <w:rFonts w:ascii="Monaco" w:hAnsi="Monaco" w:cs="Monaco"/>
          <w:sz w:val="16"/>
          <w:szCs w:val="16"/>
        </w:rPr>
        <w:t>Total ids after merging: 14198 (0.07922535211267606, 90)</w:t>
      </w:r>
    </w:p>
    <w:p w14:paraId="7A9A755C" w14:textId="77777777" w:rsidR="001649FD" w:rsidRPr="001649FD" w:rsidRDefault="001649FD" w:rsidP="001649FD">
      <w:pPr>
        <w:widowControl w:val="0"/>
        <w:autoSpaceDE w:val="0"/>
        <w:autoSpaceDN w:val="0"/>
        <w:adjustRightInd w:val="0"/>
        <w:rPr>
          <w:rFonts w:ascii="Monaco" w:hAnsi="Monaco" w:cs="Monaco"/>
          <w:sz w:val="16"/>
          <w:szCs w:val="16"/>
        </w:rPr>
      </w:pPr>
      <w:r w:rsidRPr="001649FD">
        <w:rPr>
          <w:rFonts w:ascii="Monaco" w:hAnsi="Monaco" w:cs="Monaco"/>
          <w:sz w:val="16"/>
          <w:szCs w:val="16"/>
        </w:rPr>
        <w:t xml:space="preserve">Total </w:t>
      </w:r>
      <w:proofErr w:type="spellStart"/>
      <w:r w:rsidRPr="001649FD">
        <w:rPr>
          <w:rFonts w:ascii="Monaco" w:hAnsi="Monaco" w:cs="Monaco"/>
          <w:sz w:val="16"/>
          <w:szCs w:val="16"/>
        </w:rPr>
        <w:t>SwissProt</w:t>
      </w:r>
      <w:proofErr w:type="spellEnd"/>
      <w:r w:rsidRPr="001649FD">
        <w:rPr>
          <w:rFonts w:ascii="Monaco" w:hAnsi="Monaco" w:cs="Monaco"/>
          <w:sz w:val="16"/>
          <w:szCs w:val="16"/>
        </w:rPr>
        <w:t xml:space="preserve"> ids after merging: 11624 (0.5688558285210923)</w:t>
      </w:r>
    </w:p>
    <w:p w14:paraId="12953725" w14:textId="77777777" w:rsidR="001649FD" w:rsidRPr="001649FD" w:rsidRDefault="001649FD" w:rsidP="001649FD">
      <w:pPr>
        <w:widowControl w:val="0"/>
        <w:autoSpaceDE w:val="0"/>
        <w:autoSpaceDN w:val="0"/>
        <w:adjustRightInd w:val="0"/>
        <w:rPr>
          <w:rFonts w:ascii="Monaco" w:hAnsi="Monaco" w:cs="Monaco"/>
          <w:sz w:val="16"/>
          <w:szCs w:val="16"/>
        </w:rPr>
      </w:pPr>
    </w:p>
    <w:p w14:paraId="01714F80" w14:textId="77777777" w:rsidR="001649FD" w:rsidRPr="001649FD" w:rsidRDefault="001649FD" w:rsidP="001649FD">
      <w:pPr>
        <w:widowControl w:val="0"/>
        <w:autoSpaceDE w:val="0"/>
        <w:autoSpaceDN w:val="0"/>
        <w:adjustRightInd w:val="0"/>
        <w:rPr>
          <w:rFonts w:ascii="Monaco" w:hAnsi="Monaco" w:cs="Monaco"/>
          <w:sz w:val="16"/>
          <w:szCs w:val="16"/>
        </w:rPr>
      </w:pPr>
      <w:r w:rsidRPr="001649FD">
        <w:rPr>
          <w:rFonts w:ascii="Monaco" w:hAnsi="Monaco" w:cs="Monaco"/>
          <w:sz w:val="16"/>
          <w:szCs w:val="16"/>
        </w:rPr>
        <w:t>Total ids from ENCODE: 9400</w:t>
      </w:r>
    </w:p>
    <w:p w14:paraId="730398CB" w14:textId="77777777" w:rsidR="001649FD" w:rsidRPr="001649FD" w:rsidRDefault="001649FD" w:rsidP="001649FD">
      <w:pPr>
        <w:widowControl w:val="0"/>
        <w:autoSpaceDE w:val="0"/>
        <w:autoSpaceDN w:val="0"/>
        <w:adjustRightInd w:val="0"/>
        <w:rPr>
          <w:rFonts w:ascii="Monaco" w:hAnsi="Monaco" w:cs="Monaco"/>
          <w:sz w:val="16"/>
          <w:szCs w:val="16"/>
        </w:rPr>
      </w:pPr>
      <w:r w:rsidRPr="001649FD">
        <w:rPr>
          <w:rFonts w:ascii="Monaco" w:hAnsi="Monaco" w:cs="Monaco"/>
          <w:sz w:val="16"/>
          <w:szCs w:val="16"/>
        </w:rPr>
        <w:t>Total ids after merging: 17565 (0.35819148936170214, 3367)</w:t>
      </w:r>
    </w:p>
    <w:p w14:paraId="6C09A5E5" w14:textId="77777777" w:rsidR="001649FD" w:rsidRPr="001649FD" w:rsidRDefault="001649FD" w:rsidP="001649FD">
      <w:pPr>
        <w:widowControl w:val="0"/>
        <w:autoSpaceDE w:val="0"/>
        <w:autoSpaceDN w:val="0"/>
        <w:adjustRightInd w:val="0"/>
        <w:rPr>
          <w:rFonts w:ascii="Monaco" w:hAnsi="Monaco" w:cs="Monaco"/>
          <w:sz w:val="16"/>
          <w:szCs w:val="16"/>
        </w:rPr>
      </w:pPr>
      <w:r w:rsidRPr="001649FD">
        <w:rPr>
          <w:rFonts w:ascii="Monaco" w:hAnsi="Monaco" w:cs="Monaco"/>
          <w:sz w:val="16"/>
          <w:szCs w:val="16"/>
        </w:rPr>
        <w:t xml:space="preserve">Total </w:t>
      </w:r>
      <w:proofErr w:type="spellStart"/>
      <w:r w:rsidRPr="001649FD">
        <w:rPr>
          <w:rFonts w:ascii="Monaco" w:hAnsi="Monaco" w:cs="Monaco"/>
          <w:sz w:val="16"/>
          <w:szCs w:val="16"/>
        </w:rPr>
        <w:t>SwissProt</w:t>
      </w:r>
      <w:proofErr w:type="spellEnd"/>
      <w:r w:rsidRPr="001649FD">
        <w:rPr>
          <w:rFonts w:ascii="Monaco" w:hAnsi="Monaco" w:cs="Monaco"/>
          <w:sz w:val="16"/>
          <w:szCs w:val="16"/>
        </w:rPr>
        <w:t xml:space="preserve"> ids after merging: 14990 (0.7335812860918077)</w:t>
      </w:r>
    </w:p>
    <w:p w14:paraId="492E3B0D" w14:textId="77777777" w:rsidR="001649FD" w:rsidRPr="001649FD" w:rsidRDefault="001649FD" w:rsidP="001649FD">
      <w:pPr>
        <w:widowControl w:val="0"/>
        <w:autoSpaceDE w:val="0"/>
        <w:autoSpaceDN w:val="0"/>
        <w:adjustRightInd w:val="0"/>
        <w:rPr>
          <w:rFonts w:ascii="Monaco" w:hAnsi="Monaco" w:cs="Monaco"/>
          <w:sz w:val="16"/>
          <w:szCs w:val="16"/>
        </w:rPr>
      </w:pPr>
    </w:p>
    <w:p w14:paraId="0D9C3B1E" w14:textId="77777777" w:rsidR="001649FD" w:rsidRPr="001649FD" w:rsidRDefault="001649FD" w:rsidP="001649FD">
      <w:pPr>
        <w:widowControl w:val="0"/>
        <w:autoSpaceDE w:val="0"/>
        <w:autoSpaceDN w:val="0"/>
        <w:adjustRightInd w:val="0"/>
        <w:rPr>
          <w:rFonts w:ascii="Monaco" w:hAnsi="Monaco" w:cs="Monaco"/>
          <w:sz w:val="16"/>
          <w:szCs w:val="16"/>
        </w:rPr>
      </w:pPr>
      <w:r w:rsidRPr="001649FD">
        <w:rPr>
          <w:rFonts w:ascii="Monaco" w:hAnsi="Monaco" w:cs="Monaco"/>
          <w:sz w:val="16"/>
          <w:szCs w:val="16"/>
        </w:rPr>
        <w:t>Total ids from Panther: 1176</w:t>
      </w:r>
    </w:p>
    <w:p w14:paraId="3D9495C3" w14:textId="77777777" w:rsidR="001649FD" w:rsidRPr="001649FD" w:rsidRDefault="001649FD" w:rsidP="001649FD">
      <w:pPr>
        <w:widowControl w:val="0"/>
        <w:autoSpaceDE w:val="0"/>
        <w:autoSpaceDN w:val="0"/>
        <w:adjustRightInd w:val="0"/>
        <w:rPr>
          <w:rFonts w:ascii="Monaco" w:hAnsi="Monaco" w:cs="Monaco"/>
          <w:sz w:val="16"/>
          <w:szCs w:val="16"/>
        </w:rPr>
      </w:pPr>
      <w:r w:rsidRPr="001649FD">
        <w:rPr>
          <w:rFonts w:ascii="Monaco" w:hAnsi="Monaco" w:cs="Monaco"/>
          <w:sz w:val="16"/>
          <w:szCs w:val="16"/>
        </w:rPr>
        <w:t>Total ids after merging: 17656 (0.07738095238095238, 91)</w:t>
      </w:r>
    </w:p>
    <w:p w14:paraId="17D77808" w14:textId="08422599" w:rsidR="00947DF1" w:rsidRDefault="001649FD" w:rsidP="001649FD">
      <w:pPr>
        <w:widowControl w:val="0"/>
        <w:autoSpaceDE w:val="0"/>
        <w:autoSpaceDN w:val="0"/>
        <w:adjustRightInd w:val="0"/>
        <w:rPr>
          <w:rFonts w:ascii="Monaco" w:hAnsi="Monaco" w:cs="Monaco"/>
          <w:sz w:val="16"/>
          <w:szCs w:val="16"/>
        </w:rPr>
      </w:pPr>
      <w:r w:rsidRPr="001649FD">
        <w:rPr>
          <w:rFonts w:ascii="Monaco" w:hAnsi="Monaco" w:cs="Monaco"/>
          <w:sz w:val="16"/>
          <w:szCs w:val="16"/>
        </w:rPr>
        <w:t xml:space="preserve">Total </w:t>
      </w:r>
      <w:proofErr w:type="spellStart"/>
      <w:r w:rsidRPr="001649FD">
        <w:rPr>
          <w:rFonts w:ascii="Monaco" w:hAnsi="Monaco" w:cs="Monaco"/>
          <w:sz w:val="16"/>
          <w:szCs w:val="16"/>
        </w:rPr>
        <w:t>SwissProt</w:t>
      </w:r>
      <w:proofErr w:type="spellEnd"/>
      <w:r w:rsidRPr="001649FD">
        <w:rPr>
          <w:rFonts w:ascii="Monaco" w:hAnsi="Monaco" w:cs="Monaco"/>
          <w:sz w:val="16"/>
          <w:szCs w:val="16"/>
        </w:rPr>
        <w:t xml:space="preserve"> ids after merging: 15081 (0.7380346481354605)</w:t>
      </w:r>
    </w:p>
    <w:p w14:paraId="2B12D30C" w14:textId="77777777" w:rsidR="001649FD" w:rsidRPr="0021522E" w:rsidRDefault="001649FD" w:rsidP="001649FD">
      <w:pPr>
        <w:widowControl w:val="0"/>
        <w:autoSpaceDE w:val="0"/>
        <w:autoSpaceDN w:val="0"/>
        <w:adjustRightInd w:val="0"/>
        <w:rPr>
          <w:rFonts w:ascii="Monaco" w:hAnsi="Monaco" w:cs="Monaco"/>
          <w:sz w:val="16"/>
          <w:szCs w:val="16"/>
        </w:rPr>
      </w:pPr>
    </w:p>
    <w:p w14:paraId="29277500" w14:textId="77777777" w:rsidR="004F7722" w:rsidRDefault="004F7722" w:rsidP="00E66F8A"/>
    <w:p w14:paraId="5AD1F64C" w14:textId="77777777" w:rsidR="00AC428F" w:rsidRPr="00F0315A" w:rsidRDefault="00AC428F" w:rsidP="00AC428F">
      <w:pPr>
        <w:pStyle w:val="ListParagraph"/>
        <w:numPr>
          <w:ilvl w:val="0"/>
          <w:numId w:val="17"/>
        </w:numPr>
        <w:rPr>
          <w:b/>
        </w:rPr>
      </w:pPr>
      <w:proofErr w:type="spellStart"/>
      <w:proofErr w:type="gramStart"/>
      <w:r w:rsidRPr="00F0315A">
        <w:rPr>
          <w:b/>
        </w:rPr>
        <w:t>dumpPathwayDBs</w:t>
      </w:r>
      <w:proofErr w:type="spellEnd"/>
      <w:r w:rsidRPr="00F0315A">
        <w:rPr>
          <w:b/>
        </w:rPr>
        <w:t>(</w:t>
      </w:r>
      <w:proofErr w:type="gramEnd"/>
      <w:r w:rsidRPr="00F0315A">
        <w:rPr>
          <w:b/>
        </w:rPr>
        <w:t>)</w:t>
      </w:r>
    </w:p>
    <w:p w14:paraId="43E2AABC" w14:textId="77777777" w:rsidR="00AC428F" w:rsidRDefault="00AC428F" w:rsidP="00AC428F"/>
    <w:p w14:paraId="69BCC211" w14:textId="5A0A4E0A" w:rsidR="00AC428F" w:rsidRDefault="00AC428F" w:rsidP="00AC428F">
      <w:r>
        <w:t>Dump the converted curator tool project</w:t>
      </w:r>
      <w:r w:rsidR="0059695D">
        <w:t>s</w:t>
      </w:r>
      <w:r>
        <w:t xml:space="preserve"> into the extended Reactome database created before, and generate FI files from these converted projects.</w:t>
      </w:r>
    </w:p>
    <w:p w14:paraId="2C80AF05" w14:textId="77777777" w:rsidR="0097705F" w:rsidRDefault="0097705F" w:rsidP="00AC428F"/>
    <w:p w14:paraId="27958A54" w14:textId="2122198B" w:rsidR="00BE6834" w:rsidRDefault="0097705F" w:rsidP="00AC428F">
      <w:r>
        <w:t>Note</w:t>
      </w:r>
      <w:r w:rsidR="00692EF3">
        <w:t>s</w:t>
      </w:r>
      <w:r>
        <w:t>:</w:t>
      </w:r>
      <w:r w:rsidR="00692EF3">
        <w:tab/>
      </w:r>
      <w:r w:rsidR="00FD5C8E">
        <w:rPr>
          <w:highlight w:val="yellow"/>
        </w:rPr>
        <w:t>1</w:t>
      </w:r>
      <w:r w:rsidR="00480900" w:rsidRPr="000E2E1F">
        <w:rPr>
          <w:highlight w:val="yellow"/>
        </w:rPr>
        <w:t xml:space="preserve">). It is prudent to dump the </w:t>
      </w:r>
      <w:proofErr w:type="spellStart"/>
      <w:r w:rsidR="00480900" w:rsidRPr="000E2E1F">
        <w:rPr>
          <w:highlight w:val="yellow"/>
        </w:rPr>
        <w:t>reactome_plus_i</w:t>
      </w:r>
      <w:proofErr w:type="spellEnd"/>
      <w:r w:rsidR="00BE06B4" w:rsidRPr="000E2E1F">
        <w:rPr>
          <w:highlight w:val="yellow"/>
        </w:rPr>
        <w:t xml:space="preserve"> database first before running this method just in case there is anything wrong to save time</w:t>
      </w:r>
      <w:r w:rsidR="003B5AE7">
        <w:t xml:space="preserve"> since the database has been modified from the original one.</w:t>
      </w:r>
      <w:r w:rsidR="00BE6834">
        <w:t xml:space="preserve"> Do the following at the results </w:t>
      </w:r>
      <w:proofErr w:type="spellStart"/>
      <w:r w:rsidR="00BE6834">
        <w:t>dir</w:t>
      </w:r>
      <w:proofErr w:type="spellEnd"/>
      <w:r w:rsidR="00BE6834">
        <w:t>:</w:t>
      </w:r>
    </w:p>
    <w:p w14:paraId="4AB58AD3" w14:textId="77777777" w:rsidR="00BE6834" w:rsidRDefault="00BE6834" w:rsidP="00AC428F"/>
    <w:p w14:paraId="37915BD2" w14:textId="0A968033" w:rsidR="00BE6834" w:rsidRPr="00BE6834" w:rsidRDefault="00BE6834" w:rsidP="00AC428F">
      <w:pPr>
        <w:rPr>
          <w:rFonts w:ascii="Monaco" w:hAnsi="Monaco"/>
          <w:sz w:val="16"/>
          <w:szCs w:val="16"/>
        </w:rPr>
      </w:pPr>
      <w:proofErr w:type="spellStart"/>
      <w:r>
        <w:rPr>
          <w:rFonts w:ascii="Monaco" w:hAnsi="Monaco"/>
          <w:sz w:val="16"/>
          <w:szCs w:val="16"/>
        </w:rPr>
        <w:lastRenderedPageBreak/>
        <w:t>m</w:t>
      </w:r>
      <w:r w:rsidRPr="00BE6834">
        <w:rPr>
          <w:rFonts w:ascii="Monaco" w:hAnsi="Monaco"/>
          <w:sz w:val="16"/>
          <w:szCs w:val="16"/>
        </w:rPr>
        <w:t>ysqldump</w:t>
      </w:r>
      <w:proofErr w:type="spellEnd"/>
      <w:r w:rsidRPr="00BE6834">
        <w:rPr>
          <w:rFonts w:ascii="Monaco" w:hAnsi="Monaco"/>
          <w:sz w:val="16"/>
          <w:szCs w:val="16"/>
        </w:rPr>
        <w:t xml:space="preserve"> -</w:t>
      </w:r>
      <w:proofErr w:type="gramStart"/>
      <w:r w:rsidRPr="00BE6834">
        <w:rPr>
          <w:rFonts w:ascii="Monaco" w:hAnsi="Monaco"/>
          <w:sz w:val="16"/>
          <w:szCs w:val="16"/>
        </w:rPr>
        <w:t>u{</w:t>
      </w:r>
      <w:proofErr w:type="gramEnd"/>
      <w:r w:rsidRPr="00BE6834">
        <w:rPr>
          <w:rFonts w:ascii="Monaco" w:hAnsi="Monaco"/>
          <w:sz w:val="16"/>
          <w:szCs w:val="16"/>
        </w:rPr>
        <w:t xml:space="preserve">} -p </w:t>
      </w:r>
      <w:proofErr w:type="spellStart"/>
      <w:r w:rsidRPr="00BE6834">
        <w:rPr>
          <w:rFonts w:ascii="Monaco" w:hAnsi="Monaco"/>
          <w:sz w:val="16"/>
          <w:szCs w:val="16"/>
        </w:rPr>
        <w:t>reactome</w:t>
      </w:r>
      <w:proofErr w:type="spellEnd"/>
      <w:r w:rsidRPr="00BE6834">
        <w:rPr>
          <w:rFonts w:ascii="Monaco" w:hAnsi="Monaco"/>
          <w:sz w:val="16"/>
          <w:szCs w:val="16"/>
        </w:rPr>
        <w:t>_{release}_</w:t>
      </w:r>
      <w:proofErr w:type="spellStart"/>
      <w:r w:rsidRPr="00BE6834">
        <w:rPr>
          <w:rFonts w:ascii="Monaco" w:hAnsi="Monaco"/>
          <w:sz w:val="16"/>
          <w:szCs w:val="16"/>
        </w:rPr>
        <w:t>plus_i</w:t>
      </w:r>
      <w:proofErr w:type="spellEnd"/>
      <w:r w:rsidRPr="00BE6834">
        <w:rPr>
          <w:rFonts w:ascii="Monaco" w:hAnsi="Monaco"/>
          <w:sz w:val="16"/>
          <w:szCs w:val="16"/>
        </w:rPr>
        <w:t xml:space="preserve"> &gt;</w:t>
      </w:r>
      <w:proofErr w:type="spellStart"/>
      <w:r w:rsidRPr="00BE6834">
        <w:rPr>
          <w:rFonts w:ascii="Monaco" w:hAnsi="Monaco"/>
          <w:sz w:val="16"/>
          <w:szCs w:val="16"/>
        </w:rPr>
        <w:t>reactome</w:t>
      </w:r>
      <w:proofErr w:type="spellEnd"/>
      <w:r w:rsidRPr="00BE6834">
        <w:rPr>
          <w:rFonts w:ascii="Monaco" w:hAnsi="Monaco"/>
          <w:sz w:val="16"/>
          <w:szCs w:val="16"/>
        </w:rPr>
        <w:t>_{release}_</w:t>
      </w:r>
      <w:proofErr w:type="spellStart"/>
      <w:r w:rsidRPr="00BE6834">
        <w:rPr>
          <w:rFonts w:ascii="Monaco" w:hAnsi="Monaco"/>
          <w:sz w:val="16"/>
          <w:szCs w:val="16"/>
        </w:rPr>
        <w:t>plus_i_before_dump.sql</w:t>
      </w:r>
      <w:proofErr w:type="spellEnd"/>
    </w:p>
    <w:p w14:paraId="62317CFB" w14:textId="77777777" w:rsidR="00BE6834" w:rsidRDefault="00BE6834" w:rsidP="00AC428F"/>
    <w:p w14:paraId="190DF332" w14:textId="5A3C16F8" w:rsidR="000E2E1F" w:rsidRDefault="00FD5C8E" w:rsidP="0078671B">
      <w:pPr>
        <w:ind w:firstLine="720"/>
      </w:pPr>
      <w:r>
        <w:t>2</w:t>
      </w:r>
      <w:r w:rsidR="00692EF3">
        <w:t xml:space="preserve">). </w:t>
      </w:r>
      <w:r w:rsidR="0097705F">
        <w:t xml:space="preserve">You are encouraged to compare the numbers from different pathways to ones in the previous </w:t>
      </w:r>
      <w:proofErr w:type="spellStart"/>
      <w:r w:rsidR="0097705F">
        <w:t>reactome_plus_i</w:t>
      </w:r>
      <w:proofErr w:type="spellEnd"/>
      <w:r w:rsidR="0097705F">
        <w:t xml:space="preserve"> database to make sure there </w:t>
      </w:r>
      <w:r w:rsidR="00CD7EF2">
        <w:t>is</w:t>
      </w:r>
      <w:r w:rsidR="0097705F">
        <w:t xml:space="preserve"> no big surprise there.</w:t>
      </w:r>
      <w:r w:rsidR="00A16A02">
        <w:t xml:space="preserve"> You can use the </w:t>
      </w:r>
      <w:proofErr w:type="spellStart"/>
      <w:r w:rsidR="00A16A02">
        <w:t>dataSource</w:t>
      </w:r>
      <w:proofErr w:type="spellEnd"/>
      <w:r w:rsidR="00A16A02">
        <w:t xml:space="preserve"> attribute to get a list of converted Event instances for a specific database (e.g. KEGG, Panther)</w:t>
      </w:r>
      <w:r w:rsidR="000E2E1F">
        <w:t xml:space="preserve"> with the following data sources:</w:t>
      </w:r>
      <w:r w:rsidR="0078671B">
        <w:t xml:space="preserve"> </w:t>
      </w:r>
      <w:proofErr w:type="spellStart"/>
      <w:r w:rsidR="0078671B">
        <w:t>pantherdb</w:t>
      </w:r>
      <w:proofErr w:type="spellEnd"/>
      <w:r w:rsidR="005E74BE">
        <w:t xml:space="preserve"> (2019: 3066</w:t>
      </w:r>
      <w:r w:rsidR="00E73FF2">
        <w:t>; 2024: 3297</w:t>
      </w:r>
      <w:r w:rsidR="005E74BE">
        <w:t>)</w:t>
      </w:r>
      <w:r w:rsidR="0078671B">
        <w:t>, Pathway Interaction Database</w:t>
      </w:r>
      <w:r w:rsidR="005E74BE">
        <w:t xml:space="preserve"> (</w:t>
      </w:r>
      <w:r w:rsidR="00E11D59">
        <w:t>2019: 7616</w:t>
      </w:r>
      <w:r w:rsidR="00A13313">
        <w:t>; 2024: 7616</w:t>
      </w:r>
      <w:r w:rsidR="005E74BE">
        <w:t>)</w:t>
      </w:r>
      <w:r w:rsidR="0078671B">
        <w:t>, TRED</w:t>
      </w:r>
      <w:r w:rsidR="00AF66FA">
        <w:t xml:space="preserve"> (2019: 3096</w:t>
      </w:r>
      <w:r w:rsidR="00D94E07">
        <w:t>; 2024: 3096</w:t>
      </w:r>
      <w:r w:rsidR="00AF66FA">
        <w:t>)</w:t>
      </w:r>
      <w:r w:rsidR="0078671B">
        <w:t>, KEGG</w:t>
      </w:r>
      <w:r w:rsidR="00AF66FA">
        <w:t xml:space="preserve"> (2019: 9165</w:t>
      </w:r>
      <w:r w:rsidR="00C70037">
        <w:t>; 2024: Not used any more</w:t>
      </w:r>
      <w:r w:rsidR="00AF66FA">
        <w:t>)</w:t>
      </w:r>
      <w:r w:rsidR="0078671B">
        <w:t xml:space="preserve">, </w:t>
      </w:r>
      <w:proofErr w:type="spellStart"/>
      <w:r w:rsidR="0078671B">
        <w:t>BioCarta</w:t>
      </w:r>
      <w:proofErr w:type="spellEnd"/>
      <w:r w:rsidR="0078671B">
        <w:t xml:space="preserve"> – Imported by PID</w:t>
      </w:r>
      <w:r w:rsidR="00AF66FA">
        <w:t xml:space="preserve"> (2907)</w:t>
      </w:r>
      <w:r w:rsidR="0078671B">
        <w:t>, ENCODE</w:t>
      </w:r>
      <w:r w:rsidR="00AF66FA">
        <w:t xml:space="preserve"> (45328)</w:t>
      </w:r>
      <w:r w:rsidR="0078671B">
        <w:t>.</w:t>
      </w:r>
    </w:p>
    <w:p w14:paraId="6C2B03D7" w14:textId="05950B87" w:rsidR="00692EF3" w:rsidRDefault="00692EF3" w:rsidP="00692EF3">
      <w:r>
        <w:tab/>
      </w:r>
      <w:r w:rsidR="00FD5C8E">
        <w:t>3</w:t>
      </w:r>
      <w:r>
        <w:t xml:space="preserve">). </w:t>
      </w:r>
      <w:r w:rsidRPr="00B64837">
        <w:rPr>
          <w:highlight w:val="yellow"/>
        </w:rPr>
        <w:t xml:space="preserve">Some of </w:t>
      </w:r>
      <w:proofErr w:type="spellStart"/>
      <w:r w:rsidRPr="00B64837">
        <w:rPr>
          <w:highlight w:val="yellow"/>
        </w:rPr>
        <w:t>UniProt</w:t>
      </w:r>
      <w:proofErr w:type="spellEnd"/>
      <w:r w:rsidRPr="00B64837">
        <w:rPr>
          <w:highlight w:val="yellow"/>
        </w:rPr>
        <w:t xml:space="preserve"> identifiers that cannot be mapped to the original </w:t>
      </w:r>
      <w:proofErr w:type="spellStart"/>
      <w:r w:rsidRPr="00B64837">
        <w:rPr>
          <w:highlight w:val="yellow"/>
        </w:rPr>
        <w:t>ReferenceGeneProducts</w:t>
      </w:r>
      <w:proofErr w:type="spellEnd"/>
      <w:r w:rsidRPr="00B64837">
        <w:rPr>
          <w:highlight w:val="yellow"/>
        </w:rPr>
        <w:t xml:space="preserve"> from different databases may be duplicated in the</w:t>
      </w:r>
      <w:r w:rsidR="001B494A">
        <w:rPr>
          <w:highlight w:val="yellow"/>
        </w:rPr>
        <w:t xml:space="preserve"> database. Just leave them as they are</w:t>
      </w:r>
      <w:r w:rsidRPr="00B64837">
        <w:rPr>
          <w:highlight w:val="yellow"/>
        </w:rPr>
        <w:t xml:space="preserve">. But have to remember to merge them when counting how many </w:t>
      </w:r>
      <w:proofErr w:type="spellStart"/>
      <w:r w:rsidRPr="00B64837">
        <w:rPr>
          <w:highlight w:val="yellow"/>
        </w:rPr>
        <w:t>UniProt</w:t>
      </w:r>
      <w:proofErr w:type="spellEnd"/>
      <w:r w:rsidRPr="00B64837">
        <w:rPr>
          <w:highlight w:val="yellow"/>
        </w:rPr>
        <w:t xml:space="preserve"> accessions in the database. Avoid checking the numbers based on </w:t>
      </w:r>
      <w:proofErr w:type="spellStart"/>
      <w:r w:rsidRPr="00B64837">
        <w:rPr>
          <w:highlight w:val="yellow"/>
        </w:rPr>
        <w:t>ReferenceGeneProduct</w:t>
      </w:r>
      <w:proofErr w:type="spellEnd"/>
      <w:r w:rsidRPr="00B64837">
        <w:rPr>
          <w:highlight w:val="yellow"/>
        </w:rPr>
        <w:t xml:space="preserve"> instances only.</w:t>
      </w:r>
    </w:p>
    <w:p w14:paraId="3A3D22A5" w14:textId="77777777" w:rsidR="00C529D7" w:rsidRDefault="00C529D7" w:rsidP="00692EF3"/>
    <w:p w14:paraId="5666D8CD" w14:textId="305467BC" w:rsidR="00C529D7" w:rsidRPr="00D665AF" w:rsidRDefault="00C529D7" w:rsidP="00C529D7">
      <w:pPr>
        <w:pStyle w:val="ListParagraph"/>
        <w:numPr>
          <w:ilvl w:val="0"/>
          <w:numId w:val="17"/>
        </w:numPr>
        <w:rPr>
          <w:b/>
        </w:rPr>
      </w:pPr>
      <w:proofErr w:type="spellStart"/>
      <w:proofErr w:type="gramStart"/>
      <w:r w:rsidRPr="00D665AF">
        <w:rPr>
          <w:b/>
        </w:rPr>
        <w:t>dumpPathwayFIs</w:t>
      </w:r>
      <w:proofErr w:type="spellEnd"/>
      <w:r w:rsidRPr="00D665AF">
        <w:rPr>
          <w:b/>
        </w:rPr>
        <w:t>(</w:t>
      </w:r>
      <w:proofErr w:type="gramEnd"/>
      <w:r w:rsidRPr="00D665AF">
        <w:rPr>
          <w:b/>
        </w:rPr>
        <w:t>)</w:t>
      </w:r>
    </w:p>
    <w:p w14:paraId="03178E2A" w14:textId="77777777" w:rsidR="00AB1028" w:rsidRDefault="00AB1028" w:rsidP="00C529D7"/>
    <w:p w14:paraId="3758A4F2" w14:textId="44380A77" w:rsidR="001A77E3" w:rsidRDefault="00900C7F" w:rsidP="00AC428F">
      <w:r>
        <w:t>Notes:</w:t>
      </w:r>
      <w:r>
        <w:tab/>
        <w:t xml:space="preserve">1). </w:t>
      </w:r>
      <w:r w:rsidR="001A77E3">
        <w:t xml:space="preserve">For the 2014 version of the FI network, </w:t>
      </w:r>
      <w:proofErr w:type="spellStart"/>
      <w:r w:rsidR="001A77E3">
        <w:t>hasCandidate</w:t>
      </w:r>
      <w:proofErr w:type="spellEnd"/>
      <w:r w:rsidR="001A77E3">
        <w:t xml:space="preserve"> values are not considered any more, which reduces the number of FIs extracted from Reactome about 11% from the 2013 version (aka from 144733 to 127382).</w:t>
      </w:r>
    </w:p>
    <w:p w14:paraId="34781E69" w14:textId="3BFB3E5E" w:rsidR="00AA6378" w:rsidRDefault="001A77E3" w:rsidP="001A77E3">
      <w:pPr>
        <w:ind w:firstLine="720"/>
      </w:pPr>
      <w:r>
        <w:t xml:space="preserve">2). </w:t>
      </w:r>
      <w:r w:rsidR="00900C7F">
        <w:t xml:space="preserve">The current implementation will not extract TF/Target interactions annotated in Reactome using </w:t>
      </w:r>
      <w:proofErr w:type="spellStart"/>
      <w:r w:rsidR="00900C7F">
        <w:t>BlackboxEvent</w:t>
      </w:r>
      <w:proofErr w:type="spellEnd"/>
      <w:r w:rsidR="00900C7F">
        <w:t xml:space="preserve"> (e.g. DB_ID = </w:t>
      </w:r>
      <w:r w:rsidR="00D06AD4">
        <w:t xml:space="preserve">452894) because the extraction checks only </w:t>
      </w:r>
      <w:proofErr w:type="spellStart"/>
      <w:r w:rsidR="00D06AD4">
        <w:t>ReferenceGeneProducts</w:t>
      </w:r>
      <w:proofErr w:type="spellEnd"/>
      <w:r w:rsidR="00D06AD4">
        <w:t xml:space="preserve">. </w:t>
      </w:r>
      <w:r w:rsidR="00553C4E">
        <w:t>For the time being, this should be fine since Reactome doesn’t have many TF/Target interactions.</w:t>
      </w:r>
      <w:r w:rsidR="00234290">
        <w:t xml:space="preserve"> We should get enough from TRED and ENCODE.</w:t>
      </w:r>
      <w:r w:rsidR="008B36B3">
        <w:t xml:space="preserve"> Most likely these interactions will be extracted later on.</w:t>
      </w:r>
      <w:r w:rsidR="002917B8">
        <w:t xml:space="preserve"> Here are numbers for the 2014 FI network: if TF/target interactions are considered: 128,020; 127,382 if not considered (0.5%).</w:t>
      </w:r>
    </w:p>
    <w:p w14:paraId="08934297" w14:textId="4C2FFC32" w:rsidR="006A0F3F" w:rsidRDefault="006A0F3F" w:rsidP="001A77E3">
      <w:pPr>
        <w:ind w:firstLine="720"/>
      </w:pPr>
      <w:r>
        <w:t>3). The 2017 version of the FI network got less FIs from complexes than 2016 from Reactome directly. This is a little bit surpris</w:t>
      </w:r>
      <w:r w:rsidR="00A16401">
        <w:t>ing</w:t>
      </w:r>
      <w:r>
        <w:t xml:space="preserve"> though more FIs were extracted from reactions.</w:t>
      </w:r>
    </w:p>
    <w:p w14:paraId="24F0EC2D" w14:textId="77777777" w:rsidR="00900C7F" w:rsidRDefault="00900C7F" w:rsidP="00AC428F"/>
    <w:p w14:paraId="493F3921" w14:textId="3209A2E5" w:rsidR="00692EF3" w:rsidRDefault="00692EF3" w:rsidP="00AC428F">
      <w:r>
        <w:t>The dumped pathway FIs should have similar numbers or more as follows (</w:t>
      </w:r>
      <w:r w:rsidR="00C72CE9">
        <w:t>FI_2024</w:t>
      </w:r>
      <w:r>
        <w:t>):</w:t>
      </w:r>
    </w:p>
    <w:p w14:paraId="6A862E03" w14:textId="77777777" w:rsidR="00692EF3" w:rsidRDefault="00692EF3" w:rsidP="00AC428F"/>
    <w:p w14:paraId="489C4D67"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Total interactions from reactions: 232188</w:t>
      </w:r>
    </w:p>
    <w:p w14:paraId="2F5237FE"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Time for looping: 1862</w:t>
      </w:r>
    </w:p>
    <w:p w14:paraId="003AE15F"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Total interactions from Reactome: 251784</w:t>
      </w:r>
    </w:p>
    <w:p w14:paraId="6DE4A1AC"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After filtering: 155500</w:t>
      </w:r>
    </w:p>
    <w:p w14:paraId="771B2B1C"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Before sequence consolidating: 155500</w:t>
      </w:r>
    </w:p>
    <w:p w14:paraId="6851C156"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After sequence consolidating: 154898</w:t>
      </w:r>
    </w:p>
    <w:p w14:paraId="2372FD4D"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Done data source: Reactome</w:t>
      </w:r>
    </w:p>
    <w:p w14:paraId="0D6C2C85" w14:textId="77777777" w:rsidR="00C72CE9" w:rsidRPr="00C72CE9" w:rsidRDefault="00C72CE9" w:rsidP="00C72CE9">
      <w:pPr>
        <w:shd w:val="clear" w:color="auto" w:fill="FFFFFF"/>
        <w:rPr>
          <w:rFonts w:ascii="Monaco" w:eastAsia="Times New Roman" w:hAnsi="Monaco" w:cs="Times New Roman"/>
          <w:color w:val="000000"/>
          <w:sz w:val="16"/>
          <w:szCs w:val="16"/>
        </w:rPr>
      </w:pPr>
    </w:p>
    <w:p w14:paraId="09F4B0FA"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Total interactions from reactions: 12465</w:t>
      </w:r>
    </w:p>
    <w:p w14:paraId="0B362550"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Time for looping: 140</w:t>
      </w:r>
    </w:p>
    <w:p w14:paraId="37423445"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Total interactions from Reactome: 13878</w:t>
      </w:r>
    </w:p>
    <w:p w14:paraId="01DC1C7A"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After filtering: 13878</w:t>
      </w:r>
    </w:p>
    <w:p w14:paraId="743D2CE3"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Before sequence consolidating: 13878</w:t>
      </w:r>
    </w:p>
    <w:p w14:paraId="69F005FD"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After sequence consolidating: 13872</w:t>
      </w:r>
    </w:p>
    <w:p w14:paraId="38229F8A"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 xml:space="preserve">Done data source: </w:t>
      </w:r>
      <w:proofErr w:type="spellStart"/>
      <w:r w:rsidRPr="00C72CE9">
        <w:rPr>
          <w:rFonts w:ascii="Monaco" w:eastAsia="Times New Roman" w:hAnsi="Monaco" w:cs="Times New Roman"/>
          <w:color w:val="000000"/>
          <w:sz w:val="16"/>
          <w:szCs w:val="16"/>
        </w:rPr>
        <w:t>pantherdb</w:t>
      </w:r>
      <w:proofErr w:type="spellEnd"/>
    </w:p>
    <w:p w14:paraId="234F48CD" w14:textId="77777777" w:rsidR="00C72CE9" w:rsidRPr="00C72CE9" w:rsidRDefault="00C72CE9" w:rsidP="00C72CE9">
      <w:pPr>
        <w:shd w:val="clear" w:color="auto" w:fill="FFFFFF"/>
        <w:rPr>
          <w:rFonts w:ascii="Monaco" w:eastAsia="Times New Roman" w:hAnsi="Monaco" w:cs="Times New Roman"/>
          <w:color w:val="000000"/>
          <w:sz w:val="16"/>
          <w:szCs w:val="16"/>
        </w:rPr>
      </w:pPr>
    </w:p>
    <w:p w14:paraId="33A8A7E1"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lastRenderedPageBreak/>
        <w:t>Total interactions from reactions: 15101</w:t>
      </w:r>
    </w:p>
    <w:p w14:paraId="683D408C"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Time for looping: 172</w:t>
      </w:r>
    </w:p>
    <w:p w14:paraId="10E22496"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Total interactions from Reactome: 15907</w:t>
      </w:r>
    </w:p>
    <w:p w14:paraId="4EA24D48"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Total interactions from Interaction Event: 0</w:t>
      </w:r>
    </w:p>
    <w:p w14:paraId="437BA53D"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After filtering: 15826</w:t>
      </w:r>
    </w:p>
    <w:p w14:paraId="797EE614"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Before sequence consolidating: 15804</w:t>
      </w:r>
    </w:p>
    <w:p w14:paraId="144D9411"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After sequence consolidating: 15804</w:t>
      </w:r>
    </w:p>
    <w:p w14:paraId="7F35FAF5"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Done data source: Pathway Interaction Database</w:t>
      </w:r>
    </w:p>
    <w:p w14:paraId="54E97E57" w14:textId="77777777" w:rsidR="00C72CE9" w:rsidRPr="00C72CE9" w:rsidRDefault="00C72CE9" w:rsidP="00C72CE9">
      <w:pPr>
        <w:shd w:val="clear" w:color="auto" w:fill="FFFFFF"/>
        <w:rPr>
          <w:rFonts w:ascii="Monaco" w:eastAsia="Times New Roman" w:hAnsi="Monaco" w:cs="Times New Roman"/>
          <w:color w:val="000000"/>
          <w:sz w:val="16"/>
          <w:szCs w:val="16"/>
        </w:rPr>
      </w:pPr>
    </w:p>
    <w:p w14:paraId="1CA0BAAE"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Total interactions from reactions: 5639</w:t>
      </w:r>
    </w:p>
    <w:p w14:paraId="5D266E57"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Time for looping: 105</w:t>
      </w:r>
    </w:p>
    <w:p w14:paraId="2663E43C"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Total interactions from Reactome: 6709</w:t>
      </w:r>
    </w:p>
    <w:p w14:paraId="6137A976"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Total interactions from Interaction Event: 0</w:t>
      </w:r>
    </w:p>
    <w:p w14:paraId="2F6D01A3"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After filtering: 6709</w:t>
      </w:r>
    </w:p>
    <w:p w14:paraId="03E4A807"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Before sequence consolidating: 6709</w:t>
      </w:r>
    </w:p>
    <w:p w14:paraId="760ED7E7"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After sequence consolidating: 6709</w:t>
      </w:r>
    </w:p>
    <w:p w14:paraId="327D9E13"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 xml:space="preserve">Done data source: </w:t>
      </w:r>
      <w:proofErr w:type="spellStart"/>
      <w:r w:rsidRPr="00C72CE9">
        <w:rPr>
          <w:rFonts w:ascii="Monaco" w:eastAsia="Times New Roman" w:hAnsi="Monaco" w:cs="Times New Roman"/>
          <w:color w:val="000000"/>
          <w:sz w:val="16"/>
          <w:szCs w:val="16"/>
        </w:rPr>
        <w:t>BioCarta</w:t>
      </w:r>
      <w:proofErr w:type="spellEnd"/>
      <w:r w:rsidRPr="00C72CE9">
        <w:rPr>
          <w:rFonts w:ascii="Monaco" w:eastAsia="Times New Roman" w:hAnsi="Monaco" w:cs="Times New Roman"/>
          <w:color w:val="000000"/>
          <w:sz w:val="16"/>
          <w:szCs w:val="16"/>
        </w:rPr>
        <w:t xml:space="preserve"> - Imported by PID</w:t>
      </w:r>
    </w:p>
    <w:p w14:paraId="1825FA9F" w14:textId="77777777" w:rsidR="00C72CE9" w:rsidRPr="00C72CE9" w:rsidRDefault="00C72CE9" w:rsidP="00C72CE9">
      <w:pPr>
        <w:shd w:val="clear" w:color="auto" w:fill="FFFFFF"/>
        <w:rPr>
          <w:rFonts w:ascii="Monaco" w:eastAsia="Times New Roman" w:hAnsi="Monaco" w:cs="Times New Roman"/>
          <w:color w:val="000000"/>
          <w:sz w:val="16"/>
          <w:szCs w:val="16"/>
        </w:rPr>
      </w:pPr>
    </w:p>
    <w:p w14:paraId="040C76B0"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Total interactions from reactions: 0</w:t>
      </w:r>
    </w:p>
    <w:p w14:paraId="6D31F801"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Time for looping: 0</w:t>
      </w:r>
    </w:p>
    <w:p w14:paraId="310435CD"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Total interactions from Reactome: 0</w:t>
      </w:r>
    </w:p>
    <w:p w14:paraId="0990C17B"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Total interactions from Interaction Event: 2849</w:t>
      </w:r>
    </w:p>
    <w:p w14:paraId="115B5484"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After filtering: 2849</w:t>
      </w:r>
    </w:p>
    <w:p w14:paraId="77C614B5"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Before sequence consolidating: 2849</w:t>
      </w:r>
    </w:p>
    <w:p w14:paraId="05154BE8"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After sequence consolidating: 2849</w:t>
      </w:r>
    </w:p>
    <w:p w14:paraId="1D0DC931"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Done data source: TRED</w:t>
      </w:r>
    </w:p>
    <w:p w14:paraId="34EC2256" w14:textId="77777777" w:rsidR="00C72CE9" w:rsidRPr="00C72CE9" w:rsidRDefault="00C72CE9" w:rsidP="00C72CE9">
      <w:pPr>
        <w:shd w:val="clear" w:color="auto" w:fill="FFFFFF"/>
        <w:rPr>
          <w:rFonts w:ascii="Monaco" w:eastAsia="Times New Roman" w:hAnsi="Monaco" w:cs="Times New Roman"/>
          <w:color w:val="000000"/>
          <w:sz w:val="16"/>
          <w:szCs w:val="16"/>
        </w:rPr>
      </w:pPr>
    </w:p>
    <w:p w14:paraId="61EE064C"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Total interactions from reactions: 0</w:t>
      </w:r>
    </w:p>
    <w:p w14:paraId="03746F46"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Time for looping: 0</w:t>
      </w:r>
    </w:p>
    <w:p w14:paraId="24DD85DB"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Total interactions from Reactome: 0</w:t>
      </w:r>
    </w:p>
    <w:p w14:paraId="6164E997"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Total interactions from Interaction Event: 8354</w:t>
      </w:r>
    </w:p>
    <w:p w14:paraId="7762272F"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After filtering: 8354</w:t>
      </w:r>
    </w:p>
    <w:p w14:paraId="0B863468"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Before sequence consolidating: 8354</w:t>
      </w:r>
    </w:p>
    <w:p w14:paraId="369536B3"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After sequence consolidating: 8351</w:t>
      </w:r>
    </w:p>
    <w:p w14:paraId="15603E5B"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Done data source: ENCODE</w:t>
      </w:r>
    </w:p>
    <w:p w14:paraId="5C29690D" w14:textId="77777777" w:rsidR="00A15162" w:rsidRDefault="00A15162" w:rsidP="00A15162"/>
    <w:p w14:paraId="78FF9305" w14:textId="0042268C" w:rsidR="00861E68" w:rsidRDefault="00861E68" w:rsidP="00861E68">
      <w:pPr>
        <w:pStyle w:val="ListParagraph"/>
        <w:ind w:left="1080"/>
      </w:pPr>
      <w:r>
        <w:t xml:space="preserve">4). You may run </w:t>
      </w:r>
      <w:proofErr w:type="spellStart"/>
      <w:proofErr w:type="gramStart"/>
      <w:r>
        <w:t>org.reactome.fi.RFPredictionResultAnalyser.checkAnnotaedFIs</w:t>
      </w:r>
      <w:proofErr w:type="spellEnd"/>
      <w:proofErr w:type="gramEnd"/>
      <w:r>
        <w:t xml:space="preserve">() to the </w:t>
      </w:r>
      <w:proofErr w:type="spellStart"/>
      <w:r>
        <w:t>the</w:t>
      </w:r>
      <w:proofErr w:type="spellEnd"/>
      <w:r>
        <w:t xml:space="preserve"> total number of annotated FIs, proteins and genes:</w:t>
      </w:r>
    </w:p>
    <w:p w14:paraId="043C07A7" w14:textId="77777777" w:rsidR="00861E68" w:rsidRDefault="00861E68" w:rsidP="00861E68"/>
    <w:p w14:paraId="25BB3DDF" w14:textId="77777777" w:rsidR="00861E68" w:rsidRPr="00861E68" w:rsidRDefault="00861E68" w:rsidP="00861E68">
      <w:pPr>
        <w:shd w:val="clear" w:color="auto" w:fill="FFFFFF"/>
        <w:rPr>
          <w:rFonts w:ascii="Monaco" w:eastAsia="Times New Roman" w:hAnsi="Monaco" w:cs="Times New Roman"/>
          <w:color w:val="000000"/>
          <w:sz w:val="16"/>
          <w:szCs w:val="16"/>
        </w:rPr>
      </w:pPr>
      <w:r w:rsidRPr="00861E68">
        <w:rPr>
          <w:rFonts w:ascii="Monaco" w:eastAsia="Times New Roman" w:hAnsi="Monaco" w:cs="Times New Roman"/>
          <w:color w:val="000000"/>
          <w:sz w:val="16"/>
          <w:szCs w:val="16"/>
        </w:rPr>
        <w:t xml:space="preserve">2024-04-19 16:47:33,528 [main] </w:t>
      </w:r>
      <w:proofErr w:type="gramStart"/>
      <w:r w:rsidRPr="00861E68">
        <w:rPr>
          <w:rFonts w:ascii="Monaco" w:eastAsia="Times New Roman" w:hAnsi="Monaco" w:cs="Times New Roman"/>
          <w:color w:val="000000"/>
          <w:sz w:val="16"/>
          <w:szCs w:val="16"/>
        </w:rPr>
        <w:t xml:space="preserve">INFO  </w:t>
      </w:r>
      <w:proofErr w:type="spellStart"/>
      <w:r w:rsidRPr="00861E68">
        <w:rPr>
          <w:rFonts w:ascii="Monaco" w:eastAsia="Times New Roman" w:hAnsi="Monaco" w:cs="Times New Roman"/>
          <w:color w:val="000000"/>
          <w:sz w:val="16"/>
          <w:szCs w:val="16"/>
        </w:rPr>
        <w:t>org.reactome.fi</w:t>
      </w:r>
      <w:proofErr w:type="gramEnd"/>
      <w:r w:rsidRPr="00861E68">
        <w:rPr>
          <w:rFonts w:ascii="Monaco" w:eastAsia="Times New Roman" w:hAnsi="Monaco" w:cs="Times New Roman"/>
          <w:color w:val="000000"/>
          <w:sz w:val="16"/>
          <w:szCs w:val="16"/>
        </w:rPr>
        <w:t>.RFPredictionResultAnalyzer</w:t>
      </w:r>
      <w:proofErr w:type="spellEnd"/>
      <w:r w:rsidRPr="00861E68">
        <w:rPr>
          <w:rFonts w:ascii="Monaco" w:eastAsia="Times New Roman" w:hAnsi="Monaco" w:cs="Times New Roman"/>
          <w:color w:val="000000"/>
          <w:sz w:val="16"/>
          <w:szCs w:val="16"/>
        </w:rPr>
        <w:t xml:space="preserve">  - Total </w:t>
      </w:r>
      <w:proofErr w:type="spellStart"/>
      <w:r w:rsidRPr="00861E68">
        <w:rPr>
          <w:rFonts w:ascii="Monaco" w:eastAsia="Times New Roman" w:hAnsi="Monaco" w:cs="Times New Roman"/>
          <w:color w:val="000000"/>
          <w:sz w:val="16"/>
          <w:szCs w:val="16"/>
        </w:rPr>
        <w:t>SwissProt</w:t>
      </w:r>
      <w:proofErr w:type="spellEnd"/>
      <w:r w:rsidRPr="00861E68">
        <w:rPr>
          <w:rFonts w:ascii="Monaco" w:eastAsia="Times New Roman" w:hAnsi="Monaco" w:cs="Times New Roman"/>
          <w:color w:val="000000"/>
          <w:sz w:val="16"/>
          <w:szCs w:val="16"/>
        </w:rPr>
        <w:t xml:space="preserve"> ids: 20434</w:t>
      </w:r>
    </w:p>
    <w:p w14:paraId="1B41513B" w14:textId="77777777" w:rsidR="00861E68" w:rsidRPr="00861E68" w:rsidRDefault="00861E68" w:rsidP="00861E68">
      <w:pPr>
        <w:shd w:val="clear" w:color="auto" w:fill="FFFFFF"/>
        <w:rPr>
          <w:rFonts w:ascii="Monaco" w:eastAsia="Times New Roman" w:hAnsi="Monaco" w:cs="Times New Roman"/>
          <w:color w:val="000000"/>
          <w:sz w:val="16"/>
          <w:szCs w:val="16"/>
        </w:rPr>
      </w:pPr>
      <w:r w:rsidRPr="00861E68">
        <w:rPr>
          <w:rFonts w:ascii="Monaco" w:eastAsia="Times New Roman" w:hAnsi="Monaco" w:cs="Times New Roman"/>
          <w:color w:val="000000"/>
          <w:sz w:val="16"/>
          <w:szCs w:val="16"/>
        </w:rPr>
        <w:t xml:space="preserve">2024-04-19 16:47:33,530 [main] </w:t>
      </w:r>
      <w:proofErr w:type="gramStart"/>
      <w:r w:rsidRPr="00861E68">
        <w:rPr>
          <w:rFonts w:ascii="Monaco" w:eastAsia="Times New Roman" w:hAnsi="Monaco" w:cs="Times New Roman"/>
          <w:color w:val="000000"/>
          <w:sz w:val="16"/>
          <w:szCs w:val="16"/>
        </w:rPr>
        <w:t xml:space="preserve">INFO  </w:t>
      </w:r>
      <w:proofErr w:type="spellStart"/>
      <w:r w:rsidRPr="00861E68">
        <w:rPr>
          <w:rFonts w:ascii="Monaco" w:eastAsia="Times New Roman" w:hAnsi="Monaco" w:cs="Times New Roman"/>
          <w:color w:val="000000"/>
          <w:sz w:val="16"/>
          <w:szCs w:val="16"/>
        </w:rPr>
        <w:t>org.reactome.fi</w:t>
      </w:r>
      <w:proofErr w:type="gramEnd"/>
      <w:r w:rsidRPr="00861E68">
        <w:rPr>
          <w:rFonts w:ascii="Monaco" w:eastAsia="Times New Roman" w:hAnsi="Monaco" w:cs="Times New Roman"/>
          <w:color w:val="000000"/>
          <w:sz w:val="16"/>
          <w:szCs w:val="16"/>
        </w:rPr>
        <w:t>.RFPredictionResultAnalyzer</w:t>
      </w:r>
      <w:proofErr w:type="spellEnd"/>
      <w:r w:rsidRPr="00861E68">
        <w:rPr>
          <w:rFonts w:ascii="Monaco" w:eastAsia="Times New Roman" w:hAnsi="Monaco" w:cs="Times New Roman"/>
          <w:color w:val="000000"/>
          <w:sz w:val="16"/>
          <w:szCs w:val="16"/>
        </w:rPr>
        <w:t xml:space="preserve">  - Annotated FIs: </w:t>
      </w:r>
    </w:p>
    <w:p w14:paraId="33D60745" w14:textId="77777777" w:rsidR="00861E68" w:rsidRPr="00861E68" w:rsidRDefault="00861E68" w:rsidP="00861E68">
      <w:pPr>
        <w:shd w:val="clear" w:color="auto" w:fill="FFFFFF"/>
        <w:rPr>
          <w:rFonts w:ascii="Monaco" w:eastAsia="Times New Roman" w:hAnsi="Monaco" w:cs="Times New Roman"/>
          <w:color w:val="000000"/>
          <w:sz w:val="16"/>
          <w:szCs w:val="16"/>
        </w:rPr>
      </w:pPr>
      <w:r w:rsidRPr="00861E68">
        <w:rPr>
          <w:rFonts w:ascii="Monaco" w:eastAsia="Times New Roman" w:hAnsi="Monaco" w:cs="Times New Roman"/>
          <w:color w:val="000000"/>
          <w:sz w:val="16"/>
          <w:szCs w:val="16"/>
        </w:rPr>
        <w:tab/>
        <w:t>FI: 195006</w:t>
      </w:r>
    </w:p>
    <w:p w14:paraId="34E1BCCE" w14:textId="77777777" w:rsidR="00861E68" w:rsidRPr="00861E68" w:rsidRDefault="00861E68" w:rsidP="00861E68">
      <w:pPr>
        <w:shd w:val="clear" w:color="auto" w:fill="FFFFFF"/>
        <w:rPr>
          <w:rFonts w:ascii="Monaco" w:eastAsia="Times New Roman" w:hAnsi="Monaco" w:cs="Times New Roman"/>
          <w:color w:val="000000"/>
          <w:sz w:val="16"/>
          <w:szCs w:val="16"/>
        </w:rPr>
      </w:pPr>
      <w:r w:rsidRPr="00861E68">
        <w:rPr>
          <w:rFonts w:ascii="Monaco" w:eastAsia="Times New Roman" w:hAnsi="Monaco" w:cs="Times New Roman"/>
          <w:color w:val="000000"/>
          <w:sz w:val="16"/>
          <w:szCs w:val="16"/>
        </w:rPr>
        <w:tab/>
        <w:t>Ids: 9616</w:t>
      </w:r>
    </w:p>
    <w:p w14:paraId="53150366" w14:textId="77777777" w:rsidR="00861E68" w:rsidRPr="00861E68" w:rsidRDefault="00861E68" w:rsidP="00861E68">
      <w:pPr>
        <w:shd w:val="clear" w:color="auto" w:fill="FFFFFF"/>
        <w:rPr>
          <w:rFonts w:ascii="Monaco" w:eastAsia="Times New Roman" w:hAnsi="Monaco" w:cs="Times New Roman"/>
          <w:color w:val="000000"/>
          <w:sz w:val="16"/>
          <w:szCs w:val="16"/>
        </w:rPr>
      </w:pPr>
      <w:r w:rsidRPr="00861E68">
        <w:rPr>
          <w:rFonts w:ascii="Monaco" w:eastAsia="Times New Roman" w:hAnsi="Monaco" w:cs="Times New Roman"/>
          <w:color w:val="000000"/>
          <w:sz w:val="16"/>
          <w:szCs w:val="16"/>
        </w:rPr>
        <w:t xml:space="preserve">2024-04-19 16:47:35,724 [main] </w:t>
      </w:r>
      <w:proofErr w:type="gramStart"/>
      <w:r w:rsidRPr="00861E68">
        <w:rPr>
          <w:rFonts w:ascii="Monaco" w:eastAsia="Times New Roman" w:hAnsi="Monaco" w:cs="Times New Roman"/>
          <w:color w:val="000000"/>
          <w:sz w:val="16"/>
          <w:szCs w:val="16"/>
        </w:rPr>
        <w:t xml:space="preserve">INFO  </w:t>
      </w:r>
      <w:proofErr w:type="spellStart"/>
      <w:r w:rsidRPr="00861E68">
        <w:rPr>
          <w:rFonts w:ascii="Monaco" w:eastAsia="Times New Roman" w:hAnsi="Monaco" w:cs="Times New Roman"/>
          <w:color w:val="000000"/>
          <w:sz w:val="16"/>
          <w:szCs w:val="16"/>
        </w:rPr>
        <w:t>org.reactome.fi</w:t>
      </w:r>
      <w:proofErr w:type="gramEnd"/>
      <w:r w:rsidRPr="00861E68">
        <w:rPr>
          <w:rFonts w:ascii="Monaco" w:eastAsia="Times New Roman" w:hAnsi="Monaco" w:cs="Times New Roman"/>
          <w:color w:val="000000"/>
          <w:sz w:val="16"/>
          <w:szCs w:val="16"/>
        </w:rPr>
        <w:t>.RFPredictionResultAnalyzer</w:t>
      </w:r>
      <w:proofErr w:type="spellEnd"/>
      <w:r w:rsidRPr="00861E68">
        <w:rPr>
          <w:rFonts w:ascii="Monaco" w:eastAsia="Times New Roman" w:hAnsi="Monaco" w:cs="Times New Roman"/>
          <w:color w:val="000000"/>
          <w:sz w:val="16"/>
          <w:szCs w:val="16"/>
        </w:rPr>
        <w:t xml:space="preserve">  - Size of uni2gene: 20490</w:t>
      </w:r>
    </w:p>
    <w:p w14:paraId="683054B7" w14:textId="77777777" w:rsidR="00861E68" w:rsidRPr="00861E68" w:rsidRDefault="00861E68" w:rsidP="00861E68">
      <w:pPr>
        <w:shd w:val="clear" w:color="auto" w:fill="FFFFFF"/>
        <w:rPr>
          <w:rFonts w:ascii="Monaco" w:eastAsia="Times New Roman" w:hAnsi="Monaco" w:cs="Times New Roman"/>
          <w:color w:val="000000"/>
          <w:sz w:val="16"/>
          <w:szCs w:val="16"/>
        </w:rPr>
      </w:pPr>
      <w:r w:rsidRPr="00861E68">
        <w:rPr>
          <w:rFonts w:ascii="Monaco" w:eastAsia="Times New Roman" w:hAnsi="Monaco" w:cs="Times New Roman"/>
          <w:color w:val="000000"/>
          <w:sz w:val="16"/>
          <w:szCs w:val="16"/>
        </w:rPr>
        <w:t xml:space="preserve">2024-04-19 16:47:35,846 [main] </w:t>
      </w:r>
      <w:proofErr w:type="gramStart"/>
      <w:r w:rsidRPr="00861E68">
        <w:rPr>
          <w:rFonts w:ascii="Monaco" w:eastAsia="Times New Roman" w:hAnsi="Monaco" w:cs="Times New Roman"/>
          <w:color w:val="000000"/>
          <w:sz w:val="16"/>
          <w:szCs w:val="16"/>
        </w:rPr>
        <w:t xml:space="preserve">INFO  </w:t>
      </w:r>
      <w:proofErr w:type="spellStart"/>
      <w:r w:rsidRPr="00861E68">
        <w:rPr>
          <w:rFonts w:ascii="Monaco" w:eastAsia="Times New Roman" w:hAnsi="Monaco" w:cs="Times New Roman"/>
          <w:color w:val="000000"/>
          <w:sz w:val="16"/>
          <w:szCs w:val="16"/>
        </w:rPr>
        <w:t>org.reactome.fi</w:t>
      </w:r>
      <w:proofErr w:type="gramEnd"/>
      <w:r w:rsidRPr="00861E68">
        <w:rPr>
          <w:rFonts w:ascii="Monaco" w:eastAsia="Times New Roman" w:hAnsi="Monaco" w:cs="Times New Roman"/>
          <w:color w:val="000000"/>
          <w:sz w:val="16"/>
          <w:szCs w:val="16"/>
        </w:rPr>
        <w:t>.RFPredictionResultAnalyzer</w:t>
      </w:r>
      <w:proofErr w:type="spellEnd"/>
      <w:r w:rsidRPr="00861E68">
        <w:rPr>
          <w:rFonts w:ascii="Monaco" w:eastAsia="Times New Roman" w:hAnsi="Monaco" w:cs="Times New Roman"/>
          <w:color w:val="000000"/>
          <w:sz w:val="16"/>
          <w:szCs w:val="16"/>
        </w:rPr>
        <w:t xml:space="preserve">  - Annotated FIs in Genes: </w:t>
      </w:r>
    </w:p>
    <w:p w14:paraId="212EE991" w14:textId="77777777" w:rsidR="00861E68" w:rsidRPr="00861E68" w:rsidRDefault="00861E68" w:rsidP="00861E68">
      <w:pPr>
        <w:shd w:val="clear" w:color="auto" w:fill="FFFFFF"/>
        <w:rPr>
          <w:rFonts w:ascii="Monaco" w:eastAsia="Times New Roman" w:hAnsi="Monaco" w:cs="Times New Roman"/>
          <w:color w:val="000000"/>
          <w:sz w:val="16"/>
          <w:szCs w:val="16"/>
        </w:rPr>
      </w:pPr>
      <w:r w:rsidRPr="00861E68">
        <w:rPr>
          <w:rFonts w:ascii="Monaco" w:eastAsia="Times New Roman" w:hAnsi="Monaco" w:cs="Times New Roman"/>
          <w:color w:val="000000"/>
          <w:sz w:val="16"/>
          <w:szCs w:val="16"/>
        </w:rPr>
        <w:tab/>
        <w:t>FI: 188065</w:t>
      </w:r>
    </w:p>
    <w:p w14:paraId="1FC32789" w14:textId="77777777" w:rsidR="00861E68" w:rsidRPr="00861E68" w:rsidRDefault="00861E68" w:rsidP="00861E68">
      <w:pPr>
        <w:shd w:val="clear" w:color="auto" w:fill="FFFFFF"/>
        <w:rPr>
          <w:rFonts w:ascii="Monaco" w:eastAsia="Times New Roman" w:hAnsi="Monaco" w:cs="Times New Roman"/>
          <w:color w:val="000000"/>
          <w:sz w:val="16"/>
          <w:szCs w:val="16"/>
        </w:rPr>
      </w:pPr>
      <w:r w:rsidRPr="00861E68">
        <w:rPr>
          <w:rFonts w:ascii="Monaco" w:eastAsia="Times New Roman" w:hAnsi="Monaco" w:cs="Times New Roman"/>
          <w:color w:val="000000"/>
          <w:sz w:val="16"/>
          <w:szCs w:val="16"/>
        </w:rPr>
        <w:tab/>
        <w:t>Ids: 9613</w:t>
      </w:r>
    </w:p>
    <w:p w14:paraId="56D1DB95" w14:textId="77777777" w:rsidR="00861E68" w:rsidRDefault="00861E68" w:rsidP="00A15162"/>
    <w:p w14:paraId="1DB87F5F" w14:textId="429F0F82" w:rsidR="003065C1" w:rsidRPr="003D009F" w:rsidRDefault="00A61719" w:rsidP="00AC428F">
      <w:pPr>
        <w:pStyle w:val="ListParagraph"/>
        <w:numPr>
          <w:ilvl w:val="0"/>
          <w:numId w:val="17"/>
        </w:numPr>
        <w:rPr>
          <w:b/>
        </w:rPr>
      </w:pPr>
      <w:r>
        <w:rPr>
          <w:b/>
        </w:rPr>
        <w:t>P</w:t>
      </w:r>
      <w:r w:rsidR="000F3561">
        <w:rPr>
          <w:b/>
        </w:rPr>
        <w:t>repare feature files for random forest training, test, and prediction</w:t>
      </w:r>
    </w:p>
    <w:p w14:paraId="258BE7CE" w14:textId="77777777" w:rsidR="00B7227C" w:rsidRDefault="00B7227C" w:rsidP="00B7227C"/>
    <w:p w14:paraId="0FCCBED3" w14:textId="2E4ECC1C" w:rsidR="00B7227C" w:rsidRDefault="000F3561" w:rsidP="00B7227C">
      <w:r>
        <w:t xml:space="preserve">These steps are handled by project </w:t>
      </w:r>
      <w:proofErr w:type="spellStart"/>
      <w:r>
        <w:t>idg</w:t>
      </w:r>
      <w:proofErr w:type="spellEnd"/>
      <w:r>
        <w:t>-fi-network-ml (</w:t>
      </w:r>
      <w:hyperlink r:id="rId38" w:history="1">
        <w:r w:rsidRPr="00543761">
          <w:rPr>
            <w:rStyle w:val="Hyperlink"/>
          </w:rPr>
          <w:t>https://github.com/reactome-idg/fi-network-ml</w:t>
        </w:r>
      </w:hyperlink>
      <w:r>
        <w:t xml:space="preserve">). The runnable jar file has been </w:t>
      </w:r>
      <w:r>
        <w:lastRenderedPageBreak/>
        <w:t xml:space="preserve">generated and deployed at the OHSU </w:t>
      </w:r>
      <w:proofErr w:type="spellStart"/>
      <w:r>
        <w:t>linux</w:t>
      </w:r>
      <w:proofErr w:type="spellEnd"/>
      <w:r>
        <w:t xml:space="preserve"> machine (RWS00061). Because of the large memory requirement and feature files used, this step should be run at that machine. </w:t>
      </w:r>
    </w:p>
    <w:p w14:paraId="7F4D55A6" w14:textId="77777777" w:rsidR="00974063" w:rsidRDefault="00974063" w:rsidP="00B7227C"/>
    <w:p w14:paraId="0D7BCB53" w14:textId="4138BA5C" w:rsidR="00974063" w:rsidRDefault="00816B6C" w:rsidP="00274E2A">
      <w:pPr>
        <w:pStyle w:val="ListParagraph"/>
        <w:numPr>
          <w:ilvl w:val="0"/>
          <w:numId w:val="24"/>
        </w:numPr>
      </w:pPr>
      <w:r>
        <w:t xml:space="preserve">The jar file is: </w:t>
      </w:r>
      <w:r w:rsidRPr="00816B6C">
        <w:t>FeatureFileGenerator.jar</w:t>
      </w:r>
      <w:r>
        <w:t xml:space="preserve">. Before running anything, make sure the following two configuration files have been configured correctly: </w:t>
      </w:r>
      <w:proofErr w:type="spellStart"/>
      <w:proofErr w:type="gramStart"/>
      <w:r>
        <w:t>application.properties</w:t>
      </w:r>
      <w:proofErr w:type="spellEnd"/>
      <w:proofErr w:type="gramEnd"/>
      <w:r>
        <w:t xml:space="preserve">, and </w:t>
      </w:r>
      <w:proofErr w:type="spellStart"/>
      <w:r>
        <w:t>configuration.prop</w:t>
      </w:r>
      <w:proofErr w:type="spellEnd"/>
      <w:r>
        <w:t xml:space="preserve">. The </w:t>
      </w:r>
      <w:proofErr w:type="spellStart"/>
      <w:proofErr w:type="gramStart"/>
      <w:r>
        <w:t>configuration.prop</w:t>
      </w:r>
      <w:proofErr w:type="spellEnd"/>
      <w:proofErr w:type="gramEnd"/>
      <w:r>
        <w:t xml:space="preserve"> should be the same as the </w:t>
      </w:r>
      <w:proofErr w:type="spellStart"/>
      <w:r>
        <w:t>configuration.prop</w:t>
      </w:r>
      <w:proofErr w:type="spellEnd"/>
      <w:r>
        <w:t xml:space="preserve"> used in the </w:t>
      </w:r>
      <w:proofErr w:type="spellStart"/>
      <w:r>
        <w:t>fi_network_build_rf</w:t>
      </w:r>
      <w:proofErr w:type="spellEnd"/>
      <w:r>
        <w:t xml:space="preserve"> project.</w:t>
      </w:r>
      <w:r w:rsidR="006703C3">
        <w:t xml:space="preserve"> </w:t>
      </w:r>
      <w:r w:rsidR="00AA1EF1">
        <w:t>The jar file is created by running the following command at terminal:</w:t>
      </w:r>
    </w:p>
    <w:p w14:paraId="465BEB4B" w14:textId="77777777" w:rsidR="00AA1EF1" w:rsidRDefault="00AA1EF1" w:rsidP="00AA1EF1"/>
    <w:p w14:paraId="55A38B85" w14:textId="5F20ED80" w:rsidR="00AA1EF1" w:rsidRPr="008B39ED" w:rsidRDefault="00AA1EF1" w:rsidP="00AA1EF1">
      <w:pPr>
        <w:rPr>
          <w:rFonts w:ascii="Menlo" w:hAnsi="Menlo" w:cs="Menlo"/>
          <w:color w:val="000000"/>
          <w:sz w:val="16"/>
          <w:szCs w:val="16"/>
        </w:rPr>
      </w:pPr>
      <w:proofErr w:type="spellStart"/>
      <w:r w:rsidRPr="008B39ED">
        <w:rPr>
          <w:rFonts w:ascii="Menlo" w:hAnsi="Menlo" w:cs="Menlo"/>
          <w:color w:val="000000"/>
          <w:sz w:val="16"/>
          <w:szCs w:val="16"/>
        </w:rPr>
        <w:t>mvn</w:t>
      </w:r>
      <w:proofErr w:type="spellEnd"/>
      <w:r w:rsidRPr="008B39ED">
        <w:rPr>
          <w:rFonts w:ascii="Menlo" w:hAnsi="Menlo" w:cs="Menlo"/>
          <w:color w:val="000000"/>
          <w:sz w:val="16"/>
          <w:szCs w:val="16"/>
        </w:rPr>
        <w:t xml:space="preserve"> clean package -P build-runnable-jar -</w:t>
      </w:r>
      <w:proofErr w:type="spellStart"/>
      <w:r w:rsidRPr="008B39ED">
        <w:rPr>
          <w:rFonts w:ascii="Menlo" w:hAnsi="Menlo" w:cs="Menlo"/>
          <w:color w:val="000000"/>
          <w:sz w:val="16"/>
          <w:szCs w:val="16"/>
        </w:rPr>
        <w:t>DskipTests</w:t>
      </w:r>
      <w:proofErr w:type="spellEnd"/>
    </w:p>
    <w:p w14:paraId="117F406A" w14:textId="474B20EA" w:rsidR="008B39ED" w:rsidRPr="008B39ED" w:rsidRDefault="008B39ED" w:rsidP="00AA1EF1">
      <w:pPr>
        <w:rPr>
          <w:sz w:val="16"/>
          <w:szCs w:val="16"/>
        </w:rPr>
      </w:pPr>
      <w:r w:rsidRPr="008B39ED">
        <w:rPr>
          <w:rFonts w:ascii="Menlo" w:hAnsi="Menlo" w:cs="Menlo"/>
          <w:color w:val="000000"/>
          <w:sz w:val="16"/>
          <w:szCs w:val="16"/>
        </w:rPr>
        <w:t>mv target/fi-network-ml-jar-with-dependencies.jar target/FeatureFileGenerator.jar</w:t>
      </w:r>
    </w:p>
    <w:p w14:paraId="07251381" w14:textId="77777777" w:rsidR="00AA1EF1" w:rsidRDefault="00AA1EF1" w:rsidP="00AA1EF1"/>
    <w:p w14:paraId="17A76041" w14:textId="6DF170FC" w:rsidR="002243D0" w:rsidRDefault="002243D0" w:rsidP="00274E2A">
      <w:pPr>
        <w:pStyle w:val="ListParagraph"/>
        <w:numPr>
          <w:ilvl w:val="0"/>
          <w:numId w:val="24"/>
        </w:numPr>
      </w:pPr>
      <w:r>
        <w:t xml:space="preserve">Before running the following files, make sure all data files have been copied by checking the settings in </w:t>
      </w:r>
      <w:proofErr w:type="spellStart"/>
      <w:proofErr w:type="gramStart"/>
      <w:r>
        <w:t>application.properties</w:t>
      </w:r>
      <w:proofErr w:type="spellEnd"/>
      <w:proofErr w:type="gramEnd"/>
      <w:r>
        <w:t>.</w:t>
      </w:r>
    </w:p>
    <w:p w14:paraId="0B19D343" w14:textId="6DFD9760" w:rsidR="00CA11DA" w:rsidRDefault="00CA11DA" w:rsidP="00274E2A">
      <w:pPr>
        <w:pStyle w:val="ListParagraph"/>
        <w:numPr>
          <w:ilvl w:val="0"/>
          <w:numId w:val="24"/>
        </w:numPr>
      </w:pPr>
      <w:r>
        <w:t>Generate the three feature files in one call since the majority of time will be spent on loading pairwise features:</w:t>
      </w:r>
    </w:p>
    <w:p w14:paraId="3E8B4235" w14:textId="77777777" w:rsidR="00CA11DA" w:rsidRDefault="00CA11DA" w:rsidP="00CA11DA"/>
    <w:p w14:paraId="0198C60A" w14:textId="6D389B20" w:rsidR="00CA11DA" w:rsidRPr="00CA11DA" w:rsidRDefault="00CA11DA" w:rsidP="00CA11DA">
      <w:pPr>
        <w:rPr>
          <w:rFonts w:ascii="Monaco" w:hAnsi="Monaco"/>
          <w:sz w:val="16"/>
          <w:szCs w:val="16"/>
        </w:rPr>
      </w:pPr>
      <w:r w:rsidRPr="00CA11DA">
        <w:rPr>
          <w:rFonts w:ascii="Monaco" w:hAnsi="Monaco"/>
          <w:sz w:val="16"/>
          <w:szCs w:val="16"/>
        </w:rPr>
        <w:t xml:space="preserve">java -Xmx48G -jar FeatureFileGenerator.jar </w:t>
      </w:r>
      <w:proofErr w:type="spellStart"/>
      <w:r w:rsidRPr="00CA11DA">
        <w:rPr>
          <w:rFonts w:ascii="Monaco" w:hAnsi="Monaco"/>
          <w:sz w:val="16"/>
          <w:szCs w:val="16"/>
        </w:rPr>
        <w:t>generate_three_files</w:t>
      </w:r>
      <w:proofErr w:type="spellEnd"/>
      <w:r>
        <w:rPr>
          <w:rFonts w:ascii="Monaco" w:hAnsi="Monaco"/>
          <w:sz w:val="16"/>
          <w:szCs w:val="16"/>
        </w:rPr>
        <w:t xml:space="preserve"> </w:t>
      </w:r>
      <w:r w:rsidRPr="00CA11DA">
        <w:rPr>
          <w:rFonts w:ascii="Monaco" w:hAnsi="Monaco"/>
          <w:sz w:val="16"/>
          <w:szCs w:val="16"/>
        </w:rPr>
        <w:t xml:space="preserve">results/train_feature_file_04152024.csv </w:t>
      </w:r>
      <w:proofErr w:type="gramStart"/>
      <w:r w:rsidRPr="00CA11DA">
        <w:rPr>
          <w:rFonts w:ascii="Monaco" w:hAnsi="Monaco"/>
          <w:sz w:val="16"/>
          <w:szCs w:val="16"/>
        </w:rPr>
        <w:t>results/</w:t>
      </w:r>
      <w:r>
        <w:rPr>
          <w:rFonts w:ascii="Monaco" w:hAnsi="Monaco"/>
          <w:sz w:val="16"/>
          <w:szCs w:val="16"/>
        </w:rPr>
        <w:t>test</w:t>
      </w:r>
      <w:r w:rsidRPr="00CA11DA">
        <w:rPr>
          <w:rFonts w:ascii="Monaco" w:hAnsi="Monaco"/>
          <w:sz w:val="16"/>
          <w:szCs w:val="16"/>
        </w:rPr>
        <w:t xml:space="preserve">_feature_file_04152024.csv </w:t>
      </w:r>
      <w:r>
        <w:rPr>
          <w:rFonts w:ascii="Monaco" w:hAnsi="Monaco"/>
          <w:sz w:val="16"/>
          <w:szCs w:val="16"/>
        </w:rPr>
        <w:t xml:space="preserve"> </w:t>
      </w:r>
      <w:r w:rsidRPr="00CA11DA">
        <w:rPr>
          <w:rFonts w:ascii="Monaco" w:hAnsi="Monaco"/>
          <w:sz w:val="16"/>
          <w:szCs w:val="16"/>
        </w:rPr>
        <w:t>results/</w:t>
      </w:r>
      <w:r>
        <w:rPr>
          <w:rFonts w:ascii="Monaco" w:hAnsi="Monaco"/>
          <w:sz w:val="16"/>
          <w:szCs w:val="16"/>
        </w:rPr>
        <w:t>prediction</w:t>
      </w:r>
      <w:r w:rsidRPr="00CA11DA">
        <w:rPr>
          <w:rFonts w:ascii="Monaco" w:hAnsi="Monaco"/>
          <w:sz w:val="16"/>
          <w:szCs w:val="16"/>
        </w:rPr>
        <w:t>_feature_file_04152024.csv</w:t>
      </w:r>
      <w:proofErr w:type="gramEnd"/>
      <w:r w:rsidRPr="00CA11DA">
        <w:rPr>
          <w:rFonts w:ascii="Monaco" w:hAnsi="Monaco"/>
          <w:sz w:val="16"/>
          <w:szCs w:val="16"/>
        </w:rPr>
        <w:t xml:space="preserve"> &gt;generate_</w:t>
      </w:r>
      <w:r>
        <w:rPr>
          <w:rFonts w:ascii="Monaco" w:hAnsi="Monaco"/>
          <w:sz w:val="16"/>
          <w:szCs w:val="16"/>
        </w:rPr>
        <w:t>features</w:t>
      </w:r>
      <w:r w:rsidRPr="00CA11DA">
        <w:rPr>
          <w:rFonts w:ascii="Monaco" w:hAnsi="Monaco"/>
          <w:sz w:val="16"/>
          <w:szCs w:val="16"/>
        </w:rPr>
        <w:t>_04152024.log 2&gt;&amp;1 &amp;</w:t>
      </w:r>
    </w:p>
    <w:p w14:paraId="4583E66F" w14:textId="77777777" w:rsidR="00CA11DA" w:rsidRPr="00CA11DA" w:rsidRDefault="00CA11DA" w:rsidP="00CA11DA">
      <w:pPr>
        <w:rPr>
          <w:rFonts w:ascii="Monaco" w:hAnsi="Monaco"/>
          <w:sz w:val="16"/>
          <w:szCs w:val="16"/>
        </w:rPr>
      </w:pPr>
    </w:p>
    <w:p w14:paraId="791AACE0" w14:textId="5EBCB140" w:rsidR="00CA11DA" w:rsidRPr="00CA11DA" w:rsidRDefault="00CA11DA" w:rsidP="00CA11DA">
      <w:pPr>
        <w:rPr>
          <w:rFonts w:ascii="Monaco" w:hAnsi="Monaco"/>
          <w:sz w:val="16"/>
          <w:szCs w:val="16"/>
        </w:rPr>
      </w:pPr>
      <w:r w:rsidRPr="00CA11DA">
        <w:rPr>
          <w:rFonts w:ascii="Monaco" w:hAnsi="Monaco"/>
          <w:sz w:val="16"/>
          <w:szCs w:val="16"/>
        </w:rPr>
        <w:t>Note: At present, the above process is run at the OHSU Linux box</w:t>
      </w:r>
      <w:r w:rsidR="006F46D2">
        <w:rPr>
          <w:rFonts w:ascii="Monaco" w:hAnsi="Monaco"/>
          <w:sz w:val="16"/>
          <w:szCs w:val="16"/>
        </w:rPr>
        <w:t xml:space="preserve"> (/</w:t>
      </w:r>
      <w:proofErr w:type="spellStart"/>
      <w:r w:rsidR="006F46D2">
        <w:rPr>
          <w:rFonts w:ascii="Monaco" w:hAnsi="Monaco"/>
          <w:sz w:val="16"/>
          <w:szCs w:val="16"/>
        </w:rPr>
        <w:t>ssd</w:t>
      </w:r>
      <w:proofErr w:type="spellEnd"/>
      <w:r w:rsidR="006F46D2">
        <w:rPr>
          <w:rFonts w:ascii="Monaco" w:hAnsi="Monaco"/>
          <w:sz w:val="16"/>
          <w:szCs w:val="16"/>
        </w:rPr>
        <w:t>/d0/ml/</w:t>
      </w:r>
      <w:proofErr w:type="spellStart"/>
      <w:r w:rsidR="006F46D2">
        <w:rPr>
          <w:rFonts w:ascii="Monaco" w:hAnsi="Monaco"/>
          <w:sz w:val="16"/>
          <w:szCs w:val="16"/>
        </w:rPr>
        <w:t>fi_build</w:t>
      </w:r>
      <w:proofErr w:type="spellEnd"/>
      <w:r w:rsidR="006F46D2">
        <w:rPr>
          <w:rFonts w:ascii="Monaco" w:hAnsi="Monaco"/>
          <w:sz w:val="16"/>
          <w:szCs w:val="16"/>
        </w:rPr>
        <w:t>/2024 for FI_2024)</w:t>
      </w:r>
      <w:r w:rsidRPr="00CA11DA">
        <w:rPr>
          <w:rFonts w:ascii="Monaco" w:hAnsi="Monaco"/>
          <w:sz w:val="16"/>
          <w:szCs w:val="16"/>
        </w:rPr>
        <w:t>.</w:t>
      </w:r>
      <w:r w:rsidR="006E701F">
        <w:rPr>
          <w:rFonts w:ascii="Monaco" w:hAnsi="Monaco"/>
          <w:sz w:val="16"/>
          <w:szCs w:val="16"/>
        </w:rPr>
        <w:t xml:space="preserve"> The total running time should be around 7 or 8 hours.</w:t>
      </w:r>
    </w:p>
    <w:p w14:paraId="020E234F" w14:textId="1F51F04D" w:rsidR="007B04FE" w:rsidRDefault="007B04FE" w:rsidP="00CA11DA"/>
    <w:p w14:paraId="06746332" w14:textId="1E9F59DD" w:rsidR="005B5B82" w:rsidRDefault="006E701F" w:rsidP="00274E2A">
      <w:pPr>
        <w:pStyle w:val="ListParagraph"/>
        <w:numPr>
          <w:ilvl w:val="0"/>
          <w:numId w:val="24"/>
        </w:numPr>
      </w:pPr>
      <w:r>
        <w:t>The logging file is kept separated and copied over to the same results folder: generate_features_04152024.log.</w:t>
      </w:r>
    </w:p>
    <w:p w14:paraId="6E14C93C" w14:textId="77777777" w:rsidR="000F3561" w:rsidRDefault="000F3561" w:rsidP="00B7227C"/>
    <w:p w14:paraId="515A48E4" w14:textId="478191CD" w:rsidR="002F74FC" w:rsidRDefault="00382150" w:rsidP="002F74FC">
      <w:pPr>
        <w:pStyle w:val="ListParagraph"/>
        <w:numPr>
          <w:ilvl w:val="0"/>
          <w:numId w:val="17"/>
        </w:numPr>
        <w:rPr>
          <w:b/>
        </w:rPr>
      </w:pPr>
      <w:r>
        <w:rPr>
          <w:b/>
        </w:rPr>
        <w:t>Train random forest</w:t>
      </w:r>
    </w:p>
    <w:p w14:paraId="01AB0B30" w14:textId="77777777" w:rsidR="0006338D" w:rsidRDefault="0006338D" w:rsidP="00801C11">
      <w:pPr>
        <w:ind w:firstLine="360"/>
      </w:pPr>
    </w:p>
    <w:p w14:paraId="04DD1ED4" w14:textId="25577F8E" w:rsidR="0080067E" w:rsidRDefault="00F4504D" w:rsidP="00E77E08">
      <w:pPr>
        <w:pStyle w:val="ListParagraph"/>
        <w:numPr>
          <w:ilvl w:val="0"/>
          <w:numId w:val="25"/>
        </w:numPr>
      </w:pPr>
      <w:r>
        <w:t xml:space="preserve">Python is used for training random forest: rf_train_predict.py in scripts/ml of the </w:t>
      </w:r>
      <w:proofErr w:type="spellStart"/>
      <w:r>
        <w:t>idg_fi_network_ml</w:t>
      </w:r>
      <w:proofErr w:type="spellEnd"/>
      <w:r>
        <w:t xml:space="preserve"> project</w:t>
      </w:r>
    </w:p>
    <w:p w14:paraId="6DAA56ED" w14:textId="6E6E4190" w:rsidR="00EF2A83" w:rsidRDefault="007776FA" w:rsidP="00EF2A83">
      <w:pPr>
        <w:pStyle w:val="ListParagraph"/>
        <w:numPr>
          <w:ilvl w:val="0"/>
          <w:numId w:val="25"/>
        </w:numPr>
      </w:pPr>
      <w:r>
        <w:t xml:space="preserve">The current env used to run this Python script is flair at </w:t>
      </w:r>
      <w:proofErr w:type="spellStart"/>
      <w:r>
        <w:t>MacPro</w:t>
      </w:r>
      <w:proofErr w:type="spellEnd"/>
      <w:r>
        <w:t xml:space="preserve"> (Python version = 3.8.12). The folder is /Users/</w:t>
      </w:r>
      <w:proofErr w:type="spellStart"/>
      <w:r>
        <w:t>wug</w:t>
      </w:r>
      <w:proofErr w:type="spellEnd"/>
      <w:r>
        <w:t>/programs/</w:t>
      </w:r>
      <w:proofErr w:type="spellStart"/>
      <w:r>
        <w:t>fi_build</w:t>
      </w:r>
      <w:proofErr w:type="spellEnd"/>
      <w:r>
        <w:t>. The results are in 2024 (FI_2024). The command used to run is:</w:t>
      </w:r>
    </w:p>
    <w:p w14:paraId="318A737B" w14:textId="77777777" w:rsidR="005D464C" w:rsidRDefault="005D464C" w:rsidP="005D464C"/>
    <w:p w14:paraId="45B70387" w14:textId="74A07F74" w:rsidR="005D464C" w:rsidRPr="005D464C" w:rsidRDefault="005D464C" w:rsidP="005D464C">
      <w:pPr>
        <w:rPr>
          <w:rFonts w:ascii="Monaco" w:hAnsi="Monaco"/>
          <w:sz w:val="16"/>
          <w:szCs w:val="16"/>
        </w:rPr>
      </w:pPr>
      <w:r w:rsidRPr="005D464C">
        <w:rPr>
          <w:rFonts w:ascii="Monaco" w:hAnsi="Monaco"/>
          <w:sz w:val="16"/>
          <w:szCs w:val="16"/>
        </w:rPr>
        <w:t xml:space="preserve">python </w:t>
      </w:r>
      <w:proofErr w:type="spellStart"/>
      <w:r w:rsidRPr="005D464C">
        <w:rPr>
          <w:rFonts w:ascii="Monaco" w:hAnsi="Monaco"/>
          <w:sz w:val="16"/>
          <w:szCs w:val="16"/>
        </w:rPr>
        <w:t>rf_train_predict</w:t>
      </w:r>
      <w:proofErr w:type="spellEnd"/>
      <w:r w:rsidRPr="005D464C">
        <w:rPr>
          <w:rFonts w:ascii="Monaco" w:hAnsi="Monaco"/>
          <w:sz w:val="16"/>
          <w:szCs w:val="16"/>
        </w:rPr>
        <w:t xml:space="preserve"> {</w:t>
      </w:r>
      <w:proofErr w:type="spellStart"/>
      <w:r w:rsidRPr="005D464C">
        <w:rPr>
          <w:rFonts w:ascii="Monaco" w:hAnsi="Monaco"/>
          <w:sz w:val="16"/>
          <w:szCs w:val="16"/>
        </w:rPr>
        <w:t>training_file</w:t>
      </w:r>
      <w:proofErr w:type="spellEnd"/>
      <w:r w:rsidRPr="005D464C">
        <w:rPr>
          <w:rFonts w:ascii="Monaco" w:hAnsi="Monaco"/>
          <w:sz w:val="16"/>
          <w:szCs w:val="16"/>
        </w:rPr>
        <w:t>} {</w:t>
      </w:r>
      <w:proofErr w:type="spellStart"/>
      <w:r w:rsidRPr="005D464C">
        <w:rPr>
          <w:rFonts w:ascii="Monaco" w:hAnsi="Monaco"/>
          <w:sz w:val="16"/>
          <w:szCs w:val="16"/>
        </w:rPr>
        <w:t>test_file</w:t>
      </w:r>
      <w:proofErr w:type="spellEnd"/>
      <w:r w:rsidRPr="005D464C">
        <w:rPr>
          <w:rFonts w:ascii="Monaco" w:hAnsi="Monaco"/>
          <w:sz w:val="16"/>
          <w:szCs w:val="16"/>
        </w:rPr>
        <w:t>} {</w:t>
      </w:r>
      <w:proofErr w:type="spellStart"/>
      <w:r w:rsidRPr="005D464C">
        <w:rPr>
          <w:rFonts w:ascii="Monaco" w:hAnsi="Monaco"/>
          <w:sz w:val="16"/>
          <w:szCs w:val="16"/>
        </w:rPr>
        <w:t>prediction_file</w:t>
      </w:r>
      <w:proofErr w:type="spellEnd"/>
      <w:r w:rsidRPr="005D464C">
        <w:rPr>
          <w:rFonts w:ascii="Monaco" w:hAnsi="Monaco"/>
          <w:sz w:val="16"/>
          <w:szCs w:val="16"/>
        </w:rPr>
        <w:t>} {</w:t>
      </w:r>
      <w:proofErr w:type="spellStart"/>
      <w:r w:rsidRPr="005D464C">
        <w:rPr>
          <w:rFonts w:ascii="Monaco" w:hAnsi="Monaco"/>
          <w:sz w:val="16"/>
          <w:szCs w:val="16"/>
        </w:rPr>
        <w:t>working_dir</w:t>
      </w:r>
      <w:proofErr w:type="spellEnd"/>
      <w:r w:rsidRPr="005D464C">
        <w:rPr>
          <w:rFonts w:ascii="Monaco" w:hAnsi="Monaco"/>
          <w:sz w:val="16"/>
          <w:szCs w:val="16"/>
        </w:rPr>
        <w:t>} {</w:t>
      </w:r>
      <w:proofErr w:type="spellStart"/>
      <w:r w:rsidRPr="005D464C">
        <w:rPr>
          <w:rFonts w:ascii="Monaco" w:hAnsi="Monaco"/>
          <w:sz w:val="16"/>
          <w:szCs w:val="16"/>
        </w:rPr>
        <w:t>postfix_name</w:t>
      </w:r>
      <w:proofErr w:type="spellEnd"/>
      <w:r w:rsidRPr="005D464C">
        <w:rPr>
          <w:rFonts w:ascii="Monaco" w:hAnsi="Monaco"/>
          <w:sz w:val="16"/>
          <w:szCs w:val="16"/>
        </w:rPr>
        <w:t>} {</w:t>
      </w:r>
      <w:proofErr w:type="spellStart"/>
      <w:r w:rsidRPr="005D464C">
        <w:rPr>
          <w:rFonts w:ascii="Monaco" w:hAnsi="Monaco"/>
          <w:sz w:val="16"/>
          <w:szCs w:val="16"/>
        </w:rPr>
        <w:t>down_sample</w:t>
      </w:r>
      <w:proofErr w:type="spellEnd"/>
      <w:r w:rsidRPr="005D464C">
        <w:rPr>
          <w:rFonts w:ascii="Monaco" w:hAnsi="Monaco"/>
          <w:sz w:val="16"/>
          <w:szCs w:val="16"/>
        </w:rPr>
        <w:t xml:space="preserve"> (optional for test)}</w:t>
      </w:r>
    </w:p>
    <w:p w14:paraId="780D6407" w14:textId="77777777" w:rsidR="005D464C" w:rsidRDefault="005D464C" w:rsidP="005D464C"/>
    <w:p w14:paraId="16652FBA" w14:textId="5C0C8EC6" w:rsidR="005D464C" w:rsidRDefault="005D464C" w:rsidP="005D464C">
      <w:r>
        <w:t>To check if the code runs fine using down-sampling for FI_2024</w:t>
      </w:r>
    </w:p>
    <w:p w14:paraId="038B98AE" w14:textId="77777777" w:rsidR="005D464C" w:rsidRDefault="005D464C" w:rsidP="005D464C"/>
    <w:p w14:paraId="107D5011" w14:textId="77777777" w:rsidR="00434F0C" w:rsidRPr="00F65028" w:rsidRDefault="00434F0C" w:rsidP="00434F0C">
      <w:pPr>
        <w:rPr>
          <w:rFonts w:ascii="Monaco" w:hAnsi="Monaco"/>
          <w:sz w:val="16"/>
          <w:szCs w:val="16"/>
        </w:rPr>
      </w:pPr>
      <w:r w:rsidRPr="00F65028">
        <w:rPr>
          <w:rFonts w:ascii="Monaco" w:hAnsi="Monaco"/>
          <w:sz w:val="16"/>
          <w:szCs w:val="16"/>
        </w:rPr>
        <w:t xml:space="preserve">(flair) RWS07890:fi_build </w:t>
      </w:r>
      <w:proofErr w:type="spellStart"/>
      <w:r w:rsidRPr="00F65028">
        <w:rPr>
          <w:rFonts w:ascii="Monaco" w:hAnsi="Monaco"/>
          <w:sz w:val="16"/>
          <w:szCs w:val="16"/>
        </w:rPr>
        <w:t>wug</w:t>
      </w:r>
      <w:proofErr w:type="spellEnd"/>
      <w:r w:rsidRPr="00F65028">
        <w:rPr>
          <w:rFonts w:ascii="Monaco" w:hAnsi="Monaco"/>
          <w:sz w:val="16"/>
          <w:szCs w:val="16"/>
        </w:rPr>
        <w:t>$ python rf_train_predict.py 2024/train_feature_file_04152024.csv 2024/test_feature_file_04</w:t>
      </w:r>
    </w:p>
    <w:p w14:paraId="32756262" w14:textId="77777777" w:rsidR="00434F0C" w:rsidRPr="00F65028" w:rsidRDefault="00434F0C" w:rsidP="00434F0C">
      <w:pPr>
        <w:rPr>
          <w:rFonts w:ascii="Monaco" w:hAnsi="Monaco"/>
          <w:sz w:val="16"/>
          <w:szCs w:val="16"/>
        </w:rPr>
      </w:pPr>
      <w:r w:rsidRPr="00F65028">
        <w:rPr>
          <w:rFonts w:ascii="Monaco" w:hAnsi="Monaco"/>
          <w:sz w:val="16"/>
          <w:szCs w:val="16"/>
        </w:rPr>
        <w:t>152024.csv 2024/prediction_feature_file_04152024.csv 2024 04202024 0.10 0.10 &gt;2024/rf_train_predict_04202024.log 2&gt;&amp;1 &amp;</w:t>
      </w:r>
    </w:p>
    <w:p w14:paraId="28D1CA23" w14:textId="77777777" w:rsidR="00EF2A83" w:rsidRDefault="00EF2A83" w:rsidP="00EF2A83"/>
    <w:p w14:paraId="6B3F916B" w14:textId="6674F871" w:rsidR="005D464C" w:rsidRDefault="005D464C" w:rsidP="00EF2A83">
      <w:r>
        <w:t>To run actually without down-sampling for FI_2024</w:t>
      </w:r>
    </w:p>
    <w:p w14:paraId="25C0FBAA" w14:textId="77777777" w:rsidR="005D464C" w:rsidRDefault="005D464C" w:rsidP="00EF2A83"/>
    <w:p w14:paraId="6D18C8E3" w14:textId="77777777" w:rsidR="00434F0C" w:rsidRPr="00A83017" w:rsidRDefault="00434F0C" w:rsidP="00434F0C">
      <w:pPr>
        <w:rPr>
          <w:rFonts w:ascii="Monaco" w:hAnsi="Monaco"/>
          <w:sz w:val="16"/>
          <w:szCs w:val="16"/>
        </w:rPr>
      </w:pPr>
      <w:r w:rsidRPr="00A83017">
        <w:rPr>
          <w:rFonts w:ascii="Monaco" w:hAnsi="Monaco"/>
          <w:sz w:val="16"/>
          <w:szCs w:val="16"/>
        </w:rPr>
        <w:t xml:space="preserve">(flair) RWS07890:fi_build </w:t>
      </w:r>
      <w:proofErr w:type="spellStart"/>
      <w:r w:rsidRPr="00A83017">
        <w:rPr>
          <w:rFonts w:ascii="Monaco" w:hAnsi="Monaco"/>
          <w:sz w:val="16"/>
          <w:szCs w:val="16"/>
        </w:rPr>
        <w:t>wug</w:t>
      </w:r>
      <w:proofErr w:type="spellEnd"/>
      <w:r w:rsidRPr="00A83017">
        <w:rPr>
          <w:rFonts w:ascii="Monaco" w:hAnsi="Monaco"/>
          <w:sz w:val="16"/>
          <w:szCs w:val="16"/>
        </w:rPr>
        <w:t>$ python rf_train_predict.py 2024/train_feature_file_04152024.csv 2024/test_feature_file_04152024.csv 2024/prediction_feature_file_04152024.csv 2024 04202024 none 0.10 &gt;2024/rf_train_predict_04202024.log 2&gt;&amp;1 &amp;</w:t>
      </w:r>
    </w:p>
    <w:p w14:paraId="07994695" w14:textId="77777777" w:rsidR="00EF2A83" w:rsidRDefault="00EF2A83" w:rsidP="00EF2A83"/>
    <w:p w14:paraId="4A574666" w14:textId="5F2415A5" w:rsidR="007776FA" w:rsidRDefault="008051CE" w:rsidP="00E77E08">
      <w:pPr>
        <w:pStyle w:val="ListParagraph"/>
        <w:numPr>
          <w:ilvl w:val="0"/>
          <w:numId w:val="25"/>
        </w:numPr>
      </w:pPr>
      <w:r>
        <w:t xml:space="preserve">Since we cannot get the performance curve from </w:t>
      </w:r>
      <w:proofErr w:type="spellStart"/>
      <w:r>
        <w:t>MacPro</w:t>
      </w:r>
      <w:proofErr w:type="spellEnd"/>
      <w:r>
        <w:t xml:space="preserve"> since it runs at terminal, we need to run the following Python script locally to get the plot:</w:t>
      </w:r>
    </w:p>
    <w:p w14:paraId="1147227D" w14:textId="77777777" w:rsidR="008051CE" w:rsidRDefault="008051CE" w:rsidP="008051CE"/>
    <w:p w14:paraId="368BAE3F" w14:textId="2F4B1166" w:rsidR="00CE6493" w:rsidRDefault="00434F0C" w:rsidP="008051CE">
      <w:pPr>
        <w:rPr>
          <w:rFonts w:ascii="Monaco" w:hAnsi="Monaco"/>
          <w:sz w:val="16"/>
          <w:szCs w:val="16"/>
        </w:rPr>
      </w:pPr>
      <w:r w:rsidRPr="00434F0C">
        <w:rPr>
          <w:rFonts w:ascii="Monaco" w:hAnsi="Monaco"/>
          <w:sz w:val="16"/>
          <w:szCs w:val="16"/>
        </w:rPr>
        <w:t xml:space="preserve">(scanpy_3_10) RNB13382:ml </w:t>
      </w:r>
      <w:proofErr w:type="spellStart"/>
      <w:r w:rsidRPr="00434F0C">
        <w:rPr>
          <w:rFonts w:ascii="Monaco" w:hAnsi="Monaco"/>
          <w:sz w:val="16"/>
          <w:szCs w:val="16"/>
        </w:rPr>
        <w:t>wug</w:t>
      </w:r>
      <w:proofErr w:type="spellEnd"/>
      <w:r w:rsidRPr="00434F0C">
        <w:rPr>
          <w:rFonts w:ascii="Monaco" w:hAnsi="Monaco"/>
          <w:sz w:val="16"/>
          <w:szCs w:val="16"/>
        </w:rPr>
        <w:t>$ python F1Analyzer.py /Volumes/ssd/results/reactome-fi/fi_network_build_rf/2024/train_test_precision_recall_04202024.csv</w:t>
      </w:r>
    </w:p>
    <w:p w14:paraId="5DC2D7EE" w14:textId="77777777" w:rsidR="00434F0C" w:rsidRDefault="00434F0C" w:rsidP="008051CE">
      <w:pPr>
        <w:rPr>
          <w:rFonts w:ascii="Monaco" w:hAnsi="Monaco"/>
          <w:sz w:val="16"/>
          <w:szCs w:val="16"/>
        </w:rPr>
      </w:pPr>
    </w:p>
    <w:p w14:paraId="4806C939" w14:textId="4357395C" w:rsidR="0040544B" w:rsidRDefault="00CE6493" w:rsidP="008051CE">
      <w:pPr>
        <w:rPr>
          <w:rFonts w:ascii="Monaco" w:hAnsi="Monaco"/>
          <w:sz w:val="16"/>
          <w:szCs w:val="16"/>
        </w:rPr>
      </w:pPr>
      <w:r>
        <w:rPr>
          <w:rFonts w:ascii="Monaco" w:hAnsi="Monaco"/>
          <w:sz w:val="16"/>
          <w:szCs w:val="16"/>
        </w:rPr>
        <w:t>Note: Make sure the working directory and the input file are correct and use the correct python ENV.</w:t>
      </w:r>
    </w:p>
    <w:p w14:paraId="259D4FDA" w14:textId="2B50B06B" w:rsidR="0040544B" w:rsidRPr="00402462" w:rsidRDefault="0040544B" w:rsidP="008051CE">
      <w:pPr>
        <w:rPr>
          <w:rFonts w:ascii="Monaco" w:hAnsi="Monaco"/>
          <w:sz w:val="16"/>
          <w:szCs w:val="16"/>
        </w:rPr>
      </w:pPr>
    </w:p>
    <w:p w14:paraId="73E52A01" w14:textId="063D834A" w:rsidR="0040544B" w:rsidRDefault="0040544B" w:rsidP="0040544B">
      <w:pPr>
        <w:pStyle w:val="ListParagraph"/>
        <w:numPr>
          <w:ilvl w:val="0"/>
          <w:numId w:val="25"/>
        </w:numPr>
      </w:pPr>
      <w:r>
        <w:t>The results from the above script should be saved in the same folder as the input files. Two files should be exported, one for FI plot and another for ROC. Screenshot copied below</w:t>
      </w:r>
      <w:r w:rsidR="004D302D">
        <w:t xml:space="preserve"> (results for FI_2024)</w:t>
      </w:r>
      <w:r>
        <w:t>:</w:t>
      </w:r>
    </w:p>
    <w:p w14:paraId="05627225" w14:textId="7FD6465F" w:rsidR="0040544B" w:rsidRDefault="00F57D4E" w:rsidP="0040544B">
      <w:r>
        <w:rPr>
          <w:noProof/>
        </w:rPr>
        <w:drawing>
          <wp:anchor distT="0" distB="0" distL="114300" distR="114300" simplePos="0" relativeHeight="251658240" behindDoc="0" locked="0" layoutInCell="1" allowOverlap="1" wp14:anchorId="156077C5" wp14:editId="61FE076F">
            <wp:simplePos x="0" y="0"/>
            <wp:positionH relativeFrom="column">
              <wp:posOffset>2619375</wp:posOffset>
            </wp:positionH>
            <wp:positionV relativeFrom="paragraph">
              <wp:posOffset>237490</wp:posOffset>
            </wp:positionV>
            <wp:extent cx="3152775" cy="2113280"/>
            <wp:effectExtent l="0" t="0" r="0" b="0"/>
            <wp:wrapSquare wrapText="bothSides"/>
            <wp:docPr id="207408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88749" name="Picture 2074088749"/>
                    <pic:cNvPicPr/>
                  </pic:nvPicPr>
                  <pic:blipFill>
                    <a:blip r:embed="rId39"/>
                    <a:stretch>
                      <a:fillRect/>
                    </a:stretch>
                  </pic:blipFill>
                  <pic:spPr>
                    <a:xfrm>
                      <a:off x="0" y="0"/>
                      <a:ext cx="3152775" cy="21132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0E576823" wp14:editId="450ED110">
            <wp:simplePos x="0" y="0"/>
            <wp:positionH relativeFrom="column">
              <wp:posOffset>-296545</wp:posOffset>
            </wp:positionH>
            <wp:positionV relativeFrom="paragraph">
              <wp:posOffset>236855</wp:posOffset>
            </wp:positionV>
            <wp:extent cx="2802255" cy="2202180"/>
            <wp:effectExtent l="0" t="0" r="4445" b="0"/>
            <wp:wrapSquare wrapText="bothSides"/>
            <wp:docPr id="16897912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91245" name="Picture 1689791245"/>
                    <pic:cNvPicPr/>
                  </pic:nvPicPr>
                  <pic:blipFill>
                    <a:blip r:embed="rId40"/>
                    <a:stretch>
                      <a:fillRect/>
                    </a:stretch>
                  </pic:blipFill>
                  <pic:spPr>
                    <a:xfrm>
                      <a:off x="0" y="0"/>
                      <a:ext cx="2802255" cy="2202180"/>
                    </a:xfrm>
                    <a:prstGeom prst="rect">
                      <a:avLst/>
                    </a:prstGeom>
                  </pic:spPr>
                </pic:pic>
              </a:graphicData>
            </a:graphic>
            <wp14:sizeRelH relativeFrom="page">
              <wp14:pctWidth>0</wp14:pctWidth>
            </wp14:sizeRelH>
            <wp14:sizeRelV relativeFrom="page">
              <wp14:pctHeight>0</wp14:pctHeight>
            </wp14:sizeRelV>
          </wp:anchor>
        </w:drawing>
      </w:r>
    </w:p>
    <w:p w14:paraId="1A9A06A5" w14:textId="1E7953F5" w:rsidR="0040544B" w:rsidRDefault="0040544B" w:rsidP="0040544B"/>
    <w:p w14:paraId="1BEE0524" w14:textId="37763F2E" w:rsidR="006C4CEC" w:rsidRDefault="0040544B" w:rsidP="0040544B">
      <w:r>
        <w:t xml:space="preserve"> </w:t>
      </w:r>
    </w:p>
    <w:p w14:paraId="6B799BE3" w14:textId="022DA676" w:rsidR="008D0160" w:rsidRDefault="008D0160" w:rsidP="008D0160">
      <w:pPr>
        <w:pStyle w:val="ListParagraph"/>
        <w:numPr>
          <w:ilvl w:val="0"/>
          <w:numId w:val="24"/>
        </w:numPr>
      </w:pPr>
      <w:r>
        <w:t>Starting from FI_2024, we take 10% of Reactome FIs aside as another test datasets. The above check is repeated for this subset of Reactome FIs. The final trained RF used in the following steps is based on 90% of Reactome FIs. By doing this, we have a better understanding about the performance of the training RF since FIs from other pathway databases without KEGG may have quite lower quality.</w:t>
      </w:r>
      <w:r w:rsidR="00124DDD">
        <w:t xml:space="preserve"> Here is an example of the performance plot with 10% set aside Reactome FIs (the </w:t>
      </w:r>
      <w:r w:rsidR="00AE454C">
        <w:t>right</w:t>
      </w:r>
      <w:r w:rsidR="00124DDD">
        <w:t xml:space="preserve"> is the non Reactome FI results</w:t>
      </w:r>
      <w:r w:rsidR="00AE454C">
        <w:t xml:space="preserve"> for comparison</w:t>
      </w:r>
      <w:r w:rsidR="00124DDD">
        <w:t>). Both of plots are based on 90% of Reactome FIs.</w:t>
      </w:r>
    </w:p>
    <w:p w14:paraId="189079A2" w14:textId="77777777" w:rsidR="00124DDD" w:rsidRDefault="00124DDD" w:rsidP="00124DDD"/>
    <w:p w14:paraId="45D428EE" w14:textId="73E79808" w:rsidR="00AE454C" w:rsidRDefault="006A662E" w:rsidP="00124DDD">
      <w:r>
        <w:rPr>
          <w:noProof/>
        </w:rPr>
        <w:lastRenderedPageBreak/>
        <w:drawing>
          <wp:anchor distT="0" distB="0" distL="114300" distR="114300" simplePos="0" relativeHeight="251660288" behindDoc="0" locked="0" layoutInCell="1" allowOverlap="1" wp14:anchorId="70C60DE6" wp14:editId="390C447A">
            <wp:simplePos x="0" y="0"/>
            <wp:positionH relativeFrom="column">
              <wp:posOffset>2921635</wp:posOffset>
            </wp:positionH>
            <wp:positionV relativeFrom="paragraph">
              <wp:posOffset>-173990</wp:posOffset>
            </wp:positionV>
            <wp:extent cx="3434080" cy="2208530"/>
            <wp:effectExtent l="0" t="0" r="0" b="1270"/>
            <wp:wrapSquare wrapText="bothSides"/>
            <wp:docPr id="1620333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33038" name="Picture 1620333038"/>
                    <pic:cNvPicPr/>
                  </pic:nvPicPr>
                  <pic:blipFill>
                    <a:blip r:embed="rId41"/>
                    <a:stretch>
                      <a:fillRect/>
                    </a:stretch>
                  </pic:blipFill>
                  <pic:spPr>
                    <a:xfrm>
                      <a:off x="0" y="0"/>
                      <a:ext cx="3434080" cy="22085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39606426" wp14:editId="3F9758A0">
            <wp:simplePos x="0" y="0"/>
            <wp:positionH relativeFrom="column">
              <wp:posOffset>-382270</wp:posOffset>
            </wp:positionH>
            <wp:positionV relativeFrom="paragraph">
              <wp:posOffset>-170815</wp:posOffset>
            </wp:positionV>
            <wp:extent cx="3244215" cy="2205990"/>
            <wp:effectExtent l="0" t="0" r="0" b="3810"/>
            <wp:wrapSquare wrapText="bothSides"/>
            <wp:docPr id="1349537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37104" name="Picture 1349537104"/>
                    <pic:cNvPicPr/>
                  </pic:nvPicPr>
                  <pic:blipFill>
                    <a:blip r:embed="rId42"/>
                    <a:stretch>
                      <a:fillRect/>
                    </a:stretch>
                  </pic:blipFill>
                  <pic:spPr>
                    <a:xfrm>
                      <a:off x="0" y="0"/>
                      <a:ext cx="3244215" cy="2205990"/>
                    </a:xfrm>
                    <a:prstGeom prst="rect">
                      <a:avLst/>
                    </a:prstGeom>
                  </pic:spPr>
                </pic:pic>
              </a:graphicData>
            </a:graphic>
            <wp14:sizeRelH relativeFrom="page">
              <wp14:pctWidth>0</wp14:pctWidth>
            </wp14:sizeRelH>
            <wp14:sizeRelV relativeFrom="page">
              <wp14:pctHeight>0</wp14:pctHeight>
            </wp14:sizeRelV>
          </wp:anchor>
        </w:drawing>
      </w:r>
    </w:p>
    <w:p w14:paraId="450195C4" w14:textId="77777777" w:rsidR="008D0160" w:rsidRDefault="008D0160" w:rsidP="0040544B"/>
    <w:p w14:paraId="2DCEC105" w14:textId="3AE39E82" w:rsidR="00EF45B2" w:rsidRPr="00EF45B2" w:rsidRDefault="006833FE" w:rsidP="00EF45B2">
      <w:pPr>
        <w:pStyle w:val="ListParagraph"/>
        <w:numPr>
          <w:ilvl w:val="0"/>
          <w:numId w:val="17"/>
        </w:numPr>
        <w:rPr>
          <w:b/>
        </w:rPr>
      </w:pPr>
      <w:r>
        <w:rPr>
          <w:b/>
        </w:rPr>
        <w:t>Choose predicted FIs based on score from the trained random forest</w:t>
      </w:r>
    </w:p>
    <w:p w14:paraId="08BC5FE1" w14:textId="5A1A83EC" w:rsidR="00EF45B2" w:rsidRPr="006833FE" w:rsidRDefault="006833FE" w:rsidP="000A4D92">
      <w:pPr>
        <w:pStyle w:val="ListParagraph"/>
        <w:numPr>
          <w:ilvl w:val="1"/>
          <w:numId w:val="17"/>
        </w:numPr>
        <w:rPr>
          <w:b/>
        </w:rPr>
      </w:pPr>
      <w:r>
        <w:rPr>
          <w:bCs/>
        </w:rPr>
        <w:t xml:space="preserve">To determine the threshold that should be used to choose predicted FIs, run </w:t>
      </w:r>
      <w:proofErr w:type="spellStart"/>
      <w:proofErr w:type="gramStart"/>
      <w:r>
        <w:t>checkThreshold</w:t>
      </w:r>
      <w:proofErr w:type="spellEnd"/>
      <w:r>
        <w:t>(</w:t>
      </w:r>
      <w:proofErr w:type="gramEnd"/>
      <w:r>
        <w:t xml:space="preserve">) in class </w:t>
      </w:r>
      <w:proofErr w:type="spellStart"/>
      <w:r>
        <w:t>org.reactome.fi.RFPredictedResultAnalyzer</w:t>
      </w:r>
      <w:proofErr w:type="spellEnd"/>
      <w:r>
        <w:t>:</w:t>
      </w:r>
    </w:p>
    <w:p w14:paraId="31F9D358" w14:textId="77777777" w:rsidR="006833FE" w:rsidRDefault="006833FE" w:rsidP="006833FE">
      <w:pPr>
        <w:rPr>
          <w:b/>
        </w:rPr>
      </w:pPr>
    </w:p>
    <w:p w14:paraId="2E59AC21" w14:textId="144A7B66" w:rsidR="006833FE" w:rsidRPr="0075420D" w:rsidRDefault="0075420D" w:rsidP="006833FE">
      <w:pPr>
        <w:rPr>
          <w:bCs/>
          <w:sz w:val="16"/>
          <w:szCs w:val="16"/>
        </w:rPr>
      </w:pPr>
      <w:r w:rsidRPr="0075420D">
        <w:rPr>
          <w:bCs/>
          <w:sz w:val="16"/>
          <w:szCs w:val="16"/>
        </w:rPr>
        <w:t>Partial outputs at terminal:</w:t>
      </w:r>
    </w:p>
    <w:p w14:paraId="4F672AC3" w14:textId="77777777" w:rsidR="0075420D" w:rsidRPr="0075420D" w:rsidRDefault="0075420D" w:rsidP="006833FE">
      <w:pPr>
        <w:rPr>
          <w:bCs/>
          <w:sz w:val="16"/>
          <w:szCs w:val="16"/>
        </w:rPr>
      </w:pPr>
    </w:p>
    <w:p w14:paraId="4B446316" w14:textId="77777777" w:rsidR="0075420D" w:rsidRPr="0075420D" w:rsidRDefault="0075420D" w:rsidP="0075420D">
      <w:pPr>
        <w:shd w:val="clear" w:color="auto" w:fill="FFFFFF"/>
        <w:rPr>
          <w:rFonts w:ascii="Monaco" w:eastAsia="Times New Roman" w:hAnsi="Monaco" w:cs="Times New Roman"/>
          <w:color w:val="000000"/>
          <w:sz w:val="16"/>
          <w:szCs w:val="16"/>
        </w:rPr>
      </w:pPr>
      <w:r w:rsidRPr="0075420D">
        <w:rPr>
          <w:rFonts w:ascii="Monaco" w:eastAsia="Times New Roman" w:hAnsi="Monaco" w:cs="Times New Roman"/>
          <w:color w:val="000000"/>
          <w:sz w:val="16"/>
          <w:szCs w:val="16"/>
        </w:rPr>
        <w:t xml:space="preserve">2024-04-19 16:54:20,086 [main] </w:t>
      </w:r>
      <w:proofErr w:type="gramStart"/>
      <w:r w:rsidRPr="0075420D">
        <w:rPr>
          <w:rFonts w:ascii="Monaco" w:eastAsia="Times New Roman" w:hAnsi="Monaco" w:cs="Times New Roman"/>
          <w:color w:val="000000"/>
          <w:sz w:val="16"/>
          <w:szCs w:val="16"/>
        </w:rPr>
        <w:t xml:space="preserve">INFO  </w:t>
      </w:r>
      <w:proofErr w:type="spellStart"/>
      <w:r w:rsidRPr="0075420D">
        <w:rPr>
          <w:rFonts w:ascii="Monaco" w:eastAsia="Times New Roman" w:hAnsi="Monaco" w:cs="Times New Roman"/>
          <w:color w:val="000000"/>
          <w:sz w:val="16"/>
          <w:szCs w:val="16"/>
        </w:rPr>
        <w:t>org.reactome.fi</w:t>
      </w:r>
      <w:proofErr w:type="gramEnd"/>
      <w:r w:rsidRPr="0075420D">
        <w:rPr>
          <w:rFonts w:ascii="Monaco" w:eastAsia="Times New Roman" w:hAnsi="Monaco" w:cs="Times New Roman"/>
          <w:color w:val="000000"/>
          <w:sz w:val="16"/>
          <w:szCs w:val="16"/>
        </w:rPr>
        <w:t>.RFPredictionResultAnalyzer</w:t>
      </w:r>
      <w:proofErr w:type="spellEnd"/>
      <w:r w:rsidRPr="0075420D">
        <w:rPr>
          <w:rFonts w:ascii="Monaco" w:eastAsia="Times New Roman" w:hAnsi="Monaco" w:cs="Times New Roman"/>
          <w:color w:val="000000"/>
          <w:sz w:val="16"/>
          <w:szCs w:val="16"/>
        </w:rPr>
        <w:t xml:space="preserve">  - Total predicted pairs: 22972504</w:t>
      </w:r>
    </w:p>
    <w:p w14:paraId="199A1F28" w14:textId="77777777" w:rsidR="0075420D" w:rsidRPr="0075420D" w:rsidRDefault="0075420D" w:rsidP="0075420D">
      <w:pPr>
        <w:shd w:val="clear" w:color="auto" w:fill="FFFFFF"/>
        <w:rPr>
          <w:rFonts w:ascii="Monaco" w:eastAsia="Times New Roman" w:hAnsi="Monaco" w:cs="Times New Roman"/>
          <w:color w:val="000000"/>
          <w:sz w:val="16"/>
          <w:szCs w:val="16"/>
        </w:rPr>
      </w:pPr>
      <w:r w:rsidRPr="0075420D">
        <w:rPr>
          <w:rFonts w:ascii="Monaco" w:eastAsia="Times New Roman" w:hAnsi="Monaco" w:cs="Times New Roman"/>
          <w:color w:val="000000"/>
          <w:sz w:val="16"/>
          <w:szCs w:val="16"/>
        </w:rPr>
        <w:t xml:space="preserve">2024-04-19 16:54:23,133 [main] </w:t>
      </w:r>
      <w:proofErr w:type="gramStart"/>
      <w:r w:rsidRPr="0075420D">
        <w:rPr>
          <w:rFonts w:ascii="Monaco" w:eastAsia="Times New Roman" w:hAnsi="Monaco" w:cs="Times New Roman"/>
          <w:color w:val="000000"/>
          <w:sz w:val="16"/>
          <w:szCs w:val="16"/>
        </w:rPr>
        <w:t xml:space="preserve">INFO  </w:t>
      </w:r>
      <w:proofErr w:type="spellStart"/>
      <w:r w:rsidRPr="0075420D">
        <w:rPr>
          <w:rFonts w:ascii="Monaco" w:eastAsia="Times New Roman" w:hAnsi="Monaco" w:cs="Times New Roman"/>
          <w:color w:val="000000"/>
          <w:sz w:val="16"/>
          <w:szCs w:val="16"/>
        </w:rPr>
        <w:t>org.reactome.fi</w:t>
      </w:r>
      <w:proofErr w:type="gramEnd"/>
      <w:r w:rsidRPr="0075420D">
        <w:rPr>
          <w:rFonts w:ascii="Monaco" w:eastAsia="Times New Roman" w:hAnsi="Monaco" w:cs="Times New Roman"/>
          <w:color w:val="000000"/>
          <w:sz w:val="16"/>
          <w:szCs w:val="16"/>
        </w:rPr>
        <w:t>.RFPredictionResultAnalyzer</w:t>
      </w:r>
      <w:proofErr w:type="spellEnd"/>
      <w:r w:rsidRPr="0075420D">
        <w:rPr>
          <w:rFonts w:ascii="Monaco" w:eastAsia="Times New Roman" w:hAnsi="Monaco" w:cs="Times New Roman"/>
          <w:color w:val="000000"/>
          <w:sz w:val="16"/>
          <w:szCs w:val="16"/>
        </w:rPr>
        <w:t xml:space="preserve">  - Size of uni2gene: 20490</w:t>
      </w:r>
    </w:p>
    <w:p w14:paraId="48AA050B" w14:textId="77777777" w:rsidR="0075420D" w:rsidRPr="0075420D" w:rsidRDefault="0075420D" w:rsidP="0075420D">
      <w:pPr>
        <w:shd w:val="clear" w:color="auto" w:fill="FFFFFF"/>
        <w:rPr>
          <w:rFonts w:ascii="Monaco" w:eastAsia="Times New Roman" w:hAnsi="Monaco" w:cs="Times New Roman"/>
          <w:color w:val="000000"/>
          <w:sz w:val="16"/>
          <w:szCs w:val="16"/>
        </w:rPr>
      </w:pPr>
      <w:r w:rsidRPr="0075420D">
        <w:rPr>
          <w:rFonts w:ascii="Monaco" w:eastAsia="Times New Roman" w:hAnsi="Monaco" w:cs="Times New Roman"/>
          <w:color w:val="000000"/>
          <w:sz w:val="16"/>
          <w:szCs w:val="16"/>
        </w:rPr>
        <w:t xml:space="preserve">2024-04-19 16:54:23,315 [main] </w:t>
      </w:r>
      <w:proofErr w:type="gramStart"/>
      <w:r w:rsidRPr="0075420D">
        <w:rPr>
          <w:rFonts w:ascii="Monaco" w:eastAsia="Times New Roman" w:hAnsi="Monaco" w:cs="Times New Roman"/>
          <w:color w:val="000000"/>
          <w:sz w:val="16"/>
          <w:szCs w:val="16"/>
        </w:rPr>
        <w:t xml:space="preserve">INFO  </w:t>
      </w:r>
      <w:proofErr w:type="spellStart"/>
      <w:r w:rsidRPr="0075420D">
        <w:rPr>
          <w:rFonts w:ascii="Monaco" w:eastAsia="Times New Roman" w:hAnsi="Monaco" w:cs="Times New Roman"/>
          <w:color w:val="000000"/>
          <w:sz w:val="16"/>
          <w:szCs w:val="16"/>
        </w:rPr>
        <w:t>org.reactome.fi</w:t>
      </w:r>
      <w:proofErr w:type="gramEnd"/>
      <w:r w:rsidRPr="0075420D">
        <w:rPr>
          <w:rFonts w:ascii="Monaco" w:eastAsia="Times New Roman" w:hAnsi="Monaco" w:cs="Times New Roman"/>
          <w:color w:val="000000"/>
          <w:sz w:val="16"/>
          <w:szCs w:val="16"/>
        </w:rPr>
        <w:t>.RFPredictionResultAnalyzer</w:t>
      </w:r>
      <w:proofErr w:type="spellEnd"/>
      <w:r w:rsidRPr="0075420D">
        <w:rPr>
          <w:rFonts w:ascii="Monaco" w:eastAsia="Times New Roman" w:hAnsi="Monaco" w:cs="Times New Roman"/>
          <w:color w:val="000000"/>
          <w:sz w:val="16"/>
          <w:szCs w:val="16"/>
        </w:rPr>
        <w:t xml:space="preserve">  - Total predicted pairs after removing annotated FIs: 22838640</w:t>
      </w:r>
    </w:p>
    <w:p w14:paraId="3D9043B9" w14:textId="77777777" w:rsidR="0075420D" w:rsidRPr="0075420D" w:rsidRDefault="0075420D" w:rsidP="0075420D">
      <w:pPr>
        <w:shd w:val="clear" w:color="auto" w:fill="FFFFFF"/>
        <w:rPr>
          <w:rFonts w:ascii="Monaco" w:eastAsia="Times New Roman" w:hAnsi="Monaco" w:cs="Times New Roman"/>
          <w:color w:val="000000"/>
          <w:sz w:val="16"/>
          <w:szCs w:val="16"/>
        </w:rPr>
      </w:pPr>
      <w:r w:rsidRPr="0075420D">
        <w:rPr>
          <w:rFonts w:ascii="Monaco" w:eastAsia="Times New Roman" w:hAnsi="Monaco" w:cs="Times New Roman"/>
          <w:color w:val="FF0000"/>
          <w:sz w:val="16"/>
          <w:szCs w:val="16"/>
        </w:rPr>
        <w:t>SLF4J: Failed to load class "</w:t>
      </w:r>
      <w:proofErr w:type="gramStart"/>
      <w:r w:rsidRPr="0075420D">
        <w:rPr>
          <w:rFonts w:ascii="Monaco" w:eastAsia="Times New Roman" w:hAnsi="Monaco" w:cs="Times New Roman"/>
          <w:color w:val="FF0000"/>
          <w:sz w:val="16"/>
          <w:szCs w:val="16"/>
        </w:rPr>
        <w:t>org.slf4j.impl</w:t>
      </w:r>
      <w:proofErr w:type="gramEnd"/>
      <w:r w:rsidRPr="0075420D">
        <w:rPr>
          <w:rFonts w:ascii="Monaco" w:eastAsia="Times New Roman" w:hAnsi="Monaco" w:cs="Times New Roman"/>
          <w:color w:val="FF0000"/>
          <w:sz w:val="16"/>
          <w:szCs w:val="16"/>
        </w:rPr>
        <w:t>.StaticLoggerBinder".</w:t>
      </w:r>
    </w:p>
    <w:p w14:paraId="6282EA0B" w14:textId="77777777" w:rsidR="0075420D" w:rsidRPr="0075420D" w:rsidRDefault="0075420D" w:rsidP="0075420D">
      <w:pPr>
        <w:shd w:val="clear" w:color="auto" w:fill="FFFFFF"/>
        <w:rPr>
          <w:rFonts w:ascii="Monaco" w:eastAsia="Times New Roman" w:hAnsi="Monaco" w:cs="Times New Roman"/>
          <w:color w:val="000000"/>
          <w:sz w:val="16"/>
          <w:szCs w:val="16"/>
        </w:rPr>
      </w:pPr>
      <w:r w:rsidRPr="0075420D">
        <w:rPr>
          <w:rFonts w:ascii="Monaco" w:eastAsia="Times New Roman" w:hAnsi="Monaco" w:cs="Times New Roman"/>
          <w:color w:val="FF0000"/>
          <w:sz w:val="16"/>
          <w:szCs w:val="16"/>
        </w:rPr>
        <w:t>SLF4J: Defaulting to no-operation (NOP) logger implementation</w:t>
      </w:r>
    </w:p>
    <w:p w14:paraId="5359A008" w14:textId="77777777" w:rsidR="0075420D" w:rsidRPr="0075420D" w:rsidRDefault="0075420D" w:rsidP="0075420D">
      <w:pPr>
        <w:shd w:val="clear" w:color="auto" w:fill="FFFFFF"/>
        <w:rPr>
          <w:rFonts w:ascii="Monaco" w:eastAsia="Times New Roman" w:hAnsi="Monaco" w:cs="Times New Roman"/>
          <w:color w:val="000000"/>
          <w:sz w:val="16"/>
          <w:szCs w:val="16"/>
        </w:rPr>
      </w:pPr>
      <w:r w:rsidRPr="0075420D">
        <w:rPr>
          <w:rFonts w:ascii="Monaco" w:eastAsia="Times New Roman" w:hAnsi="Monaco" w:cs="Times New Roman"/>
          <w:color w:val="FF0000"/>
          <w:sz w:val="16"/>
          <w:szCs w:val="16"/>
        </w:rPr>
        <w:t>SLF4J: See http://www.slf4j.org/codes.html#StaticLoggerBinder for further details.</w:t>
      </w:r>
    </w:p>
    <w:p w14:paraId="305D2C4C" w14:textId="77777777" w:rsidR="0075420D" w:rsidRPr="0075420D" w:rsidRDefault="0075420D" w:rsidP="0075420D">
      <w:pPr>
        <w:shd w:val="clear" w:color="auto" w:fill="FFFFFF"/>
        <w:rPr>
          <w:rFonts w:ascii="Monaco" w:eastAsia="Times New Roman" w:hAnsi="Monaco" w:cs="Times New Roman"/>
          <w:color w:val="000000"/>
          <w:sz w:val="16"/>
          <w:szCs w:val="16"/>
        </w:rPr>
      </w:pPr>
      <w:r w:rsidRPr="0075420D">
        <w:rPr>
          <w:rFonts w:ascii="Monaco" w:eastAsia="Times New Roman" w:hAnsi="Monaco" w:cs="Times New Roman"/>
          <w:color w:val="000000"/>
          <w:sz w:val="16"/>
          <w:szCs w:val="16"/>
        </w:rPr>
        <w:t xml:space="preserve">2024-04-19 16:54:23,522 [main] </w:t>
      </w:r>
      <w:proofErr w:type="gramStart"/>
      <w:r w:rsidRPr="0075420D">
        <w:rPr>
          <w:rFonts w:ascii="Monaco" w:eastAsia="Times New Roman" w:hAnsi="Monaco" w:cs="Times New Roman"/>
          <w:color w:val="000000"/>
          <w:sz w:val="16"/>
          <w:szCs w:val="16"/>
        </w:rPr>
        <w:t xml:space="preserve">INFO  </w:t>
      </w:r>
      <w:proofErr w:type="spellStart"/>
      <w:r w:rsidRPr="0075420D">
        <w:rPr>
          <w:rFonts w:ascii="Monaco" w:eastAsia="Times New Roman" w:hAnsi="Monaco" w:cs="Times New Roman"/>
          <w:color w:val="000000"/>
          <w:sz w:val="16"/>
          <w:szCs w:val="16"/>
        </w:rPr>
        <w:t>org.reactome.fi</w:t>
      </w:r>
      <w:proofErr w:type="gramEnd"/>
      <w:r w:rsidRPr="0075420D">
        <w:rPr>
          <w:rFonts w:ascii="Monaco" w:eastAsia="Times New Roman" w:hAnsi="Monaco" w:cs="Times New Roman"/>
          <w:color w:val="000000"/>
          <w:sz w:val="16"/>
          <w:szCs w:val="16"/>
        </w:rPr>
        <w:t>.RFPredictionResultAnalyzer</w:t>
      </w:r>
      <w:proofErr w:type="spellEnd"/>
      <w:r w:rsidRPr="0075420D">
        <w:rPr>
          <w:rFonts w:ascii="Monaco" w:eastAsia="Times New Roman" w:hAnsi="Monaco" w:cs="Times New Roman"/>
          <w:color w:val="000000"/>
          <w:sz w:val="16"/>
          <w:szCs w:val="16"/>
        </w:rPr>
        <w:t xml:space="preserve">  - Threshold 0.0...</w:t>
      </w:r>
    </w:p>
    <w:p w14:paraId="01792DD7" w14:textId="77777777" w:rsidR="0075420D" w:rsidRPr="0075420D" w:rsidRDefault="0075420D" w:rsidP="0075420D">
      <w:pPr>
        <w:shd w:val="clear" w:color="auto" w:fill="FFFFFF"/>
        <w:rPr>
          <w:rFonts w:ascii="Monaco" w:eastAsia="Times New Roman" w:hAnsi="Monaco" w:cs="Times New Roman"/>
          <w:color w:val="000000"/>
          <w:sz w:val="16"/>
          <w:szCs w:val="16"/>
        </w:rPr>
      </w:pPr>
      <w:r w:rsidRPr="0075420D">
        <w:rPr>
          <w:rFonts w:ascii="Monaco" w:eastAsia="Times New Roman" w:hAnsi="Monaco" w:cs="Times New Roman"/>
          <w:color w:val="000000"/>
          <w:sz w:val="16"/>
          <w:szCs w:val="16"/>
        </w:rPr>
        <w:t xml:space="preserve">2024-04-19 16:54:27,928 [main] </w:t>
      </w:r>
      <w:proofErr w:type="gramStart"/>
      <w:r w:rsidRPr="0075420D">
        <w:rPr>
          <w:rFonts w:ascii="Monaco" w:eastAsia="Times New Roman" w:hAnsi="Monaco" w:cs="Times New Roman"/>
          <w:color w:val="000000"/>
          <w:sz w:val="16"/>
          <w:szCs w:val="16"/>
        </w:rPr>
        <w:t xml:space="preserve">INFO  </w:t>
      </w:r>
      <w:proofErr w:type="spellStart"/>
      <w:r w:rsidRPr="0075420D">
        <w:rPr>
          <w:rFonts w:ascii="Monaco" w:eastAsia="Times New Roman" w:hAnsi="Monaco" w:cs="Times New Roman"/>
          <w:color w:val="000000"/>
          <w:sz w:val="16"/>
          <w:szCs w:val="16"/>
        </w:rPr>
        <w:t>org.reactome.fi</w:t>
      </w:r>
      <w:proofErr w:type="gramEnd"/>
      <w:r w:rsidRPr="0075420D">
        <w:rPr>
          <w:rFonts w:ascii="Monaco" w:eastAsia="Times New Roman" w:hAnsi="Monaco" w:cs="Times New Roman"/>
          <w:color w:val="000000"/>
          <w:sz w:val="16"/>
          <w:szCs w:val="16"/>
        </w:rPr>
        <w:t>.RFPredictionResultAnalyzer</w:t>
      </w:r>
      <w:proofErr w:type="spellEnd"/>
      <w:r w:rsidRPr="0075420D">
        <w:rPr>
          <w:rFonts w:ascii="Monaco" w:eastAsia="Times New Roman" w:hAnsi="Monaco" w:cs="Times New Roman"/>
          <w:color w:val="000000"/>
          <w:sz w:val="16"/>
          <w:szCs w:val="16"/>
        </w:rPr>
        <w:t xml:space="preserve">  - Threshold 0.01...</w:t>
      </w:r>
    </w:p>
    <w:p w14:paraId="20E0367F" w14:textId="77777777" w:rsidR="0075420D" w:rsidRPr="0075420D" w:rsidRDefault="0075420D" w:rsidP="0075420D">
      <w:pPr>
        <w:shd w:val="clear" w:color="auto" w:fill="FFFFFF"/>
        <w:rPr>
          <w:rFonts w:ascii="Monaco" w:eastAsia="Times New Roman" w:hAnsi="Monaco" w:cs="Times New Roman"/>
          <w:color w:val="000000"/>
          <w:sz w:val="16"/>
          <w:szCs w:val="16"/>
        </w:rPr>
      </w:pPr>
      <w:r w:rsidRPr="0075420D">
        <w:rPr>
          <w:rFonts w:ascii="Monaco" w:eastAsia="Times New Roman" w:hAnsi="Monaco" w:cs="Times New Roman"/>
          <w:color w:val="000000"/>
          <w:sz w:val="16"/>
          <w:szCs w:val="16"/>
        </w:rPr>
        <w:t xml:space="preserve">2024-04-19 16:54:31,217 [main] </w:t>
      </w:r>
      <w:proofErr w:type="gramStart"/>
      <w:r w:rsidRPr="0075420D">
        <w:rPr>
          <w:rFonts w:ascii="Monaco" w:eastAsia="Times New Roman" w:hAnsi="Monaco" w:cs="Times New Roman"/>
          <w:color w:val="000000"/>
          <w:sz w:val="16"/>
          <w:szCs w:val="16"/>
        </w:rPr>
        <w:t xml:space="preserve">INFO  </w:t>
      </w:r>
      <w:proofErr w:type="spellStart"/>
      <w:r w:rsidRPr="0075420D">
        <w:rPr>
          <w:rFonts w:ascii="Monaco" w:eastAsia="Times New Roman" w:hAnsi="Monaco" w:cs="Times New Roman"/>
          <w:color w:val="000000"/>
          <w:sz w:val="16"/>
          <w:szCs w:val="16"/>
        </w:rPr>
        <w:t>org.reactome.fi</w:t>
      </w:r>
      <w:proofErr w:type="gramEnd"/>
      <w:r w:rsidRPr="0075420D">
        <w:rPr>
          <w:rFonts w:ascii="Monaco" w:eastAsia="Times New Roman" w:hAnsi="Monaco" w:cs="Times New Roman"/>
          <w:color w:val="000000"/>
          <w:sz w:val="16"/>
          <w:szCs w:val="16"/>
        </w:rPr>
        <w:t>.RFPredictionResultAnalyzer</w:t>
      </w:r>
      <w:proofErr w:type="spellEnd"/>
      <w:r w:rsidRPr="0075420D">
        <w:rPr>
          <w:rFonts w:ascii="Monaco" w:eastAsia="Times New Roman" w:hAnsi="Monaco" w:cs="Times New Roman"/>
          <w:color w:val="000000"/>
          <w:sz w:val="16"/>
          <w:szCs w:val="16"/>
        </w:rPr>
        <w:t xml:space="preserve">  - Threshold 0.02...</w:t>
      </w:r>
    </w:p>
    <w:p w14:paraId="5497721D" w14:textId="77777777" w:rsidR="0075420D" w:rsidRPr="0075420D" w:rsidRDefault="0075420D" w:rsidP="0075420D">
      <w:pPr>
        <w:shd w:val="clear" w:color="auto" w:fill="FFFFFF"/>
        <w:rPr>
          <w:rFonts w:ascii="Monaco" w:eastAsia="Times New Roman" w:hAnsi="Monaco" w:cs="Times New Roman"/>
          <w:color w:val="000000"/>
          <w:sz w:val="16"/>
          <w:szCs w:val="16"/>
        </w:rPr>
      </w:pPr>
      <w:r w:rsidRPr="0075420D">
        <w:rPr>
          <w:rFonts w:ascii="Monaco" w:eastAsia="Times New Roman" w:hAnsi="Monaco" w:cs="Times New Roman"/>
          <w:color w:val="000000"/>
          <w:sz w:val="16"/>
          <w:szCs w:val="16"/>
        </w:rPr>
        <w:t xml:space="preserve">2024-04-19 16:54:34,445 [main] </w:t>
      </w:r>
      <w:proofErr w:type="gramStart"/>
      <w:r w:rsidRPr="0075420D">
        <w:rPr>
          <w:rFonts w:ascii="Monaco" w:eastAsia="Times New Roman" w:hAnsi="Monaco" w:cs="Times New Roman"/>
          <w:color w:val="000000"/>
          <w:sz w:val="16"/>
          <w:szCs w:val="16"/>
        </w:rPr>
        <w:t xml:space="preserve">INFO  </w:t>
      </w:r>
      <w:proofErr w:type="spellStart"/>
      <w:r w:rsidRPr="0075420D">
        <w:rPr>
          <w:rFonts w:ascii="Monaco" w:eastAsia="Times New Roman" w:hAnsi="Monaco" w:cs="Times New Roman"/>
          <w:color w:val="000000"/>
          <w:sz w:val="16"/>
          <w:szCs w:val="16"/>
        </w:rPr>
        <w:t>org.reactome.fi</w:t>
      </w:r>
      <w:proofErr w:type="gramEnd"/>
      <w:r w:rsidRPr="0075420D">
        <w:rPr>
          <w:rFonts w:ascii="Monaco" w:eastAsia="Times New Roman" w:hAnsi="Monaco" w:cs="Times New Roman"/>
          <w:color w:val="000000"/>
          <w:sz w:val="16"/>
          <w:szCs w:val="16"/>
        </w:rPr>
        <w:t>.RFPredictionResultAnalyzer</w:t>
      </w:r>
      <w:proofErr w:type="spellEnd"/>
      <w:r w:rsidRPr="0075420D">
        <w:rPr>
          <w:rFonts w:ascii="Monaco" w:eastAsia="Times New Roman" w:hAnsi="Monaco" w:cs="Times New Roman"/>
          <w:color w:val="000000"/>
          <w:sz w:val="16"/>
          <w:szCs w:val="16"/>
        </w:rPr>
        <w:t xml:space="preserve">  - Threshold 0.03...</w:t>
      </w:r>
    </w:p>
    <w:p w14:paraId="5101AEEB" w14:textId="77777777" w:rsidR="0075420D" w:rsidRPr="0075420D" w:rsidRDefault="0075420D" w:rsidP="0075420D">
      <w:pPr>
        <w:shd w:val="clear" w:color="auto" w:fill="FFFFFF"/>
        <w:rPr>
          <w:rFonts w:ascii="Monaco" w:eastAsia="Times New Roman" w:hAnsi="Monaco" w:cs="Times New Roman"/>
          <w:color w:val="000000"/>
          <w:sz w:val="16"/>
          <w:szCs w:val="16"/>
        </w:rPr>
      </w:pPr>
      <w:r w:rsidRPr="0075420D">
        <w:rPr>
          <w:rFonts w:ascii="Monaco" w:eastAsia="Times New Roman" w:hAnsi="Monaco" w:cs="Times New Roman"/>
          <w:color w:val="000000"/>
          <w:sz w:val="16"/>
          <w:szCs w:val="16"/>
        </w:rPr>
        <w:t xml:space="preserve">2024-04-19 16:54:37,618 [main] </w:t>
      </w:r>
      <w:proofErr w:type="gramStart"/>
      <w:r w:rsidRPr="0075420D">
        <w:rPr>
          <w:rFonts w:ascii="Monaco" w:eastAsia="Times New Roman" w:hAnsi="Monaco" w:cs="Times New Roman"/>
          <w:color w:val="000000"/>
          <w:sz w:val="16"/>
          <w:szCs w:val="16"/>
        </w:rPr>
        <w:t xml:space="preserve">INFO  </w:t>
      </w:r>
      <w:proofErr w:type="spellStart"/>
      <w:r w:rsidRPr="0075420D">
        <w:rPr>
          <w:rFonts w:ascii="Monaco" w:eastAsia="Times New Roman" w:hAnsi="Monaco" w:cs="Times New Roman"/>
          <w:color w:val="000000"/>
          <w:sz w:val="16"/>
          <w:szCs w:val="16"/>
        </w:rPr>
        <w:t>org.reactome.fi</w:t>
      </w:r>
      <w:proofErr w:type="gramEnd"/>
      <w:r w:rsidRPr="0075420D">
        <w:rPr>
          <w:rFonts w:ascii="Monaco" w:eastAsia="Times New Roman" w:hAnsi="Monaco" w:cs="Times New Roman"/>
          <w:color w:val="000000"/>
          <w:sz w:val="16"/>
          <w:szCs w:val="16"/>
        </w:rPr>
        <w:t>.RFPredictionResultAnalyzer</w:t>
      </w:r>
      <w:proofErr w:type="spellEnd"/>
      <w:r w:rsidRPr="0075420D">
        <w:rPr>
          <w:rFonts w:ascii="Monaco" w:eastAsia="Times New Roman" w:hAnsi="Monaco" w:cs="Times New Roman"/>
          <w:color w:val="000000"/>
          <w:sz w:val="16"/>
          <w:szCs w:val="16"/>
        </w:rPr>
        <w:t xml:space="preserve">  - Threshold 0.04...</w:t>
      </w:r>
    </w:p>
    <w:p w14:paraId="48A05093" w14:textId="77777777" w:rsidR="0075420D" w:rsidRPr="0075420D" w:rsidRDefault="0075420D" w:rsidP="0075420D">
      <w:pPr>
        <w:shd w:val="clear" w:color="auto" w:fill="FFFFFF"/>
        <w:rPr>
          <w:rFonts w:ascii="Monaco" w:eastAsia="Times New Roman" w:hAnsi="Monaco" w:cs="Times New Roman"/>
          <w:color w:val="000000"/>
          <w:sz w:val="16"/>
          <w:szCs w:val="16"/>
        </w:rPr>
      </w:pPr>
      <w:r w:rsidRPr="0075420D">
        <w:rPr>
          <w:rFonts w:ascii="Monaco" w:eastAsia="Times New Roman" w:hAnsi="Monaco" w:cs="Times New Roman"/>
          <w:color w:val="000000"/>
          <w:sz w:val="16"/>
          <w:szCs w:val="16"/>
        </w:rPr>
        <w:t xml:space="preserve">2024-04-19 16:54:40,916 [main] </w:t>
      </w:r>
      <w:proofErr w:type="gramStart"/>
      <w:r w:rsidRPr="0075420D">
        <w:rPr>
          <w:rFonts w:ascii="Monaco" w:eastAsia="Times New Roman" w:hAnsi="Monaco" w:cs="Times New Roman"/>
          <w:color w:val="000000"/>
          <w:sz w:val="16"/>
          <w:szCs w:val="16"/>
        </w:rPr>
        <w:t xml:space="preserve">INFO  </w:t>
      </w:r>
      <w:proofErr w:type="spellStart"/>
      <w:r w:rsidRPr="0075420D">
        <w:rPr>
          <w:rFonts w:ascii="Monaco" w:eastAsia="Times New Roman" w:hAnsi="Monaco" w:cs="Times New Roman"/>
          <w:color w:val="000000"/>
          <w:sz w:val="16"/>
          <w:szCs w:val="16"/>
        </w:rPr>
        <w:t>org.reactome.fi</w:t>
      </w:r>
      <w:proofErr w:type="gramEnd"/>
      <w:r w:rsidRPr="0075420D">
        <w:rPr>
          <w:rFonts w:ascii="Monaco" w:eastAsia="Times New Roman" w:hAnsi="Monaco" w:cs="Times New Roman"/>
          <w:color w:val="000000"/>
          <w:sz w:val="16"/>
          <w:szCs w:val="16"/>
        </w:rPr>
        <w:t>.RFPredictionResultAnalyzer</w:t>
      </w:r>
      <w:proofErr w:type="spellEnd"/>
      <w:r w:rsidRPr="0075420D">
        <w:rPr>
          <w:rFonts w:ascii="Monaco" w:eastAsia="Times New Roman" w:hAnsi="Monaco" w:cs="Times New Roman"/>
          <w:color w:val="000000"/>
          <w:sz w:val="16"/>
          <w:szCs w:val="16"/>
        </w:rPr>
        <w:t xml:space="preserve">  - Threshold 0.05...</w:t>
      </w:r>
    </w:p>
    <w:p w14:paraId="120612E7" w14:textId="77777777" w:rsidR="0075420D" w:rsidRPr="0075420D" w:rsidRDefault="0075420D" w:rsidP="006833FE">
      <w:pPr>
        <w:rPr>
          <w:bCs/>
          <w:sz w:val="16"/>
          <w:szCs w:val="16"/>
        </w:rPr>
      </w:pPr>
    </w:p>
    <w:p w14:paraId="57A6330C" w14:textId="1B90E33A" w:rsidR="0075420D" w:rsidRPr="0075420D" w:rsidRDefault="0075420D" w:rsidP="006833FE">
      <w:pPr>
        <w:rPr>
          <w:bCs/>
          <w:sz w:val="16"/>
          <w:szCs w:val="16"/>
        </w:rPr>
      </w:pPr>
      <w:r w:rsidRPr="0075420D">
        <w:rPr>
          <w:bCs/>
          <w:sz w:val="16"/>
          <w:szCs w:val="16"/>
        </w:rPr>
        <w:t xml:space="preserve">Two files are generated: </w:t>
      </w:r>
      <w:r w:rsidRPr="0075420D">
        <w:rPr>
          <w:sz w:val="16"/>
          <w:szCs w:val="16"/>
        </w:rPr>
        <w:t>NumberOfPredictedFIsVsThreshold_02042022.csv, and NumberOfPredictedFIsVsThreshold_02042022.html</w:t>
      </w:r>
      <w:r w:rsidR="00651E65">
        <w:rPr>
          <w:sz w:val="16"/>
          <w:szCs w:val="16"/>
        </w:rPr>
        <w:t xml:space="preserve"> (The html file may have to saved manually).</w:t>
      </w:r>
    </w:p>
    <w:p w14:paraId="2A1D1EC4" w14:textId="77777777" w:rsidR="006833FE" w:rsidRDefault="006833FE" w:rsidP="006833FE">
      <w:pPr>
        <w:rPr>
          <w:b/>
        </w:rPr>
      </w:pPr>
    </w:p>
    <w:p w14:paraId="208DFB70" w14:textId="66EAE716" w:rsidR="00BB1412" w:rsidRPr="00BB1412" w:rsidRDefault="00BB1412" w:rsidP="006833FE">
      <w:pPr>
        <w:rPr>
          <w:bCs/>
        </w:rPr>
      </w:pPr>
      <w:r w:rsidRPr="00BB1412">
        <w:rPr>
          <w:bCs/>
          <w:highlight w:val="yellow"/>
        </w:rPr>
        <w:t xml:space="preserve">Note: Try to pick up a threshold value giving us enough predicted FIs, usually less than </w:t>
      </w:r>
      <w:r w:rsidR="00A93D4F">
        <w:rPr>
          <w:bCs/>
          <w:highlight w:val="yellow"/>
        </w:rPr>
        <w:t>5</w:t>
      </w:r>
      <w:r w:rsidR="008F0E54">
        <w:rPr>
          <w:bCs/>
          <w:highlight w:val="yellow"/>
        </w:rPr>
        <w:t>0</w:t>
      </w:r>
      <w:r w:rsidRPr="00BB1412">
        <w:rPr>
          <w:bCs/>
          <w:highlight w:val="yellow"/>
        </w:rPr>
        <w:t>% of pathway FIs and having good enough precision</w:t>
      </w:r>
      <w:r w:rsidR="00A93D4F">
        <w:rPr>
          <w:bCs/>
          <w:highlight w:val="yellow"/>
        </w:rPr>
        <w:t xml:space="preserve"> ~0.50</w:t>
      </w:r>
      <w:r w:rsidRPr="00BB1412">
        <w:rPr>
          <w:bCs/>
          <w:highlight w:val="yellow"/>
        </w:rPr>
        <w:t>.</w:t>
      </w:r>
      <w:r w:rsidR="009254D0">
        <w:rPr>
          <w:bCs/>
        </w:rPr>
        <w:t xml:space="preserve"> However, these numbers are determined heuristics. A better way is needed in the future. </w:t>
      </w:r>
      <w:proofErr w:type="gramStart"/>
      <w:r w:rsidR="009254D0">
        <w:rPr>
          <w:bCs/>
        </w:rPr>
        <w:t>Also</w:t>
      </w:r>
      <w:proofErr w:type="gramEnd"/>
      <w:r w:rsidR="009254D0">
        <w:rPr>
          <w:bCs/>
        </w:rPr>
        <w:t xml:space="preserve"> we may need to use 10% or more of Reactome FIs for testing purpose after removing the KEGG FIs. </w:t>
      </w:r>
      <w:r w:rsidRPr="00BB1412">
        <w:rPr>
          <w:bCs/>
        </w:rPr>
        <w:t xml:space="preserve"> </w:t>
      </w:r>
    </w:p>
    <w:p w14:paraId="4807F03A" w14:textId="77777777" w:rsidR="00BB1412" w:rsidRPr="006833FE" w:rsidRDefault="00BB1412" w:rsidP="006833FE">
      <w:pPr>
        <w:rPr>
          <w:b/>
        </w:rPr>
      </w:pPr>
    </w:p>
    <w:p w14:paraId="26B8E5FB" w14:textId="479F5D4A" w:rsidR="000A4D92" w:rsidRPr="005C49AC" w:rsidRDefault="009C7EF0" w:rsidP="000A4D92">
      <w:pPr>
        <w:pStyle w:val="ListParagraph"/>
        <w:numPr>
          <w:ilvl w:val="1"/>
          <w:numId w:val="17"/>
        </w:numPr>
        <w:rPr>
          <w:b/>
        </w:rPr>
      </w:pPr>
      <w:r w:rsidRPr="009C7EF0">
        <w:rPr>
          <w:highlight w:val="yellow"/>
        </w:rPr>
        <w:lastRenderedPageBreak/>
        <w:t>Before running the method</w:t>
      </w:r>
      <w:r>
        <w:t>, s</w:t>
      </w:r>
      <w:r w:rsidR="00C5449F">
        <w:t>et the cutoff value in the configuration file (</w:t>
      </w:r>
      <w:r w:rsidR="0086263A">
        <w:t>See the notes in each version to see the reason. This may change every year</w:t>
      </w:r>
      <w:r w:rsidR="00C5449F">
        <w:t>)</w:t>
      </w:r>
      <w:r w:rsidR="00E4128E">
        <w:t xml:space="preserve"> and assign at least </w:t>
      </w:r>
      <w:r w:rsidR="00D1567D">
        <w:t>12</w:t>
      </w:r>
      <w:r w:rsidR="00E4128E">
        <w:t>G for the method</w:t>
      </w:r>
      <w:r w:rsidR="008743FF">
        <w:t xml:space="preserve">, </w:t>
      </w:r>
      <w:proofErr w:type="spellStart"/>
      <w:proofErr w:type="gramStart"/>
      <w:r w:rsidR="00205A0B">
        <w:t>check</w:t>
      </w:r>
      <w:r w:rsidR="008743FF">
        <w:t>FIFiles</w:t>
      </w:r>
      <w:proofErr w:type="spellEnd"/>
      <w:r w:rsidR="008743FF">
        <w:t>(</w:t>
      </w:r>
      <w:proofErr w:type="gramEnd"/>
      <w:r w:rsidR="008743FF">
        <w:t>)</w:t>
      </w:r>
      <w:r w:rsidR="005E7323">
        <w:t xml:space="preserve"> in </w:t>
      </w:r>
      <w:proofErr w:type="spellStart"/>
      <w:r w:rsidR="005E7323">
        <w:t>org.reactome.fi.generateFIs</w:t>
      </w:r>
      <w:proofErr w:type="spellEnd"/>
      <w:r w:rsidR="005E7323">
        <w:t>()</w:t>
      </w:r>
      <w:r w:rsidR="00E4128E">
        <w:t>:</w:t>
      </w:r>
    </w:p>
    <w:p w14:paraId="173C75A7" w14:textId="77777777" w:rsidR="005C49AC" w:rsidRDefault="005C49AC" w:rsidP="005C49AC">
      <w:pPr>
        <w:rPr>
          <w:b/>
        </w:rPr>
      </w:pPr>
    </w:p>
    <w:p w14:paraId="40E0E38A" w14:textId="77777777" w:rsidR="0086263A" w:rsidRPr="0086263A" w:rsidRDefault="0086263A" w:rsidP="0086263A">
      <w:pPr>
        <w:shd w:val="clear" w:color="auto" w:fill="FFFFFF"/>
        <w:rPr>
          <w:rFonts w:ascii="Monaco" w:eastAsia="Times New Roman" w:hAnsi="Monaco" w:cs="Times New Roman"/>
          <w:color w:val="000000"/>
          <w:sz w:val="16"/>
          <w:szCs w:val="16"/>
        </w:rPr>
      </w:pPr>
      <w:r w:rsidRPr="0086263A">
        <w:rPr>
          <w:rFonts w:ascii="Monaco" w:eastAsia="Times New Roman" w:hAnsi="Monaco" w:cs="Times New Roman"/>
          <w:color w:val="3F7F5F"/>
          <w:sz w:val="16"/>
          <w:szCs w:val="16"/>
        </w:rPr>
        <w:t># FI_2024</w:t>
      </w:r>
    </w:p>
    <w:p w14:paraId="0E85F370" w14:textId="7ACA71BA" w:rsidR="0086263A" w:rsidRPr="0086263A" w:rsidRDefault="0086263A" w:rsidP="0086263A">
      <w:pPr>
        <w:shd w:val="clear" w:color="auto" w:fill="FFFFFF"/>
        <w:rPr>
          <w:rFonts w:ascii="Monaco" w:eastAsia="Times New Roman" w:hAnsi="Monaco" w:cs="Times New Roman"/>
          <w:color w:val="000000"/>
          <w:sz w:val="16"/>
          <w:szCs w:val="16"/>
        </w:rPr>
      </w:pPr>
      <w:r w:rsidRPr="0086263A">
        <w:rPr>
          <w:rFonts w:ascii="Monaco" w:eastAsia="Times New Roman" w:hAnsi="Monaco" w:cs="Times New Roman"/>
          <w:color w:val="000000"/>
          <w:sz w:val="16"/>
          <w:szCs w:val="16"/>
        </w:rPr>
        <w:t>CUT_OFF_VALUE=</w:t>
      </w:r>
      <w:r w:rsidRPr="0086263A">
        <w:rPr>
          <w:rFonts w:ascii="Monaco" w:eastAsia="Times New Roman" w:hAnsi="Monaco" w:cs="Times New Roman"/>
          <w:color w:val="2A00FF"/>
          <w:sz w:val="16"/>
          <w:szCs w:val="16"/>
        </w:rPr>
        <w:t>0.8</w:t>
      </w:r>
      <w:r w:rsidR="000A46DF">
        <w:rPr>
          <w:rFonts w:ascii="Monaco" w:eastAsia="Times New Roman" w:hAnsi="Monaco" w:cs="Times New Roman"/>
          <w:color w:val="2A00FF"/>
          <w:sz w:val="16"/>
          <w:szCs w:val="16"/>
        </w:rPr>
        <w:t>9</w:t>
      </w:r>
      <w:r w:rsidRPr="0086263A">
        <w:rPr>
          <w:rFonts w:ascii="Monaco" w:eastAsia="Times New Roman" w:hAnsi="Monaco" w:cs="Times New Roman"/>
          <w:color w:val="2A00FF"/>
          <w:sz w:val="16"/>
          <w:szCs w:val="16"/>
        </w:rPr>
        <w:t>d</w:t>
      </w:r>
    </w:p>
    <w:p w14:paraId="43D8BC0C" w14:textId="77777777" w:rsidR="0086263A" w:rsidRPr="0086263A" w:rsidRDefault="0086263A" w:rsidP="0086263A">
      <w:pPr>
        <w:shd w:val="clear" w:color="auto" w:fill="FFFFFF"/>
        <w:rPr>
          <w:rFonts w:ascii="Monaco" w:eastAsia="Times New Roman" w:hAnsi="Monaco" w:cs="Times New Roman"/>
          <w:color w:val="000000"/>
          <w:sz w:val="16"/>
          <w:szCs w:val="16"/>
        </w:rPr>
      </w:pPr>
      <w:r w:rsidRPr="0086263A">
        <w:rPr>
          <w:rFonts w:ascii="Monaco" w:eastAsia="Times New Roman" w:hAnsi="Monaco" w:cs="Times New Roman"/>
          <w:color w:val="3F7F5F"/>
          <w:sz w:val="16"/>
          <w:szCs w:val="16"/>
        </w:rPr>
        <w:t># Related to prediction results from the trained RF</w:t>
      </w:r>
    </w:p>
    <w:p w14:paraId="6CB2E037" w14:textId="55FF92E1" w:rsidR="0086263A" w:rsidRPr="0086263A" w:rsidRDefault="0086263A" w:rsidP="0086263A">
      <w:pPr>
        <w:shd w:val="clear" w:color="auto" w:fill="FFFFFF"/>
        <w:rPr>
          <w:rFonts w:ascii="Monaco" w:eastAsia="Times New Roman" w:hAnsi="Monaco" w:cs="Times New Roman"/>
          <w:color w:val="000000"/>
          <w:sz w:val="16"/>
          <w:szCs w:val="16"/>
        </w:rPr>
      </w:pPr>
      <w:r w:rsidRPr="0086263A">
        <w:rPr>
          <w:rFonts w:ascii="Monaco" w:eastAsia="Times New Roman" w:hAnsi="Monaco" w:cs="Times New Roman"/>
          <w:color w:val="000000"/>
          <w:sz w:val="16"/>
          <w:szCs w:val="16"/>
        </w:rPr>
        <w:t xml:space="preserve">RF_PREDICTION_FILE = </w:t>
      </w:r>
      <w:r w:rsidRPr="0086263A">
        <w:rPr>
          <w:rFonts w:ascii="Monaco" w:eastAsia="Times New Roman" w:hAnsi="Monaco" w:cs="Times New Roman"/>
          <w:color w:val="2A00FF"/>
          <w:sz w:val="16"/>
          <w:szCs w:val="16"/>
        </w:rPr>
        <w:t>${RESULT_DIR}/prediction_results_04</w:t>
      </w:r>
      <w:r w:rsidR="002A5A43">
        <w:rPr>
          <w:rFonts w:ascii="Monaco" w:eastAsia="Times New Roman" w:hAnsi="Monaco" w:cs="Times New Roman"/>
          <w:color w:val="2A00FF"/>
          <w:sz w:val="16"/>
          <w:szCs w:val="16"/>
        </w:rPr>
        <w:t>20</w:t>
      </w:r>
      <w:r w:rsidRPr="0086263A">
        <w:rPr>
          <w:rFonts w:ascii="Monaco" w:eastAsia="Times New Roman" w:hAnsi="Monaco" w:cs="Times New Roman"/>
          <w:color w:val="2A00FF"/>
          <w:sz w:val="16"/>
          <w:szCs w:val="16"/>
        </w:rPr>
        <w:t>2024.</w:t>
      </w:r>
      <w:r w:rsidRPr="0086263A">
        <w:rPr>
          <w:rFonts w:ascii="Monaco" w:eastAsia="Times New Roman" w:hAnsi="Monaco" w:cs="Times New Roman"/>
          <w:color w:val="2A00FF"/>
          <w:sz w:val="16"/>
          <w:szCs w:val="16"/>
          <w:u w:val="single"/>
        </w:rPr>
        <w:t>csv</w:t>
      </w:r>
    </w:p>
    <w:p w14:paraId="25507F3D" w14:textId="77777777" w:rsidR="0086263A" w:rsidRPr="0086263A" w:rsidRDefault="0086263A" w:rsidP="0086263A">
      <w:pPr>
        <w:shd w:val="clear" w:color="auto" w:fill="FFFFFF"/>
        <w:rPr>
          <w:rFonts w:ascii="Monaco" w:eastAsia="Times New Roman" w:hAnsi="Monaco" w:cs="Times New Roman"/>
          <w:color w:val="000000"/>
          <w:sz w:val="16"/>
          <w:szCs w:val="16"/>
        </w:rPr>
      </w:pPr>
      <w:r w:rsidRPr="0086263A">
        <w:rPr>
          <w:rFonts w:ascii="Monaco" w:eastAsia="Times New Roman" w:hAnsi="Monaco" w:cs="Times New Roman"/>
          <w:color w:val="3F7F5F"/>
          <w:sz w:val="16"/>
          <w:szCs w:val="16"/>
        </w:rPr>
        <w:t># The original feature file for prediction that should be used to create the FI network database</w:t>
      </w:r>
    </w:p>
    <w:p w14:paraId="1C2E1829" w14:textId="42821966" w:rsidR="0086263A" w:rsidRPr="0086263A" w:rsidRDefault="0086263A" w:rsidP="0086263A">
      <w:pPr>
        <w:shd w:val="clear" w:color="auto" w:fill="FFFFFF"/>
        <w:rPr>
          <w:rFonts w:ascii="Monaco" w:eastAsia="Times New Roman" w:hAnsi="Monaco" w:cs="Times New Roman"/>
          <w:color w:val="000000"/>
          <w:sz w:val="16"/>
          <w:szCs w:val="16"/>
        </w:rPr>
      </w:pPr>
      <w:r w:rsidRPr="0086263A">
        <w:rPr>
          <w:rFonts w:ascii="Monaco" w:eastAsia="Times New Roman" w:hAnsi="Monaco" w:cs="Times New Roman"/>
          <w:color w:val="000000"/>
          <w:sz w:val="16"/>
          <w:szCs w:val="16"/>
        </w:rPr>
        <w:t>RF_FEATURE_FILE=</w:t>
      </w:r>
      <w:r w:rsidRPr="0086263A">
        <w:rPr>
          <w:rFonts w:ascii="Monaco" w:eastAsia="Times New Roman" w:hAnsi="Monaco" w:cs="Times New Roman"/>
          <w:color w:val="2A00FF"/>
          <w:sz w:val="16"/>
          <w:szCs w:val="16"/>
        </w:rPr>
        <w:t>${RESULT_DIR}/prediction_feature_file_04</w:t>
      </w:r>
      <w:r w:rsidR="002A5A43">
        <w:rPr>
          <w:rFonts w:ascii="Monaco" w:eastAsia="Times New Roman" w:hAnsi="Monaco" w:cs="Times New Roman"/>
          <w:color w:val="2A00FF"/>
          <w:sz w:val="16"/>
          <w:szCs w:val="16"/>
        </w:rPr>
        <w:t>20</w:t>
      </w:r>
      <w:r w:rsidRPr="0086263A">
        <w:rPr>
          <w:rFonts w:ascii="Monaco" w:eastAsia="Times New Roman" w:hAnsi="Monaco" w:cs="Times New Roman"/>
          <w:color w:val="2A00FF"/>
          <w:sz w:val="16"/>
          <w:szCs w:val="16"/>
        </w:rPr>
        <w:t>2024.</w:t>
      </w:r>
      <w:r w:rsidRPr="0086263A">
        <w:rPr>
          <w:rFonts w:ascii="Monaco" w:eastAsia="Times New Roman" w:hAnsi="Monaco" w:cs="Times New Roman"/>
          <w:color w:val="2A00FF"/>
          <w:sz w:val="16"/>
          <w:szCs w:val="16"/>
          <w:u w:val="single"/>
        </w:rPr>
        <w:t>csv</w:t>
      </w:r>
    </w:p>
    <w:p w14:paraId="07AD9F56" w14:textId="78D39FD1" w:rsidR="0092247F" w:rsidRDefault="0092247F" w:rsidP="005C49AC">
      <w:pPr>
        <w:rPr>
          <w:rFonts w:ascii="Monaco" w:hAnsi="Monaco" w:cs="Monaco"/>
          <w:color w:val="2A00FF"/>
          <w:sz w:val="20"/>
          <w:szCs w:val="20"/>
          <w:u w:val="single"/>
        </w:rPr>
      </w:pPr>
    </w:p>
    <w:p w14:paraId="68B126AD" w14:textId="4C60089E" w:rsidR="00DE5A67" w:rsidRPr="008A08CA" w:rsidRDefault="008A08CA" w:rsidP="005C49AC">
      <w:pPr>
        <w:rPr>
          <w:b/>
          <w:sz w:val="16"/>
          <w:szCs w:val="16"/>
        </w:rPr>
      </w:pPr>
      <w:r w:rsidRPr="008A08CA">
        <w:rPr>
          <w:rFonts w:ascii="Monaco" w:hAnsi="Monaco"/>
          <w:color w:val="000000"/>
          <w:sz w:val="16"/>
          <w:szCs w:val="16"/>
          <w:shd w:val="clear" w:color="auto" w:fill="FFFFFF"/>
        </w:rPr>
        <w:t>PREDICTED_FI_FILE=</w:t>
      </w:r>
      <w:r w:rsidRPr="008A08CA">
        <w:rPr>
          <w:rFonts w:ascii="Monaco" w:hAnsi="Monaco"/>
          <w:color w:val="2A00FF"/>
          <w:sz w:val="16"/>
          <w:szCs w:val="16"/>
          <w:shd w:val="clear" w:color="auto" w:fill="FFFFFF"/>
        </w:rPr>
        <w:t>${RESULT_DIR}/PredictedFIs_${DATE}.</w:t>
      </w:r>
      <w:r w:rsidRPr="008A08CA">
        <w:rPr>
          <w:rFonts w:ascii="Monaco" w:hAnsi="Monaco"/>
          <w:color w:val="2A00FF"/>
          <w:sz w:val="16"/>
          <w:szCs w:val="16"/>
          <w:u w:val="single"/>
          <w:shd w:val="clear" w:color="auto" w:fill="FFFFFF"/>
        </w:rPr>
        <w:t>txt</w:t>
      </w:r>
    </w:p>
    <w:p w14:paraId="66619427" w14:textId="77777777" w:rsidR="0086263A" w:rsidRDefault="0086263A" w:rsidP="005C49AC">
      <w:pPr>
        <w:rPr>
          <w:b/>
          <w:sz w:val="20"/>
          <w:szCs w:val="20"/>
        </w:rPr>
      </w:pPr>
    </w:p>
    <w:p w14:paraId="73F91027" w14:textId="022692C8" w:rsidR="00DE65E2" w:rsidRPr="00DE65E2" w:rsidRDefault="00DE65E2" w:rsidP="005C49AC">
      <w:pPr>
        <w:rPr>
          <w:bCs/>
          <w:sz w:val="20"/>
          <w:szCs w:val="20"/>
        </w:rPr>
      </w:pPr>
      <w:r w:rsidRPr="00637D19">
        <w:rPr>
          <w:bCs/>
          <w:sz w:val="20"/>
          <w:szCs w:val="20"/>
          <w:highlight w:val="yellow"/>
        </w:rPr>
        <w:t xml:space="preserve">Note: Somehow there is an old gene symbol, ANP32C, is used in some FIs. Have to manually update </w:t>
      </w:r>
      <w:proofErr w:type="spellStart"/>
      <w:r w:rsidRPr="00637D19">
        <w:rPr>
          <w:bCs/>
          <w:sz w:val="20"/>
          <w:szCs w:val="20"/>
          <w:highlight w:val="yellow"/>
        </w:rPr>
        <w:t>ReferenceGeneProduct</w:t>
      </w:r>
      <w:proofErr w:type="spellEnd"/>
      <w:r w:rsidRPr="00637D19">
        <w:rPr>
          <w:bCs/>
          <w:sz w:val="20"/>
          <w:szCs w:val="20"/>
          <w:highlight w:val="yellow"/>
        </w:rPr>
        <w:t xml:space="preserve"> in the database (DB_ID 49306) by adding ANP32C as a gene name so that synonym mapping can work without throwing null.</w:t>
      </w:r>
    </w:p>
    <w:p w14:paraId="735485F1" w14:textId="77777777" w:rsidR="00DE65E2" w:rsidRPr="0092247F" w:rsidRDefault="00DE65E2" w:rsidP="005C49AC">
      <w:pPr>
        <w:rPr>
          <w:b/>
          <w:sz w:val="20"/>
          <w:szCs w:val="20"/>
        </w:rPr>
      </w:pPr>
    </w:p>
    <w:p w14:paraId="2B16DC3B" w14:textId="137449A9" w:rsidR="00D904CC" w:rsidRDefault="008D4AF4" w:rsidP="00D904CC">
      <w:r>
        <w:t>O</w:t>
      </w:r>
      <w:r w:rsidR="00972F7F">
        <w:t>utput may be like the following:</w:t>
      </w:r>
    </w:p>
    <w:p w14:paraId="48B61844" w14:textId="77777777" w:rsidR="00972F7F" w:rsidRPr="00CD67D1" w:rsidRDefault="00972F7F" w:rsidP="00D904CC">
      <w:pPr>
        <w:rPr>
          <w:sz w:val="16"/>
          <w:szCs w:val="16"/>
        </w:rPr>
      </w:pPr>
    </w:p>
    <w:p w14:paraId="6529992E"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 xml:space="preserve">2024-04-19 20:49:25,310 [main] </w:t>
      </w:r>
      <w:proofErr w:type="gramStart"/>
      <w:r w:rsidRPr="00B840D1">
        <w:rPr>
          <w:rFonts w:ascii="Monaco" w:eastAsia="Times New Roman" w:hAnsi="Monaco" w:cs="Times New Roman"/>
          <w:color w:val="000000"/>
          <w:sz w:val="12"/>
          <w:szCs w:val="12"/>
        </w:rPr>
        <w:t xml:space="preserve">INFO  </w:t>
      </w:r>
      <w:proofErr w:type="spellStart"/>
      <w:r w:rsidRPr="00B840D1">
        <w:rPr>
          <w:rFonts w:ascii="Monaco" w:eastAsia="Times New Roman" w:hAnsi="Monaco" w:cs="Times New Roman"/>
          <w:color w:val="000000"/>
          <w:sz w:val="12"/>
          <w:szCs w:val="12"/>
        </w:rPr>
        <w:t>org.reactome.fi</w:t>
      </w:r>
      <w:proofErr w:type="gramEnd"/>
      <w:r w:rsidRPr="00B840D1">
        <w:rPr>
          <w:rFonts w:ascii="Monaco" w:eastAsia="Times New Roman" w:hAnsi="Monaco" w:cs="Times New Roman"/>
          <w:color w:val="000000"/>
          <w:sz w:val="12"/>
          <w:szCs w:val="12"/>
        </w:rPr>
        <w:t>.RFPredictionResultAnalyzer</w:t>
      </w:r>
      <w:proofErr w:type="spellEnd"/>
      <w:r w:rsidRPr="00B840D1">
        <w:rPr>
          <w:rFonts w:ascii="Monaco" w:eastAsia="Times New Roman" w:hAnsi="Monaco" w:cs="Times New Roman"/>
          <w:color w:val="000000"/>
          <w:sz w:val="12"/>
          <w:szCs w:val="12"/>
        </w:rPr>
        <w:t xml:space="preserve">  - Total predicted pairs: 22972504</w:t>
      </w:r>
    </w:p>
    <w:p w14:paraId="07E659D9"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 xml:space="preserve">2024-04-19 20:49:28,235 [main] </w:t>
      </w:r>
      <w:proofErr w:type="gramStart"/>
      <w:r w:rsidRPr="00B840D1">
        <w:rPr>
          <w:rFonts w:ascii="Monaco" w:eastAsia="Times New Roman" w:hAnsi="Monaco" w:cs="Times New Roman"/>
          <w:color w:val="000000"/>
          <w:sz w:val="12"/>
          <w:szCs w:val="12"/>
        </w:rPr>
        <w:t xml:space="preserve">INFO  </w:t>
      </w:r>
      <w:proofErr w:type="spellStart"/>
      <w:r w:rsidRPr="00B840D1">
        <w:rPr>
          <w:rFonts w:ascii="Monaco" w:eastAsia="Times New Roman" w:hAnsi="Monaco" w:cs="Times New Roman"/>
          <w:color w:val="000000"/>
          <w:sz w:val="12"/>
          <w:szCs w:val="12"/>
        </w:rPr>
        <w:t>org.reactome.fi</w:t>
      </w:r>
      <w:proofErr w:type="gramEnd"/>
      <w:r w:rsidRPr="00B840D1">
        <w:rPr>
          <w:rFonts w:ascii="Monaco" w:eastAsia="Times New Roman" w:hAnsi="Monaco" w:cs="Times New Roman"/>
          <w:color w:val="000000"/>
          <w:sz w:val="12"/>
          <w:szCs w:val="12"/>
        </w:rPr>
        <w:t>.RFPredictionResultAnalyzer</w:t>
      </w:r>
      <w:proofErr w:type="spellEnd"/>
      <w:r w:rsidRPr="00B840D1">
        <w:rPr>
          <w:rFonts w:ascii="Monaco" w:eastAsia="Times New Roman" w:hAnsi="Monaco" w:cs="Times New Roman"/>
          <w:color w:val="000000"/>
          <w:sz w:val="12"/>
          <w:szCs w:val="12"/>
        </w:rPr>
        <w:t xml:space="preserve">  - Size of uni2gene: 20490</w:t>
      </w:r>
    </w:p>
    <w:p w14:paraId="2B118F08"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 xml:space="preserve">2024-04-19 20:49:28,408 [main] </w:t>
      </w:r>
      <w:proofErr w:type="gramStart"/>
      <w:r w:rsidRPr="00B840D1">
        <w:rPr>
          <w:rFonts w:ascii="Monaco" w:eastAsia="Times New Roman" w:hAnsi="Monaco" w:cs="Times New Roman"/>
          <w:color w:val="000000"/>
          <w:sz w:val="12"/>
          <w:szCs w:val="12"/>
        </w:rPr>
        <w:t xml:space="preserve">INFO  </w:t>
      </w:r>
      <w:proofErr w:type="spellStart"/>
      <w:r w:rsidRPr="00B840D1">
        <w:rPr>
          <w:rFonts w:ascii="Monaco" w:eastAsia="Times New Roman" w:hAnsi="Monaco" w:cs="Times New Roman"/>
          <w:color w:val="000000"/>
          <w:sz w:val="12"/>
          <w:szCs w:val="12"/>
        </w:rPr>
        <w:t>org.reactome.fi</w:t>
      </w:r>
      <w:proofErr w:type="gramEnd"/>
      <w:r w:rsidRPr="00B840D1">
        <w:rPr>
          <w:rFonts w:ascii="Monaco" w:eastAsia="Times New Roman" w:hAnsi="Monaco" w:cs="Times New Roman"/>
          <w:color w:val="000000"/>
          <w:sz w:val="12"/>
          <w:szCs w:val="12"/>
        </w:rPr>
        <w:t>.RFPredictionResultAnalyzer</w:t>
      </w:r>
      <w:proofErr w:type="spellEnd"/>
      <w:r w:rsidRPr="00B840D1">
        <w:rPr>
          <w:rFonts w:ascii="Monaco" w:eastAsia="Times New Roman" w:hAnsi="Monaco" w:cs="Times New Roman"/>
          <w:color w:val="000000"/>
          <w:sz w:val="12"/>
          <w:szCs w:val="12"/>
        </w:rPr>
        <w:t xml:space="preserve">  - Total predicted pairs after removing annotated FIs: 22838640</w:t>
      </w:r>
    </w:p>
    <w:p w14:paraId="5BA8FE65"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 xml:space="preserve">2024-04-19 20:49:29,782 [main] </w:t>
      </w:r>
      <w:proofErr w:type="gramStart"/>
      <w:r w:rsidRPr="00B840D1">
        <w:rPr>
          <w:rFonts w:ascii="Monaco" w:eastAsia="Times New Roman" w:hAnsi="Monaco" w:cs="Times New Roman"/>
          <w:color w:val="000000"/>
          <w:sz w:val="12"/>
          <w:szCs w:val="12"/>
        </w:rPr>
        <w:t xml:space="preserve">INFO  </w:t>
      </w:r>
      <w:proofErr w:type="spellStart"/>
      <w:r w:rsidRPr="00B840D1">
        <w:rPr>
          <w:rFonts w:ascii="Monaco" w:eastAsia="Times New Roman" w:hAnsi="Monaco" w:cs="Times New Roman"/>
          <w:color w:val="000000"/>
          <w:sz w:val="12"/>
          <w:szCs w:val="12"/>
        </w:rPr>
        <w:t>org.reactome.fi</w:t>
      </w:r>
      <w:proofErr w:type="gramEnd"/>
      <w:r w:rsidRPr="00B840D1">
        <w:rPr>
          <w:rFonts w:ascii="Monaco" w:eastAsia="Times New Roman" w:hAnsi="Monaco" w:cs="Times New Roman"/>
          <w:color w:val="000000"/>
          <w:sz w:val="12"/>
          <w:szCs w:val="12"/>
        </w:rPr>
        <w:t>.RFPredictionResultAnalyzer</w:t>
      </w:r>
      <w:proofErr w:type="spellEnd"/>
      <w:r w:rsidRPr="00B840D1">
        <w:rPr>
          <w:rFonts w:ascii="Monaco" w:eastAsia="Times New Roman" w:hAnsi="Monaco" w:cs="Times New Roman"/>
          <w:color w:val="000000"/>
          <w:sz w:val="12"/>
          <w:szCs w:val="12"/>
        </w:rPr>
        <w:t xml:space="preserve">  - Predicted FIs in Genes for 0.885: </w:t>
      </w:r>
    </w:p>
    <w:p w14:paraId="7D345662"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ab/>
        <w:t>FI: 74397</w:t>
      </w:r>
    </w:p>
    <w:p w14:paraId="5BE2EACE"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ab/>
        <w:t>Ids: 10808</w:t>
      </w:r>
    </w:p>
    <w:p w14:paraId="2B56CEC2"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 xml:space="preserve">2024-04-19 20:49:30,806 [main] </w:t>
      </w:r>
      <w:proofErr w:type="gramStart"/>
      <w:r w:rsidRPr="00B840D1">
        <w:rPr>
          <w:rFonts w:ascii="Monaco" w:eastAsia="Times New Roman" w:hAnsi="Monaco" w:cs="Times New Roman"/>
          <w:color w:val="000000"/>
          <w:sz w:val="12"/>
          <w:szCs w:val="12"/>
        </w:rPr>
        <w:t xml:space="preserve">INFO  </w:t>
      </w:r>
      <w:proofErr w:type="spellStart"/>
      <w:r w:rsidRPr="00B840D1">
        <w:rPr>
          <w:rFonts w:ascii="Monaco" w:eastAsia="Times New Roman" w:hAnsi="Monaco" w:cs="Times New Roman"/>
          <w:color w:val="000000"/>
          <w:sz w:val="12"/>
          <w:szCs w:val="12"/>
        </w:rPr>
        <w:t>org.reactome.fi</w:t>
      </w:r>
      <w:proofErr w:type="gramEnd"/>
      <w:r w:rsidRPr="00B840D1">
        <w:rPr>
          <w:rFonts w:ascii="Monaco" w:eastAsia="Times New Roman" w:hAnsi="Monaco" w:cs="Times New Roman"/>
          <w:color w:val="000000"/>
          <w:sz w:val="12"/>
          <w:szCs w:val="12"/>
        </w:rPr>
        <w:t>.RFPredictionResultAnalyzer</w:t>
      </w:r>
      <w:proofErr w:type="spellEnd"/>
      <w:r w:rsidRPr="00B840D1">
        <w:rPr>
          <w:rFonts w:ascii="Monaco" w:eastAsia="Times New Roman" w:hAnsi="Monaco" w:cs="Times New Roman"/>
          <w:color w:val="000000"/>
          <w:sz w:val="12"/>
          <w:szCs w:val="12"/>
        </w:rPr>
        <w:t xml:space="preserve">  - Size of synonym2gene: 44215</w:t>
      </w:r>
    </w:p>
    <w:p w14:paraId="3C46ADDC"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 xml:space="preserve">2024-04-19 20:49:30,862 [main] </w:t>
      </w:r>
      <w:proofErr w:type="gramStart"/>
      <w:r w:rsidRPr="00B840D1">
        <w:rPr>
          <w:rFonts w:ascii="Monaco" w:eastAsia="Times New Roman" w:hAnsi="Monaco" w:cs="Times New Roman"/>
          <w:color w:val="000000"/>
          <w:sz w:val="12"/>
          <w:szCs w:val="12"/>
        </w:rPr>
        <w:t xml:space="preserve">INFO  </w:t>
      </w:r>
      <w:proofErr w:type="spellStart"/>
      <w:r w:rsidRPr="00B840D1">
        <w:rPr>
          <w:rFonts w:ascii="Monaco" w:eastAsia="Times New Roman" w:hAnsi="Monaco" w:cs="Times New Roman"/>
          <w:color w:val="000000"/>
          <w:sz w:val="12"/>
          <w:szCs w:val="12"/>
        </w:rPr>
        <w:t>org.reactome.fi</w:t>
      </w:r>
      <w:proofErr w:type="gramEnd"/>
      <w:r w:rsidRPr="00B840D1">
        <w:rPr>
          <w:rFonts w:ascii="Monaco" w:eastAsia="Times New Roman" w:hAnsi="Monaco" w:cs="Times New Roman"/>
          <w:color w:val="000000"/>
          <w:sz w:val="12"/>
          <w:szCs w:val="12"/>
        </w:rPr>
        <w:t>.RFPredictionResultAnalyzer</w:t>
      </w:r>
      <w:proofErr w:type="spellEnd"/>
      <w:r w:rsidRPr="00B840D1">
        <w:rPr>
          <w:rFonts w:ascii="Monaco" w:eastAsia="Times New Roman" w:hAnsi="Monaco" w:cs="Times New Roman"/>
          <w:color w:val="000000"/>
          <w:sz w:val="12"/>
          <w:szCs w:val="12"/>
        </w:rPr>
        <w:t xml:space="preserve">  - After name normalization: </w:t>
      </w:r>
    </w:p>
    <w:p w14:paraId="7E88B266"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ab/>
        <w:t>FI: 74374</w:t>
      </w:r>
    </w:p>
    <w:p w14:paraId="5D30FF52"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ab/>
        <w:t>Ids: 10788</w:t>
      </w:r>
    </w:p>
    <w:p w14:paraId="3BBFC7D4"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 xml:space="preserve">2024-04-19 20:49:31,121 [main] </w:t>
      </w:r>
      <w:proofErr w:type="gramStart"/>
      <w:r w:rsidRPr="00B840D1">
        <w:rPr>
          <w:rFonts w:ascii="Monaco" w:eastAsia="Times New Roman" w:hAnsi="Monaco" w:cs="Times New Roman"/>
          <w:color w:val="000000"/>
          <w:sz w:val="12"/>
          <w:szCs w:val="12"/>
        </w:rPr>
        <w:t xml:space="preserve">INFO  </w:t>
      </w:r>
      <w:proofErr w:type="spellStart"/>
      <w:r w:rsidRPr="00B840D1">
        <w:rPr>
          <w:rFonts w:ascii="Monaco" w:eastAsia="Times New Roman" w:hAnsi="Monaco" w:cs="Times New Roman"/>
          <w:color w:val="000000"/>
          <w:sz w:val="12"/>
          <w:szCs w:val="12"/>
        </w:rPr>
        <w:t>org.reactome.fi</w:t>
      </w:r>
      <w:proofErr w:type="gramEnd"/>
      <w:r w:rsidRPr="00B840D1">
        <w:rPr>
          <w:rFonts w:ascii="Monaco" w:eastAsia="Times New Roman" w:hAnsi="Monaco" w:cs="Times New Roman"/>
          <w:color w:val="000000"/>
          <w:sz w:val="12"/>
          <w:szCs w:val="12"/>
        </w:rPr>
        <w:t>.RFPredictionResultAnalyzer</w:t>
      </w:r>
      <w:proofErr w:type="spellEnd"/>
      <w:r w:rsidRPr="00B840D1">
        <w:rPr>
          <w:rFonts w:ascii="Monaco" w:eastAsia="Times New Roman" w:hAnsi="Monaco" w:cs="Times New Roman"/>
          <w:color w:val="000000"/>
          <w:sz w:val="12"/>
          <w:szCs w:val="12"/>
        </w:rPr>
        <w:t xml:space="preserve">  - Total </w:t>
      </w:r>
      <w:proofErr w:type="spellStart"/>
      <w:r w:rsidRPr="00B840D1">
        <w:rPr>
          <w:rFonts w:ascii="Monaco" w:eastAsia="Times New Roman" w:hAnsi="Monaco" w:cs="Times New Roman"/>
          <w:color w:val="000000"/>
          <w:sz w:val="12"/>
          <w:szCs w:val="12"/>
        </w:rPr>
        <w:t>SwissProt</w:t>
      </w:r>
      <w:proofErr w:type="spellEnd"/>
      <w:r w:rsidRPr="00B840D1">
        <w:rPr>
          <w:rFonts w:ascii="Monaco" w:eastAsia="Times New Roman" w:hAnsi="Monaco" w:cs="Times New Roman"/>
          <w:color w:val="000000"/>
          <w:sz w:val="12"/>
          <w:szCs w:val="12"/>
        </w:rPr>
        <w:t xml:space="preserve"> ids: 20434</w:t>
      </w:r>
    </w:p>
    <w:p w14:paraId="4761DE17"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 xml:space="preserve">2024-04-19 20:49:31,122 [main] </w:t>
      </w:r>
      <w:proofErr w:type="gramStart"/>
      <w:r w:rsidRPr="00B840D1">
        <w:rPr>
          <w:rFonts w:ascii="Monaco" w:eastAsia="Times New Roman" w:hAnsi="Monaco" w:cs="Times New Roman"/>
          <w:color w:val="000000"/>
          <w:sz w:val="12"/>
          <w:szCs w:val="12"/>
        </w:rPr>
        <w:t xml:space="preserve">INFO  </w:t>
      </w:r>
      <w:proofErr w:type="spellStart"/>
      <w:r w:rsidRPr="00B840D1">
        <w:rPr>
          <w:rFonts w:ascii="Monaco" w:eastAsia="Times New Roman" w:hAnsi="Monaco" w:cs="Times New Roman"/>
          <w:color w:val="000000"/>
          <w:sz w:val="12"/>
          <w:szCs w:val="12"/>
        </w:rPr>
        <w:t>org.reactome.fi</w:t>
      </w:r>
      <w:proofErr w:type="gramEnd"/>
      <w:r w:rsidRPr="00B840D1">
        <w:rPr>
          <w:rFonts w:ascii="Monaco" w:eastAsia="Times New Roman" w:hAnsi="Monaco" w:cs="Times New Roman"/>
          <w:color w:val="000000"/>
          <w:sz w:val="12"/>
          <w:szCs w:val="12"/>
        </w:rPr>
        <w:t>.RFPredictionResultAnalyzer</w:t>
      </w:r>
      <w:proofErr w:type="spellEnd"/>
      <w:r w:rsidRPr="00B840D1">
        <w:rPr>
          <w:rFonts w:ascii="Monaco" w:eastAsia="Times New Roman" w:hAnsi="Monaco" w:cs="Times New Roman"/>
          <w:color w:val="000000"/>
          <w:sz w:val="12"/>
          <w:szCs w:val="12"/>
        </w:rPr>
        <w:t xml:space="preserve">  - Annotated FIs in </w:t>
      </w:r>
      <w:proofErr w:type="spellStart"/>
      <w:r w:rsidRPr="00B840D1">
        <w:rPr>
          <w:rFonts w:ascii="Monaco" w:eastAsia="Times New Roman" w:hAnsi="Monaco" w:cs="Times New Roman"/>
          <w:color w:val="000000"/>
          <w:sz w:val="12"/>
          <w:szCs w:val="12"/>
        </w:rPr>
        <w:t>UniProt</w:t>
      </w:r>
      <w:proofErr w:type="spellEnd"/>
      <w:r w:rsidRPr="00B840D1">
        <w:rPr>
          <w:rFonts w:ascii="Monaco" w:eastAsia="Times New Roman" w:hAnsi="Monaco" w:cs="Times New Roman"/>
          <w:color w:val="000000"/>
          <w:sz w:val="12"/>
          <w:szCs w:val="12"/>
        </w:rPr>
        <w:t xml:space="preserve">: </w:t>
      </w:r>
    </w:p>
    <w:p w14:paraId="1091FC8A"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ab/>
        <w:t>FI: 195006</w:t>
      </w:r>
    </w:p>
    <w:p w14:paraId="4B91E7FD"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ab/>
        <w:t>Ids: 9616</w:t>
      </w:r>
    </w:p>
    <w:p w14:paraId="377DB50B"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 xml:space="preserve">2024-04-19 20:49:32,793 [main] </w:t>
      </w:r>
      <w:proofErr w:type="gramStart"/>
      <w:r w:rsidRPr="00B840D1">
        <w:rPr>
          <w:rFonts w:ascii="Monaco" w:eastAsia="Times New Roman" w:hAnsi="Monaco" w:cs="Times New Roman"/>
          <w:color w:val="000000"/>
          <w:sz w:val="12"/>
          <w:szCs w:val="12"/>
        </w:rPr>
        <w:t xml:space="preserve">INFO  </w:t>
      </w:r>
      <w:proofErr w:type="spellStart"/>
      <w:r w:rsidRPr="00B840D1">
        <w:rPr>
          <w:rFonts w:ascii="Monaco" w:eastAsia="Times New Roman" w:hAnsi="Monaco" w:cs="Times New Roman"/>
          <w:color w:val="000000"/>
          <w:sz w:val="12"/>
          <w:szCs w:val="12"/>
        </w:rPr>
        <w:t>org.reactome.fi</w:t>
      </w:r>
      <w:proofErr w:type="gramEnd"/>
      <w:r w:rsidRPr="00B840D1">
        <w:rPr>
          <w:rFonts w:ascii="Monaco" w:eastAsia="Times New Roman" w:hAnsi="Monaco" w:cs="Times New Roman"/>
          <w:color w:val="000000"/>
          <w:sz w:val="12"/>
          <w:szCs w:val="12"/>
        </w:rPr>
        <w:t>.RFPredictionResultAnalyzer</w:t>
      </w:r>
      <w:proofErr w:type="spellEnd"/>
      <w:r w:rsidRPr="00B840D1">
        <w:rPr>
          <w:rFonts w:ascii="Monaco" w:eastAsia="Times New Roman" w:hAnsi="Monaco" w:cs="Times New Roman"/>
          <w:color w:val="000000"/>
          <w:sz w:val="12"/>
          <w:szCs w:val="12"/>
        </w:rPr>
        <w:t xml:space="preserve">  - Size of uni2gene: 20490</w:t>
      </w:r>
    </w:p>
    <w:p w14:paraId="6C97428E"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 xml:space="preserve">2024-04-19 20:49:32,939 [main] </w:t>
      </w:r>
      <w:proofErr w:type="gramStart"/>
      <w:r w:rsidRPr="00B840D1">
        <w:rPr>
          <w:rFonts w:ascii="Monaco" w:eastAsia="Times New Roman" w:hAnsi="Monaco" w:cs="Times New Roman"/>
          <w:color w:val="000000"/>
          <w:sz w:val="12"/>
          <w:szCs w:val="12"/>
        </w:rPr>
        <w:t xml:space="preserve">INFO  </w:t>
      </w:r>
      <w:proofErr w:type="spellStart"/>
      <w:r w:rsidRPr="00B840D1">
        <w:rPr>
          <w:rFonts w:ascii="Monaco" w:eastAsia="Times New Roman" w:hAnsi="Monaco" w:cs="Times New Roman"/>
          <w:color w:val="000000"/>
          <w:sz w:val="12"/>
          <w:szCs w:val="12"/>
        </w:rPr>
        <w:t>org.reactome.fi</w:t>
      </w:r>
      <w:proofErr w:type="gramEnd"/>
      <w:r w:rsidRPr="00B840D1">
        <w:rPr>
          <w:rFonts w:ascii="Monaco" w:eastAsia="Times New Roman" w:hAnsi="Monaco" w:cs="Times New Roman"/>
          <w:color w:val="000000"/>
          <w:sz w:val="12"/>
          <w:szCs w:val="12"/>
        </w:rPr>
        <w:t>.RFPredictionResultAnalyzer</w:t>
      </w:r>
      <w:proofErr w:type="spellEnd"/>
      <w:r w:rsidRPr="00B840D1">
        <w:rPr>
          <w:rFonts w:ascii="Monaco" w:eastAsia="Times New Roman" w:hAnsi="Monaco" w:cs="Times New Roman"/>
          <w:color w:val="000000"/>
          <w:sz w:val="12"/>
          <w:szCs w:val="12"/>
        </w:rPr>
        <w:t xml:space="preserve">  - Annotated FIs in Genes: </w:t>
      </w:r>
    </w:p>
    <w:p w14:paraId="01E14072"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ab/>
        <w:t>FI: 188065</w:t>
      </w:r>
    </w:p>
    <w:p w14:paraId="3971F675"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ab/>
        <w:t>Ids: 9613</w:t>
      </w:r>
    </w:p>
    <w:p w14:paraId="6408C451"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 xml:space="preserve">2024-04-19 20:49:33,930 [main] </w:t>
      </w:r>
      <w:proofErr w:type="gramStart"/>
      <w:r w:rsidRPr="00B840D1">
        <w:rPr>
          <w:rFonts w:ascii="Monaco" w:eastAsia="Times New Roman" w:hAnsi="Monaco" w:cs="Times New Roman"/>
          <w:color w:val="000000"/>
          <w:sz w:val="12"/>
          <w:szCs w:val="12"/>
        </w:rPr>
        <w:t xml:space="preserve">INFO  </w:t>
      </w:r>
      <w:proofErr w:type="spellStart"/>
      <w:r w:rsidRPr="00B840D1">
        <w:rPr>
          <w:rFonts w:ascii="Monaco" w:eastAsia="Times New Roman" w:hAnsi="Monaco" w:cs="Times New Roman"/>
          <w:color w:val="000000"/>
          <w:sz w:val="12"/>
          <w:szCs w:val="12"/>
        </w:rPr>
        <w:t>org.reactome.fi</w:t>
      </w:r>
      <w:proofErr w:type="gramEnd"/>
      <w:r w:rsidRPr="00B840D1">
        <w:rPr>
          <w:rFonts w:ascii="Monaco" w:eastAsia="Times New Roman" w:hAnsi="Monaco" w:cs="Times New Roman"/>
          <w:color w:val="000000"/>
          <w:sz w:val="12"/>
          <w:szCs w:val="12"/>
        </w:rPr>
        <w:t>.RFPredictionResultAnalyzer</w:t>
      </w:r>
      <w:proofErr w:type="spellEnd"/>
      <w:r w:rsidRPr="00B840D1">
        <w:rPr>
          <w:rFonts w:ascii="Monaco" w:eastAsia="Times New Roman" w:hAnsi="Monaco" w:cs="Times New Roman"/>
          <w:color w:val="000000"/>
          <w:sz w:val="12"/>
          <w:szCs w:val="12"/>
        </w:rPr>
        <w:t xml:space="preserve">  - Size of synonym2gene: 44215</w:t>
      </w:r>
    </w:p>
    <w:p w14:paraId="3F6031CA"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 xml:space="preserve">2024-04-19 20:49:34,006 [main] </w:t>
      </w:r>
      <w:proofErr w:type="gramStart"/>
      <w:r w:rsidRPr="00B840D1">
        <w:rPr>
          <w:rFonts w:ascii="Monaco" w:eastAsia="Times New Roman" w:hAnsi="Monaco" w:cs="Times New Roman"/>
          <w:color w:val="000000"/>
          <w:sz w:val="12"/>
          <w:szCs w:val="12"/>
        </w:rPr>
        <w:t xml:space="preserve">INFO  </w:t>
      </w:r>
      <w:proofErr w:type="spellStart"/>
      <w:r w:rsidRPr="00B840D1">
        <w:rPr>
          <w:rFonts w:ascii="Monaco" w:eastAsia="Times New Roman" w:hAnsi="Monaco" w:cs="Times New Roman"/>
          <w:color w:val="000000"/>
          <w:sz w:val="12"/>
          <w:szCs w:val="12"/>
        </w:rPr>
        <w:t>org.reactome.fi</w:t>
      </w:r>
      <w:proofErr w:type="gramEnd"/>
      <w:r w:rsidRPr="00B840D1">
        <w:rPr>
          <w:rFonts w:ascii="Monaco" w:eastAsia="Times New Roman" w:hAnsi="Monaco" w:cs="Times New Roman"/>
          <w:color w:val="000000"/>
          <w:sz w:val="12"/>
          <w:szCs w:val="12"/>
        </w:rPr>
        <w:t>.RFPredictionResultAnalyzer</w:t>
      </w:r>
      <w:proofErr w:type="spellEnd"/>
      <w:r w:rsidRPr="00B840D1">
        <w:rPr>
          <w:rFonts w:ascii="Monaco" w:eastAsia="Times New Roman" w:hAnsi="Monaco" w:cs="Times New Roman"/>
          <w:color w:val="000000"/>
          <w:sz w:val="12"/>
          <w:szCs w:val="12"/>
        </w:rPr>
        <w:t xml:space="preserve">  - After name normalization: </w:t>
      </w:r>
    </w:p>
    <w:p w14:paraId="6862EE78"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ab/>
        <w:t>FI: 188065</w:t>
      </w:r>
    </w:p>
    <w:p w14:paraId="36635480"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ab/>
        <w:t>Ids: 9613</w:t>
      </w:r>
    </w:p>
    <w:p w14:paraId="1BAD835A"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 xml:space="preserve">2024-04-19 20:49:34,015 [main] </w:t>
      </w:r>
      <w:proofErr w:type="gramStart"/>
      <w:r w:rsidRPr="00B840D1">
        <w:rPr>
          <w:rFonts w:ascii="Monaco" w:eastAsia="Times New Roman" w:hAnsi="Monaco" w:cs="Times New Roman"/>
          <w:color w:val="000000"/>
          <w:sz w:val="12"/>
          <w:szCs w:val="12"/>
        </w:rPr>
        <w:t xml:space="preserve">INFO  </w:t>
      </w:r>
      <w:proofErr w:type="spellStart"/>
      <w:r w:rsidRPr="00B840D1">
        <w:rPr>
          <w:rFonts w:ascii="Monaco" w:eastAsia="Times New Roman" w:hAnsi="Monaco" w:cs="Times New Roman"/>
          <w:color w:val="000000"/>
          <w:sz w:val="12"/>
          <w:szCs w:val="12"/>
        </w:rPr>
        <w:t>org.reactome.fi</w:t>
      </w:r>
      <w:proofErr w:type="gramEnd"/>
      <w:r w:rsidRPr="00B840D1">
        <w:rPr>
          <w:rFonts w:ascii="Monaco" w:eastAsia="Times New Roman" w:hAnsi="Monaco" w:cs="Times New Roman"/>
          <w:color w:val="000000"/>
          <w:sz w:val="12"/>
          <w:szCs w:val="12"/>
        </w:rPr>
        <w:t>.RFPredictionResultAnalyzer</w:t>
      </w:r>
      <w:proofErr w:type="spellEnd"/>
      <w:r w:rsidRPr="00B840D1">
        <w:rPr>
          <w:rFonts w:ascii="Monaco" w:eastAsia="Times New Roman" w:hAnsi="Monaco" w:cs="Times New Roman"/>
          <w:color w:val="000000"/>
          <w:sz w:val="12"/>
          <w:szCs w:val="12"/>
        </w:rPr>
        <w:t xml:space="preserve">  - Remove </w:t>
      </w:r>
      <w:proofErr w:type="spellStart"/>
      <w:r w:rsidRPr="00B840D1">
        <w:rPr>
          <w:rFonts w:ascii="Monaco" w:eastAsia="Times New Roman" w:hAnsi="Monaco" w:cs="Times New Roman"/>
          <w:color w:val="000000"/>
          <w:sz w:val="12"/>
          <w:szCs w:val="12"/>
        </w:rPr>
        <w:t>annotateFIs</w:t>
      </w:r>
      <w:proofErr w:type="spellEnd"/>
      <w:r w:rsidRPr="00B840D1">
        <w:rPr>
          <w:rFonts w:ascii="Monaco" w:eastAsia="Times New Roman" w:hAnsi="Monaco" w:cs="Times New Roman"/>
          <w:color w:val="000000"/>
          <w:sz w:val="12"/>
          <w:szCs w:val="12"/>
        </w:rPr>
        <w:t xml:space="preserve"> in normalized predicted FIs: </w:t>
      </w:r>
    </w:p>
    <w:p w14:paraId="6A94C6CB"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ab/>
        <w:t>FI: 73962</w:t>
      </w:r>
    </w:p>
    <w:p w14:paraId="689B554D"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ab/>
        <w:t>Ids: 10722</w:t>
      </w:r>
    </w:p>
    <w:p w14:paraId="2A2458F8"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 xml:space="preserve">2024-04-19 20:49:34,059 [main] </w:t>
      </w:r>
      <w:proofErr w:type="gramStart"/>
      <w:r w:rsidRPr="00B840D1">
        <w:rPr>
          <w:rFonts w:ascii="Monaco" w:eastAsia="Times New Roman" w:hAnsi="Monaco" w:cs="Times New Roman"/>
          <w:color w:val="000000"/>
          <w:sz w:val="12"/>
          <w:szCs w:val="12"/>
        </w:rPr>
        <w:t xml:space="preserve">INFO  </w:t>
      </w:r>
      <w:proofErr w:type="spellStart"/>
      <w:r w:rsidRPr="00B840D1">
        <w:rPr>
          <w:rFonts w:ascii="Monaco" w:eastAsia="Times New Roman" w:hAnsi="Monaco" w:cs="Times New Roman"/>
          <w:color w:val="000000"/>
          <w:sz w:val="12"/>
          <w:szCs w:val="12"/>
        </w:rPr>
        <w:t>org.reactome.fi</w:t>
      </w:r>
      <w:proofErr w:type="gramEnd"/>
      <w:r w:rsidRPr="00B840D1">
        <w:rPr>
          <w:rFonts w:ascii="Monaco" w:eastAsia="Times New Roman" w:hAnsi="Monaco" w:cs="Times New Roman"/>
          <w:color w:val="000000"/>
          <w:sz w:val="12"/>
          <w:szCs w:val="12"/>
        </w:rPr>
        <w:t>.RFPredictionResultAnalyzer</w:t>
      </w:r>
      <w:proofErr w:type="spellEnd"/>
      <w:r w:rsidRPr="00B840D1">
        <w:rPr>
          <w:rFonts w:ascii="Monaco" w:eastAsia="Times New Roman" w:hAnsi="Monaco" w:cs="Times New Roman"/>
          <w:color w:val="000000"/>
          <w:sz w:val="12"/>
          <w:szCs w:val="12"/>
        </w:rPr>
        <w:t xml:space="preserve">  - Total FIs in Genes: </w:t>
      </w:r>
    </w:p>
    <w:p w14:paraId="4F75EE72"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ab/>
        <w:t>FI: 262027</w:t>
      </w:r>
    </w:p>
    <w:p w14:paraId="7A4968C5"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ab/>
        <w:t>Ids: 13418</w:t>
      </w:r>
    </w:p>
    <w:p w14:paraId="6D455A34"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 xml:space="preserve">2024-04-19 20:49:34,059 [main] </w:t>
      </w:r>
      <w:proofErr w:type="gramStart"/>
      <w:r w:rsidRPr="00B840D1">
        <w:rPr>
          <w:rFonts w:ascii="Monaco" w:eastAsia="Times New Roman" w:hAnsi="Monaco" w:cs="Times New Roman"/>
          <w:color w:val="000000"/>
          <w:sz w:val="12"/>
          <w:szCs w:val="12"/>
        </w:rPr>
        <w:t xml:space="preserve">INFO  </w:t>
      </w:r>
      <w:proofErr w:type="spellStart"/>
      <w:r w:rsidRPr="00B840D1">
        <w:rPr>
          <w:rFonts w:ascii="Monaco" w:eastAsia="Times New Roman" w:hAnsi="Monaco" w:cs="Times New Roman"/>
          <w:color w:val="000000"/>
          <w:sz w:val="12"/>
          <w:szCs w:val="12"/>
        </w:rPr>
        <w:t>org.reactome.fi</w:t>
      </w:r>
      <w:proofErr w:type="gramEnd"/>
      <w:r w:rsidRPr="00B840D1">
        <w:rPr>
          <w:rFonts w:ascii="Monaco" w:eastAsia="Times New Roman" w:hAnsi="Monaco" w:cs="Times New Roman"/>
          <w:color w:val="000000"/>
          <w:sz w:val="12"/>
          <w:szCs w:val="12"/>
        </w:rPr>
        <w:t>.RFPredictionResultAnalyzer</w:t>
      </w:r>
      <w:proofErr w:type="spellEnd"/>
      <w:r w:rsidRPr="00B840D1">
        <w:rPr>
          <w:rFonts w:ascii="Monaco" w:eastAsia="Times New Roman" w:hAnsi="Monaco" w:cs="Times New Roman"/>
          <w:color w:val="000000"/>
          <w:sz w:val="12"/>
          <w:szCs w:val="12"/>
        </w:rPr>
        <w:t xml:space="preserve">  - Done.</w:t>
      </w:r>
    </w:p>
    <w:p w14:paraId="24074E38" w14:textId="77777777" w:rsidR="007D6A97" w:rsidRDefault="007D6A97" w:rsidP="00D904CC"/>
    <w:p w14:paraId="5663BD64" w14:textId="36DA7AAE" w:rsidR="003065C1" w:rsidRPr="009C3662" w:rsidRDefault="003065C1" w:rsidP="00AC428F">
      <w:pPr>
        <w:pStyle w:val="ListParagraph"/>
        <w:numPr>
          <w:ilvl w:val="0"/>
          <w:numId w:val="17"/>
        </w:numPr>
        <w:rPr>
          <w:b/>
        </w:rPr>
      </w:pPr>
      <w:proofErr w:type="spellStart"/>
      <w:proofErr w:type="gramStart"/>
      <w:r w:rsidRPr="00492D0F">
        <w:rPr>
          <w:b/>
        </w:rPr>
        <w:t>buildFIDb</w:t>
      </w:r>
      <w:proofErr w:type="spellEnd"/>
      <w:r w:rsidRPr="00492D0F">
        <w:rPr>
          <w:b/>
        </w:rPr>
        <w:t>(</w:t>
      </w:r>
      <w:proofErr w:type="gramEnd"/>
      <w:r w:rsidRPr="00492D0F">
        <w:rPr>
          <w:b/>
        </w:rPr>
        <w:t>)</w:t>
      </w:r>
    </w:p>
    <w:p w14:paraId="70033708" w14:textId="728EC842" w:rsidR="006B0863" w:rsidRDefault="006B0863" w:rsidP="009C3662">
      <w:pPr>
        <w:pStyle w:val="ListParagraph"/>
        <w:numPr>
          <w:ilvl w:val="1"/>
          <w:numId w:val="17"/>
        </w:numPr>
      </w:pPr>
      <w:r w:rsidRPr="006309F1">
        <w:rPr>
          <w:highlight w:val="yellow"/>
        </w:rPr>
        <w:t>Before running the method</w:t>
      </w:r>
      <w:r>
        <w:t xml:space="preserve">, create an empty </w:t>
      </w:r>
      <w:proofErr w:type="spellStart"/>
      <w:r>
        <w:t>mysql</w:t>
      </w:r>
      <w:proofErr w:type="spellEnd"/>
      <w:r>
        <w:t xml:space="preserve"> database named as “</w:t>
      </w:r>
      <w:proofErr w:type="spellStart"/>
      <w:r>
        <w:t>FI_yyyy</w:t>
      </w:r>
      <w:proofErr w:type="spellEnd"/>
      <w:r>
        <w:t>” (</w:t>
      </w:r>
      <w:proofErr w:type="spellStart"/>
      <w:r>
        <w:t>yyyy</w:t>
      </w:r>
      <w:proofErr w:type="spellEnd"/>
      <w:r>
        <w:t xml:space="preserve"> should the year the FI network is building).</w:t>
      </w:r>
    </w:p>
    <w:p w14:paraId="0B367DD8" w14:textId="32D90BCB" w:rsidR="009C3662" w:rsidRDefault="008A36EF" w:rsidP="009C3662">
      <w:pPr>
        <w:pStyle w:val="ListParagraph"/>
        <w:numPr>
          <w:ilvl w:val="1"/>
          <w:numId w:val="17"/>
        </w:numPr>
      </w:pPr>
      <w:r w:rsidRPr="006309F1">
        <w:rPr>
          <w:highlight w:val="yellow"/>
        </w:rPr>
        <w:t>Before running the method</w:t>
      </w:r>
      <w:r w:rsidRPr="0039567F">
        <w:t>, make sure the following values in the</w:t>
      </w:r>
      <w:r w:rsidR="00065A68">
        <w:t xml:space="preserve"> hibernate configuration file, </w:t>
      </w:r>
      <w:proofErr w:type="gramStart"/>
      <w:r w:rsidRPr="0039567F">
        <w:t>resourc</w:t>
      </w:r>
      <w:r w:rsidR="00262BAB">
        <w:t>es/</w:t>
      </w:r>
      <w:r w:rsidRPr="0039567F">
        <w:t>funcIntHibernate.cfg.xml ,</w:t>
      </w:r>
      <w:proofErr w:type="gramEnd"/>
      <w:r w:rsidRPr="0039567F">
        <w:t xml:space="preserve"> are correct:</w:t>
      </w:r>
    </w:p>
    <w:p w14:paraId="1759781B" w14:textId="77777777" w:rsidR="0039567F" w:rsidRDefault="0039567F" w:rsidP="0039567F"/>
    <w:p w14:paraId="149D9A50" w14:textId="251F9CF9" w:rsidR="005E531F" w:rsidRPr="006B7384" w:rsidRDefault="005E531F" w:rsidP="005E531F">
      <w:pPr>
        <w:widowControl w:val="0"/>
        <w:autoSpaceDE w:val="0"/>
        <w:autoSpaceDN w:val="0"/>
        <w:adjustRightInd w:val="0"/>
        <w:rPr>
          <w:rFonts w:ascii="Monaco" w:hAnsi="Monaco" w:cs="Monaco"/>
          <w:sz w:val="16"/>
          <w:szCs w:val="16"/>
        </w:rPr>
      </w:pPr>
      <w:r>
        <w:rPr>
          <w:rFonts w:ascii="Monaco" w:hAnsi="Monaco" w:cs="Monaco"/>
          <w:color w:val="000000"/>
          <w:sz w:val="22"/>
          <w:szCs w:val="22"/>
        </w:rPr>
        <w:t xml:space="preserve">      </w:t>
      </w:r>
      <w:r>
        <w:rPr>
          <w:rFonts w:ascii="Monaco" w:hAnsi="Monaco" w:cs="Monaco"/>
          <w:color w:val="008080"/>
          <w:sz w:val="22"/>
          <w:szCs w:val="22"/>
        </w:rPr>
        <w:t>&lt;</w:t>
      </w:r>
      <w:r w:rsidRPr="006B7384">
        <w:rPr>
          <w:rFonts w:ascii="Monaco" w:hAnsi="Monaco" w:cs="Monaco"/>
          <w:color w:val="3F7F7F"/>
          <w:sz w:val="16"/>
          <w:szCs w:val="16"/>
        </w:rPr>
        <w:t>property</w:t>
      </w:r>
      <w:r w:rsidRPr="006B7384">
        <w:rPr>
          <w:rFonts w:ascii="Monaco" w:hAnsi="Monaco" w:cs="Monaco"/>
          <w:sz w:val="16"/>
          <w:szCs w:val="16"/>
        </w:rPr>
        <w:t xml:space="preserve"> </w:t>
      </w:r>
      <w:r w:rsidRPr="006B7384">
        <w:rPr>
          <w:rFonts w:ascii="Monaco" w:hAnsi="Monaco" w:cs="Monaco"/>
          <w:color w:val="7F007F"/>
          <w:sz w:val="16"/>
          <w:szCs w:val="16"/>
        </w:rPr>
        <w:t>name</w:t>
      </w:r>
      <w:r w:rsidRPr="006B7384">
        <w:rPr>
          <w:rFonts w:ascii="Monaco" w:hAnsi="Monaco" w:cs="Monaco"/>
          <w:color w:val="000000"/>
          <w:sz w:val="16"/>
          <w:szCs w:val="16"/>
        </w:rPr>
        <w:t>=</w:t>
      </w:r>
      <w:r w:rsidRPr="006B7384">
        <w:rPr>
          <w:rFonts w:ascii="Monaco" w:hAnsi="Monaco" w:cs="Monaco"/>
          <w:i/>
          <w:iCs/>
          <w:color w:val="2A00FF"/>
          <w:sz w:val="16"/>
          <w:szCs w:val="16"/>
        </w:rPr>
        <w:t>"connection.url"</w:t>
      </w:r>
      <w:r w:rsidRPr="006B7384">
        <w:rPr>
          <w:rFonts w:ascii="Monaco" w:hAnsi="Monaco" w:cs="Monaco"/>
          <w:color w:val="008080"/>
          <w:sz w:val="16"/>
          <w:szCs w:val="16"/>
        </w:rPr>
        <w:t>&gt;</w:t>
      </w:r>
      <w:r w:rsidRPr="006B7384">
        <w:rPr>
          <w:rFonts w:ascii="Monaco" w:hAnsi="Monaco" w:cs="Monaco"/>
          <w:color w:val="000000"/>
          <w:sz w:val="16"/>
          <w:szCs w:val="16"/>
        </w:rPr>
        <w:t>jdbc:mysql://</w:t>
      </w:r>
      <w:r w:rsidRPr="006B7384">
        <w:rPr>
          <w:rFonts w:ascii="Monaco" w:hAnsi="Monaco" w:cs="Monaco"/>
          <w:color w:val="000000"/>
          <w:sz w:val="16"/>
          <w:szCs w:val="16"/>
          <w:u w:val="single"/>
        </w:rPr>
        <w:t>localhost</w:t>
      </w:r>
      <w:r w:rsidRPr="006B7384">
        <w:rPr>
          <w:rFonts w:ascii="Monaco" w:hAnsi="Monaco" w:cs="Monaco"/>
          <w:color w:val="000000"/>
          <w:sz w:val="16"/>
          <w:szCs w:val="16"/>
        </w:rPr>
        <w:t>:3306/FI_20</w:t>
      </w:r>
      <w:r w:rsidR="00391939">
        <w:rPr>
          <w:rFonts w:ascii="Monaco" w:hAnsi="Monaco" w:cs="Monaco"/>
          <w:color w:val="000000"/>
          <w:sz w:val="16"/>
          <w:szCs w:val="16"/>
        </w:rPr>
        <w:t>24</w:t>
      </w:r>
      <w:r w:rsidRPr="006B7384">
        <w:rPr>
          <w:rFonts w:ascii="Monaco" w:hAnsi="Monaco" w:cs="Monaco"/>
          <w:color w:val="008080"/>
          <w:sz w:val="16"/>
          <w:szCs w:val="16"/>
        </w:rPr>
        <w:t>&lt;/</w:t>
      </w:r>
      <w:r w:rsidRPr="006B7384">
        <w:rPr>
          <w:rFonts w:ascii="Monaco" w:hAnsi="Monaco" w:cs="Monaco"/>
          <w:color w:val="3F7F7F"/>
          <w:sz w:val="16"/>
          <w:szCs w:val="16"/>
        </w:rPr>
        <w:t>property</w:t>
      </w:r>
      <w:r w:rsidRPr="006B7384">
        <w:rPr>
          <w:rFonts w:ascii="Monaco" w:hAnsi="Monaco" w:cs="Monaco"/>
          <w:color w:val="008080"/>
          <w:sz w:val="16"/>
          <w:szCs w:val="16"/>
        </w:rPr>
        <w:t>&gt;</w:t>
      </w:r>
    </w:p>
    <w:p w14:paraId="7D35AE26" w14:textId="77777777" w:rsidR="005E531F" w:rsidRPr="006B7384" w:rsidRDefault="005E531F" w:rsidP="005E531F">
      <w:pPr>
        <w:widowControl w:val="0"/>
        <w:autoSpaceDE w:val="0"/>
        <w:autoSpaceDN w:val="0"/>
        <w:adjustRightInd w:val="0"/>
        <w:rPr>
          <w:rFonts w:ascii="Monaco" w:hAnsi="Monaco" w:cs="Monaco"/>
          <w:sz w:val="16"/>
          <w:szCs w:val="16"/>
        </w:rPr>
      </w:pPr>
      <w:r w:rsidRPr="006B7384">
        <w:rPr>
          <w:rFonts w:ascii="Monaco" w:hAnsi="Monaco" w:cs="Monaco"/>
          <w:color w:val="000000"/>
          <w:sz w:val="16"/>
          <w:szCs w:val="16"/>
        </w:rPr>
        <w:t xml:space="preserve">        </w:t>
      </w:r>
      <w:r w:rsidRPr="006B7384">
        <w:rPr>
          <w:rFonts w:ascii="Monaco" w:hAnsi="Monaco" w:cs="Monaco"/>
          <w:color w:val="008080"/>
          <w:sz w:val="16"/>
          <w:szCs w:val="16"/>
        </w:rPr>
        <w:t>&lt;</w:t>
      </w:r>
      <w:r w:rsidRPr="006B7384">
        <w:rPr>
          <w:rFonts w:ascii="Monaco" w:hAnsi="Monaco" w:cs="Monaco"/>
          <w:color w:val="3F7F7F"/>
          <w:sz w:val="16"/>
          <w:szCs w:val="16"/>
        </w:rPr>
        <w:t>property</w:t>
      </w:r>
      <w:r w:rsidRPr="006B7384">
        <w:rPr>
          <w:rFonts w:ascii="Monaco" w:hAnsi="Monaco" w:cs="Monaco"/>
          <w:sz w:val="16"/>
          <w:szCs w:val="16"/>
        </w:rPr>
        <w:t xml:space="preserve"> </w:t>
      </w:r>
      <w:r w:rsidRPr="006B7384">
        <w:rPr>
          <w:rFonts w:ascii="Monaco" w:hAnsi="Monaco" w:cs="Monaco"/>
          <w:color w:val="7F007F"/>
          <w:sz w:val="16"/>
          <w:szCs w:val="16"/>
        </w:rPr>
        <w:t>name</w:t>
      </w:r>
      <w:r w:rsidRPr="006B7384">
        <w:rPr>
          <w:rFonts w:ascii="Monaco" w:hAnsi="Monaco" w:cs="Monaco"/>
          <w:color w:val="000000"/>
          <w:sz w:val="16"/>
          <w:szCs w:val="16"/>
        </w:rPr>
        <w:t>=</w:t>
      </w:r>
      <w:r w:rsidRPr="006B7384">
        <w:rPr>
          <w:rFonts w:ascii="Monaco" w:hAnsi="Monaco" w:cs="Monaco"/>
          <w:i/>
          <w:iCs/>
          <w:color w:val="2A00FF"/>
          <w:sz w:val="16"/>
          <w:szCs w:val="16"/>
        </w:rPr>
        <w:t>"</w:t>
      </w:r>
      <w:proofErr w:type="spellStart"/>
      <w:proofErr w:type="gramStart"/>
      <w:r w:rsidRPr="006B7384">
        <w:rPr>
          <w:rFonts w:ascii="Monaco" w:hAnsi="Monaco" w:cs="Monaco"/>
          <w:i/>
          <w:iCs/>
          <w:color w:val="2A00FF"/>
          <w:sz w:val="16"/>
          <w:szCs w:val="16"/>
        </w:rPr>
        <w:t>connection.username</w:t>
      </w:r>
      <w:proofErr w:type="spellEnd"/>
      <w:proofErr w:type="gramEnd"/>
      <w:r w:rsidRPr="006B7384">
        <w:rPr>
          <w:rFonts w:ascii="Monaco" w:hAnsi="Monaco" w:cs="Monaco"/>
          <w:i/>
          <w:iCs/>
          <w:color w:val="2A00FF"/>
          <w:sz w:val="16"/>
          <w:szCs w:val="16"/>
        </w:rPr>
        <w:t>"</w:t>
      </w:r>
      <w:r w:rsidRPr="006B7384">
        <w:rPr>
          <w:rFonts w:ascii="Monaco" w:hAnsi="Monaco" w:cs="Monaco"/>
          <w:color w:val="008080"/>
          <w:sz w:val="16"/>
          <w:szCs w:val="16"/>
        </w:rPr>
        <w:t>&gt;</w:t>
      </w:r>
      <w:r w:rsidRPr="006B7384">
        <w:rPr>
          <w:rFonts w:ascii="Monaco" w:hAnsi="Monaco" w:cs="Monaco"/>
          <w:color w:val="000000"/>
          <w:sz w:val="16"/>
          <w:szCs w:val="16"/>
        </w:rPr>
        <w:t>root</w:t>
      </w:r>
      <w:r w:rsidRPr="006B7384">
        <w:rPr>
          <w:rFonts w:ascii="Monaco" w:hAnsi="Monaco" w:cs="Monaco"/>
          <w:color w:val="008080"/>
          <w:sz w:val="16"/>
          <w:szCs w:val="16"/>
        </w:rPr>
        <w:t>&lt;/</w:t>
      </w:r>
      <w:r w:rsidRPr="006B7384">
        <w:rPr>
          <w:rFonts w:ascii="Monaco" w:hAnsi="Monaco" w:cs="Monaco"/>
          <w:color w:val="3F7F7F"/>
          <w:sz w:val="16"/>
          <w:szCs w:val="16"/>
        </w:rPr>
        <w:t>property</w:t>
      </w:r>
      <w:r w:rsidRPr="006B7384">
        <w:rPr>
          <w:rFonts w:ascii="Monaco" w:hAnsi="Monaco" w:cs="Monaco"/>
          <w:color w:val="008080"/>
          <w:sz w:val="16"/>
          <w:szCs w:val="16"/>
        </w:rPr>
        <w:t>&gt;</w:t>
      </w:r>
    </w:p>
    <w:p w14:paraId="0F66E5C3" w14:textId="77777777" w:rsidR="005E531F" w:rsidRPr="006B7384" w:rsidRDefault="005E531F" w:rsidP="005E531F">
      <w:pPr>
        <w:rPr>
          <w:sz w:val="16"/>
          <w:szCs w:val="16"/>
        </w:rPr>
      </w:pPr>
      <w:r w:rsidRPr="006B7384">
        <w:rPr>
          <w:rFonts w:ascii="Monaco" w:hAnsi="Monaco" w:cs="Monaco"/>
          <w:color w:val="000000"/>
          <w:sz w:val="16"/>
          <w:szCs w:val="16"/>
        </w:rPr>
        <w:t xml:space="preserve">        </w:t>
      </w:r>
      <w:r w:rsidRPr="006B7384">
        <w:rPr>
          <w:rFonts w:ascii="Monaco" w:hAnsi="Monaco" w:cs="Monaco"/>
          <w:color w:val="008080"/>
          <w:sz w:val="16"/>
          <w:szCs w:val="16"/>
        </w:rPr>
        <w:t>&lt;</w:t>
      </w:r>
      <w:r w:rsidRPr="006B7384">
        <w:rPr>
          <w:rFonts w:ascii="Monaco" w:hAnsi="Monaco" w:cs="Monaco"/>
          <w:color w:val="3F7F7F"/>
          <w:sz w:val="16"/>
          <w:szCs w:val="16"/>
        </w:rPr>
        <w:t>property</w:t>
      </w:r>
      <w:r w:rsidRPr="006B7384">
        <w:rPr>
          <w:rFonts w:ascii="Monaco" w:hAnsi="Monaco" w:cs="Monaco"/>
          <w:sz w:val="16"/>
          <w:szCs w:val="16"/>
        </w:rPr>
        <w:t xml:space="preserve"> </w:t>
      </w:r>
      <w:r w:rsidRPr="006B7384">
        <w:rPr>
          <w:rFonts w:ascii="Monaco" w:hAnsi="Monaco" w:cs="Monaco"/>
          <w:color w:val="7F007F"/>
          <w:sz w:val="16"/>
          <w:szCs w:val="16"/>
        </w:rPr>
        <w:t>name</w:t>
      </w:r>
      <w:r w:rsidRPr="006B7384">
        <w:rPr>
          <w:rFonts w:ascii="Monaco" w:hAnsi="Monaco" w:cs="Monaco"/>
          <w:color w:val="000000"/>
          <w:sz w:val="16"/>
          <w:szCs w:val="16"/>
        </w:rPr>
        <w:t>=</w:t>
      </w:r>
      <w:r w:rsidRPr="006B7384">
        <w:rPr>
          <w:rFonts w:ascii="Monaco" w:hAnsi="Monaco" w:cs="Monaco"/>
          <w:i/>
          <w:iCs/>
          <w:color w:val="2A00FF"/>
          <w:sz w:val="16"/>
          <w:szCs w:val="16"/>
        </w:rPr>
        <w:t>"</w:t>
      </w:r>
      <w:proofErr w:type="spellStart"/>
      <w:proofErr w:type="gramStart"/>
      <w:r w:rsidRPr="006B7384">
        <w:rPr>
          <w:rFonts w:ascii="Monaco" w:hAnsi="Monaco" w:cs="Monaco"/>
          <w:i/>
          <w:iCs/>
          <w:color w:val="2A00FF"/>
          <w:sz w:val="16"/>
          <w:szCs w:val="16"/>
        </w:rPr>
        <w:t>connection.password</w:t>
      </w:r>
      <w:proofErr w:type="spellEnd"/>
      <w:proofErr w:type="gramEnd"/>
      <w:r w:rsidRPr="006B7384">
        <w:rPr>
          <w:rFonts w:ascii="Monaco" w:hAnsi="Monaco" w:cs="Monaco"/>
          <w:i/>
          <w:iCs/>
          <w:color w:val="2A00FF"/>
          <w:sz w:val="16"/>
          <w:szCs w:val="16"/>
        </w:rPr>
        <w:t>"</w:t>
      </w:r>
      <w:r w:rsidRPr="006B7384">
        <w:rPr>
          <w:rFonts w:ascii="Monaco" w:hAnsi="Monaco" w:cs="Monaco"/>
          <w:color w:val="008080"/>
          <w:sz w:val="16"/>
          <w:szCs w:val="16"/>
        </w:rPr>
        <w:t>&gt;</w:t>
      </w:r>
      <w:r w:rsidRPr="006B7384">
        <w:rPr>
          <w:rFonts w:ascii="Monaco" w:hAnsi="Monaco" w:cs="Monaco"/>
          <w:color w:val="000000"/>
          <w:sz w:val="16"/>
          <w:szCs w:val="16"/>
        </w:rPr>
        <w:t>macmysql01</w:t>
      </w:r>
      <w:r w:rsidRPr="006B7384">
        <w:rPr>
          <w:rFonts w:ascii="Monaco" w:hAnsi="Monaco" w:cs="Monaco"/>
          <w:color w:val="008080"/>
          <w:sz w:val="16"/>
          <w:szCs w:val="16"/>
        </w:rPr>
        <w:t>&lt;/</w:t>
      </w:r>
      <w:r w:rsidRPr="006B7384">
        <w:rPr>
          <w:rFonts w:ascii="Monaco" w:hAnsi="Monaco" w:cs="Monaco"/>
          <w:color w:val="3F7F7F"/>
          <w:sz w:val="16"/>
          <w:szCs w:val="16"/>
        </w:rPr>
        <w:t>property</w:t>
      </w:r>
      <w:r w:rsidRPr="006B7384">
        <w:rPr>
          <w:rFonts w:ascii="Monaco" w:hAnsi="Monaco" w:cs="Monaco"/>
          <w:color w:val="008080"/>
          <w:sz w:val="16"/>
          <w:szCs w:val="16"/>
        </w:rPr>
        <w:t>&gt;</w:t>
      </w:r>
    </w:p>
    <w:p w14:paraId="00EC90B5" w14:textId="77777777" w:rsidR="0039567F" w:rsidRDefault="0039567F" w:rsidP="0039567F"/>
    <w:p w14:paraId="3E67DED4" w14:textId="7EF92EB8" w:rsidR="00860A12" w:rsidRDefault="00860A12" w:rsidP="00860A12">
      <w:pPr>
        <w:pStyle w:val="ListParagraph"/>
        <w:numPr>
          <w:ilvl w:val="1"/>
          <w:numId w:val="17"/>
        </w:numPr>
      </w:pPr>
      <w:r>
        <w:t>Make sure –Xmx</w:t>
      </w:r>
      <w:r w:rsidR="003F2A46">
        <w:t>12</w:t>
      </w:r>
      <w:r>
        <w:t>G is set before running the method.</w:t>
      </w:r>
    </w:p>
    <w:p w14:paraId="72FE96AC" w14:textId="77777777" w:rsidR="00860A12" w:rsidRPr="0039567F" w:rsidRDefault="00860A12" w:rsidP="00860A12">
      <w:pPr>
        <w:pStyle w:val="ListParagraph"/>
        <w:ind w:left="1440"/>
      </w:pPr>
    </w:p>
    <w:p w14:paraId="0C0FDC01" w14:textId="264BDFB9" w:rsidR="009C3662" w:rsidRDefault="007A035E" w:rsidP="009C3662">
      <w:r>
        <w:t>Output from the method running (logging information from hibernate has been removed):</w:t>
      </w:r>
    </w:p>
    <w:p w14:paraId="58253415" w14:textId="77777777" w:rsidR="007A035E" w:rsidRDefault="007A035E" w:rsidP="009C3662"/>
    <w:p w14:paraId="6F6C812D" w14:textId="77777777" w:rsidR="007A035E" w:rsidRPr="00B6248B" w:rsidRDefault="007A035E" w:rsidP="007A035E">
      <w:pPr>
        <w:rPr>
          <w:rFonts w:ascii="Courier" w:hAnsi="Courier"/>
          <w:sz w:val="16"/>
          <w:szCs w:val="16"/>
        </w:rPr>
      </w:pPr>
      <w:r w:rsidRPr="00B6248B">
        <w:rPr>
          <w:rFonts w:ascii="Courier" w:hAnsi="Courier"/>
          <w:sz w:val="16"/>
          <w:szCs w:val="16"/>
        </w:rPr>
        <w:t xml:space="preserve">2012-04-17 16:47:20,257 [main] </w:t>
      </w:r>
      <w:proofErr w:type="gramStart"/>
      <w:r w:rsidRPr="00B6248B">
        <w:rPr>
          <w:rFonts w:ascii="Courier" w:hAnsi="Courier"/>
          <w:sz w:val="16"/>
          <w:szCs w:val="16"/>
        </w:rPr>
        <w:t xml:space="preserve">INFO  </w:t>
      </w:r>
      <w:proofErr w:type="spellStart"/>
      <w:r w:rsidRPr="00B6248B">
        <w:rPr>
          <w:rFonts w:ascii="Courier" w:hAnsi="Courier"/>
          <w:sz w:val="16"/>
          <w:szCs w:val="16"/>
        </w:rPr>
        <w:t>org.reactome.fi</w:t>
      </w:r>
      <w:proofErr w:type="gramEnd"/>
      <w:r w:rsidRPr="00B6248B">
        <w:rPr>
          <w:rFonts w:ascii="Courier" w:hAnsi="Courier"/>
          <w:sz w:val="16"/>
          <w:szCs w:val="16"/>
        </w:rPr>
        <w:t>.FINetworkBuilder</w:t>
      </w:r>
      <w:proofErr w:type="spellEnd"/>
      <w:r w:rsidRPr="00B6248B">
        <w:rPr>
          <w:rFonts w:ascii="Courier" w:hAnsi="Courier"/>
          <w:sz w:val="16"/>
          <w:szCs w:val="16"/>
        </w:rPr>
        <w:t xml:space="preserve">  - Running </w:t>
      </w:r>
      <w:proofErr w:type="spellStart"/>
      <w:r w:rsidRPr="00B6248B">
        <w:rPr>
          <w:rFonts w:ascii="Courier" w:hAnsi="Courier"/>
          <w:sz w:val="16"/>
          <w:szCs w:val="16"/>
        </w:rPr>
        <w:t>FIDBBuilder.generateSchema</w:t>
      </w:r>
      <w:proofErr w:type="spellEnd"/>
      <w:r w:rsidRPr="00B6248B">
        <w:rPr>
          <w:rFonts w:ascii="Courier" w:hAnsi="Courier"/>
          <w:sz w:val="16"/>
          <w:szCs w:val="16"/>
        </w:rPr>
        <w:t>()...</w:t>
      </w:r>
    </w:p>
    <w:p w14:paraId="30A48CCA" w14:textId="77777777" w:rsidR="007A035E" w:rsidRPr="00B6248B" w:rsidRDefault="007A035E" w:rsidP="007A035E">
      <w:pPr>
        <w:rPr>
          <w:rFonts w:ascii="Courier" w:hAnsi="Courier"/>
          <w:sz w:val="16"/>
          <w:szCs w:val="16"/>
        </w:rPr>
      </w:pPr>
      <w:r w:rsidRPr="00B6248B">
        <w:rPr>
          <w:rFonts w:ascii="Courier" w:hAnsi="Courier"/>
          <w:sz w:val="16"/>
          <w:szCs w:val="16"/>
        </w:rPr>
        <w:t>……</w:t>
      </w:r>
    </w:p>
    <w:p w14:paraId="33B9FB86" w14:textId="77777777" w:rsidR="007A035E" w:rsidRPr="00B6248B" w:rsidRDefault="007A035E" w:rsidP="007A035E">
      <w:pPr>
        <w:rPr>
          <w:rFonts w:ascii="Courier" w:hAnsi="Courier"/>
          <w:sz w:val="16"/>
          <w:szCs w:val="16"/>
        </w:rPr>
      </w:pPr>
      <w:r w:rsidRPr="00B6248B">
        <w:rPr>
          <w:rFonts w:ascii="Courier" w:hAnsi="Courier"/>
          <w:sz w:val="16"/>
          <w:szCs w:val="16"/>
        </w:rPr>
        <w:t xml:space="preserve">2012-04-17 16:47:22,447 [main] </w:t>
      </w:r>
      <w:proofErr w:type="gramStart"/>
      <w:r w:rsidRPr="00B6248B">
        <w:rPr>
          <w:rFonts w:ascii="Courier" w:hAnsi="Courier"/>
          <w:sz w:val="16"/>
          <w:szCs w:val="16"/>
        </w:rPr>
        <w:t>INFO  org</w:t>
      </w:r>
      <w:proofErr w:type="gramEnd"/>
      <w:r w:rsidRPr="00B6248B">
        <w:rPr>
          <w:rFonts w:ascii="Courier" w:hAnsi="Courier"/>
          <w:sz w:val="16"/>
          <w:szCs w:val="16"/>
        </w:rPr>
        <w:t>.hibernate.tool.hbm2ddl.SchemaExport  - schema export complete</w:t>
      </w:r>
    </w:p>
    <w:p w14:paraId="00F30ADE" w14:textId="77777777" w:rsidR="007A035E" w:rsidRPr="00B6248B" w:rsidRDefault="007A035E" w:rsidP="007A035E">
      <w:pPr>
        <w:rPr>
          <w:rFonts w:ascii="Courier" w:hAnsi="Courier"/>
          <w:sz w:val="16"/>
          <w:szCs w:val="16"/>
        </w:rPr>
      </w:pPr>
      <w:r w:rsidRPr="00B6248B">
        <w:rPr>
          <w:rFonts w:ascii="Courier" w:hAnsi="Courier"/>
          <w:sz w:val="16"/>
          <w:szCs w:val="16"/>
        </w:rPr>
        <w:t>Interaction should be empty: 0</w:t>
      </w:r>
    </w:p>
    <w:p w14:paraId="06F48932" w14:textId="77777777" w:rsidR="007A035E" w:rsidRPr="00B6248B" w:rsidRDefault="007A035E" w:rsidP="007A035E">
      <w:pPr>
        <w:rPr>
          <w:rFonts w:ascii="Courier" w:hAnsi="Courier"/>
          <w:sz w:val="16"/>
          <w:szCs w:val="16"/>
        </w:rPr>
      </w:pPr>
      <w:r w:rsidRPr="00B6248B">
        <w:rPr>
          <w:rFonts w:ascii="Courier" w:hAnsi="Courier"/>
          <w:sz w:val="16"/>
          <w:szCs w:val="16"/>
        </w:rPr>
        <w:t xml:space="preserve">2012-04-17 16:47:22,548 [main] </w:t>
      </w:r>
      <w:proofErr w:type="gramStart"/>
      <w:r w:rsidRPr="00B6248B">
        <w:rPr>
          <w:rFonts w:ascii="Courier" w:hAnsi="Courier"/>
          <w:sz w:val="16"/>
          <w:szCs w:val="16"/>
        </w:rPr>
        <w:t xml:space="preserve">INFO  </w:t>
      </w:r>
      <w:proofErr w:type="spellStart"/>
      <w:r w:rsidRPr="00B6248B">
        <w:rPr>
          <w:rFonts w:ascii="Courier" w:hAnsi="Courier"/>
          <w:sz w:val="16"/>
          <w:szCs w:val="16"/>
        </w:rPr>
        <w:t>org.reactome.fi</w:t>
      </w:r>
      <w:proofErr w:type="gramEnd"/>
      <w:r w:rsidRPr="00B6248B">
        <w:rPr>
          <w:rFonts w:ascii="Courier" w:hAnsi="Courier"/>
          <w:sz w:val="16"/>
          <w:szCs w:val="16"/>
        </w:rPr>
        <w:t>.FINetworkBuilder</w:t>
      </w:r>
      <w:proofErr w:type="spellEnd"/>
      <w:r w:rsidRPr="00B6248B">
        <w:rPr>
          <w:rFonts w:ascii="Courier" w:hAnsi="Courier"/>
          <w:sz w:val="16"/>
          <w:szCs w:val="16"/>
        </w:rPr>
        <w:t xml:space="preserve">  - Running </w:t>
      </w:r>
      <w:proofErr w:type="spellStart"/>
      <w:r w:rsidRPr="00B6248B">
        <w:rPr>
          <w:rFonts w:ascii="Courier" w:hAnsi="Courier"/>
          <w:sz w:val="16"/>
          <w:szCs w:val="16"/>
        </w:rPr>
        <w:t>FIDBBuilder.dump</w:t>
      </w:r>
      <w:proofErr w:type="spellEnd"/>
      <w:r w:rsidRPr="00B6248B">
        <w:rPr>
          <w:rFonts w:ascii="Courier" w:hAnsi="Courier"/>
          <w:sz w:val="16"/>
          <w:szCs w:val="16"/>
        </w:rPr>
        <w:t>()...</w:t>
      </w:r>
    </w:p>
    <w:p w14:paraId="6E3FEC86" w14:textId="77777777" w:rsidR="007A035E" w:rsidRPr="00B6248B" w:rsidRDefault="007A035E" w:rsidP="007A035E">
      <w:pPr>
        <w:rPr>
          <w:rFonts w:ascii="Courier" w:hAnsi="Courier"/>
          <w:sz w:val="16"/>
          <w:szCs w:val="16"/>
        </w:rPr>
      </w:pPr>
      <w:r w:rsidRPr="00B6248B">
        <w:rPr>
          <w:rFonts w:ascii="Courier" w:hAnsi="Courier"/>
          <w:sz w:val="16"/>
          <w:szCs w:val="16"/>
        </w:rPr>
        <w:t>Total empty interactions: 0</w:t>
      </w:r>
    </w:p>
    <w:p w14:paraId="2561C036" w14:textId="77777777" w:rsidR="007A035E" w:rsidRPr="00B6248B" w:rsidRDefault="007A035E" w:rsidP="007A035E">
      <w:pPr>
        <w:rPr>
          <w:rFonts w:ascii="Courier" w:hAnsi="Courier"/>
          <w:sz w:val="16"/>
          <w:szCs w:val="16"/>
        </w:rPr>
      </w:pPr>
      <w:r w:rsidRPr="00B6248B">
        <w:rPr>
          <w:rFonts w:ascii="Courier" w:hAnsi="Courier"/>
          <w:sz w:val="16"/>
          <w:szCs w:val="16"/>
        </w:rPr>
        <w:t>Total empty interactions: 0</w:t>
      </w:r>
    </w:p>
    <w:p w14:paraId="3217ACA9" w14:textId="77777777" w:rsidR="007A035E" w:rsidRPr="00B6248B" w:rsidRDefault="007A035E" w:rsidP="007A035E">
      <w:pPr>
        <w:rPr>
          <w:rFonts w:ascii="Courier" w:hAnsi="Courier"/>
          <w:sz w:val="16"/>
          <w:szCs w:val="16"/>
        </w:rPr>
      </w:pPr>
      <w:r w:rsidRPr="00B6248B">
        <w:rPr>
          <w:rFonts w:ascii="Courier" w:hAnsi="Courier"/>
          <w:sz w:val="16"/>
          <w:szCs w:val="16"/>
        </w:rPr>
        <w:t>……</w:t>
      </w:r>
    </w:p>
    <w:p w14:paraId="5147AF74" w14:textId="77777777" w:rsidR="007A035E" w:rsidRPr="00B6248B" w:rsidRDefault="007A035E" w:rsidP="007A035E">
      <w:pPr>
        <w:rPr>
          <w:rFonts w:ascii="Courier" w:hAnsi="Courier"/>
          <w:sz w:val="16"/>
          <w:szCs w:val="16"/>
        </w:rPr>
      </w:pPr>
      <w:r w:rsidRPr="00B6248B">
        <w:rPr>
          <w:rFonts w:ascii="Courier" w:hAnsi="Courier"/>
          <w:sz w:val="16"/>
          <w:szCs w:val="16"/>
        </w:rPr>
        <w:t>Total empty interactions: 505</w:t>
      </w:r>
    </w:p>
    <w:p w14:paraId="4622C9BC" w14:textId="77777777" w:rsidR="007A035E" w:rsidRPr="00B6248B" w:rsidRDefault="007A035E" w:rsidP="007A035E">
      <w:pPr>
        <w:rPr>
          <w:rFonts w:ascii="Courier" w:hAnsi="Courier"/>
          <w:sz w:val="16"/>
          <w:szCs w:val="16"/>
        </w:rPr>
      </w:pPr>
      <w:r w:rsidRPr="00B6248B">
        <w:rPr>
          <w:rFonts w:ascii="Courier" w:hAnsi="Courier"/>
          <w:sz w:val="16"/>
          <w:szCs w:val="16"/>
        </w:rPr>
        <w:t>……</w:t>
      </w:r>
    </w:p>
    <w:p w14:paraId="3FA20DE9" w14:textId="77777777" w:rsidR="007A035E" w:rsidRPr="00B6248B" w:rsidRDefault="007A035E" w:rsidP="007A035E">
      <w:pPr>
        <w:rPr>
          <w:rFonts w:ascii="Courier" w:hAnsi="Courier"/>
          <w:sz w:val="16"/>
          <w:szCs w:val="16"/>
        </w:rPr>
      </w:pPr>
      <w:r w:rsidRPr="00B6248B">
        <w:rPr>
          <w:rFonts w:ascii="Courier" w:hAnsi="Courier"/>
          <w:sz w:val="16"/>
          <w:szCs w:val="16"/>
        </w:rPr>
        <w:t>Total empty interactions: 199</w:t>
      </w:r>
    </w:p>
    <w:p w14:paraId="46FC6A9A" w14:textId="77777777" w:rsidR="007A035E" w:rsidRPr="00B6248B" w:rsidRDefault="007A035E" w:rsidP="007A035E">
      <w:pPr>
        <w:rPr>
          <w:rFonts w:ascii="Courier" w:hAnsi="Courier"/>
          <w:sz w:val="16"/>
          <w:szCs w:val="16"/>
        </w:rPr>
      </w:pPr>
      <w:r w:rsidRPr="00B6248B">
        <w:rPr>
          <w:rFonts w:ascii="Courier" w:hAnsi="Courier"/>
          <w:sz w:val="16"/>
          <w:szCs w:val="16"/>
        </w:rPr>
        <w:t>total interactions: 193901</w:t>
      </w:r>
    </w:p>
    <w:p w14:paraId="5C92704F" w14:textId="77777777" w:rsidR="007A035E" w:rsidRPr="00B6248B" w:rsidRDefault="007A035E" w:rsidP="007A035E">
      <w:pPr>
        <w:rPr>
          <w:rFonts w:ascii="Courier" w:hAnsi="Courier"/>
          <w:sz w:val="16"/>
          <w:szCs w:val="16"/>
        </w:rPr>
      </w:pPr>
      <w:r w:rsidRPr="00B6248B">
        <w:rPr>
          <w:rFonts w:ascii="Courier" w:hAnsi="Courier"/>
          <w:sz w:val="16"/>
          <w:szCs w:val="16"/>
        </w:rPr>
        <w:t>Total time to extract: 130507</w:t>
      </w:r>
    </w:p>
    <w:p w14:paraId="78EB62C8" w14:textId="77777777" w:rsidR="007A035E" w:rsidRPr="00B6248B" w:rsidRDefault="007A035E" w:rsidP="007A035E">
      <w:pPr>
        <w:rPr>
          <w:rFonts w:ascii="Courier" w:hAnsi="Courier"/>
          <w:sz w:val="16"/>
          <w:szCs w:val="16"/>
        </w:rPr>
      </w:pPr>
      <w:r w:rsidRPr="00B6248B">
        <w:rPr>
          <w:rFonts w:ascii="Courier" w:hAnsi="Courier"/>
          <w:sz w:val="16"/>
          <w:szCs w:val="16"/>
        </w:rPr>
        <w:t>……</w:t>
      </w:r>
    </w:p>
    <w:p w14:paraId="79399BEC" w14:textId="77777777" w:rsidR="007A035E" w:rsidRPr="00B6248B" w:rsidRDefault="007A035E" w:rsidP="007A035E">
      <w:pPr>
        <w:rPr>
          <w:rFonts w:ascii="Courier" w:hAnsi="Courier"/>
          <w:sz w:val="16"/>
          <w:szCs w:val="16"/>
        </w:rPr>
      </w:pPr>
      <w:r w:rsidRPr="00B6248B">
        <w:rPr>
          <w:rFonts w:ascii="Courier" w:hAnsi="Courier"/>
          <w:sz w:val="16"/>
          <w:szCs w:val="16"/>
        </w:rPr>
        <w:t>Total time for saving: 144991</w:t>
      </w:r>
    </w:p>
    <w:p w14:paraId="321FA3F2" w14:textId="77777777" w:rsidR="007A035E" w:rsidRPr="00B6248B" w:rsidRDefault="007A035E" w:rsidP="007A035E">
      <w:pPr>
        <w:rPr>
          <w:rFonts w:ascii="Courier" w:hAnsi="Courier"/>
          <w:sz w:val="16"/>
          <w:szCs w:val="16"/>
        </w:rPr>
      </w:pPr>
      <w:r w:rsidRPr="00B6248B">
        <w:rPr>
          <w:rFonts w:ascii="Courier" w:hAnsi="Courier"/>
          <w:sz w:val="16"/>
          <w:szCs w:val="16"/>
        </w:rPr>
        <w:t xml:space="preserve">2012-04-17 16:51:58,046 [main] </w:t>
      </w:r>
      <w:proofErr w:type="gramStart"/>
      <w:r w:rsidRPr="00B6248B">
        <w:rPr>
          <w:rFonts w:ascii="Courier" w:hAnsi="Courier"/>
          <w:sz w:val="16"/>
          <w:szCs w:val="16"/>
        </w:rPr>
        <w:t xml:space="preserve">INFO  </w:t>
      </w:r>
      <w:proofErr w:type="spellStart"/>
      <w:r w:rsidRPr="00B6248B">
        <w:rPr>
          <w:rFonts w:ascii="Courier" w:hAnsi="Courier"/>
          <w:sz w:val="16"/>
          <w:szCs w:val="16"/>
        </w:rPr>
        <w:t>org.reactome.fi</w:t>
      </w:r>
      <w:proofErr w:type="gramEnd"/>
      <w:r w:rsidRPr="00B6248B">
        <w:rPr>
          <w:rFonts w:ascii="Courier" w:hAnsi="Courier"/>
          <w:sz w:val="16"/>
          <w:szCs w:val="16"/>
        </w:rPr>
        <w:t>.FINetworkBuilder</w:t>
      </w:r>
      <w:proofErr w:type="spellEnd"/>
      <w:r w:rsidRPr="00B6248B">
        <w:rPr>
          <w:rFonts w:ascii="Courier" w:hAnsi="Courier"/>
          <w:sz w:val="16"/>
          <w:szCs w:val="16"/>
        </w:rPr>
        <w:t xml:space="preserve">  - Running </w:t>
      </w:r>
      <w:proofErr w:type="spellStart"/>
      <w:r w:rsidRPr="00B6248B">
        <w:rPr>
          <w:rFonts w:ascii="Courier" w:hAnsi="Courier"/>
          <w:sz w:val="16"/>
          <w:szCs w:val="16"/>
        </w:rPr>
        <w:t>FIDBBuilder.dumpPredicted</w:t>
      </w:r>
      <w:proofErr w:type="spellEnd"/>
      <w:r w:rsidRPr="00B6248B">
        <w:rPr>
          <w:rFonts w:ascii="Courier" w:hAnsi="Courier"/>
          <w:sz w:val="16"/>
          <w:szCs w:val="16"/>
        </w:rPr>
        <w:t>()...</w:t>
      </w:r>
    </w:p>
    <w:p w14:paraId="02E15475" w14:textId="77777777" w:rsidR="007A035E" w:rsidRPr="00B6248B" w:rsidRDefault="007A035E" w:rsidP="007A035E">
      <w:pPr>
        <w:rPr>
          <w:rFonts w:ascii="Courier" w:hAnsi="Courier"/>
          <w:sz w:val="16"/>
          <w:szCs w:val="16"/>
        </w:rPr>
      </w:pPr>
      <w:r w:rsidRPr="00B6248B">
        <w:rPr>
          <w:rFonts w:ascii="Courier" w:hAnsi="Courier"/>
          <w:sz w:val="16"/>
          <w:szCs w:val="16"/>
        </w:rPr>
        <w:t>Total predicted FIs: 67892</w:t>
      </w:r>
    </w:p>
    <w:p w14:paraId="1971C24E" w14:textId="77777777" w:rsidR="007A035E" w:rsidRPr="00B6248B" w:rsidRDefault="007A035E" w:rsidP="007A035E">
      <w:pPr>
        <w:rPr>
          <w:rFonts w:ascii="Courier" w:hAnsi="Courier"/>
          <w:sz w:val="16"/>
          <w:szCs w:val="16"/>
        </w:rPr>
      </w:pPr>
      <w:r w:rsidRPr="00B6248B">
        <w:rPr>
          <w:rFonts w:ascii="Courier" w:hAnsi="Courier"/>
          <w:sz w:val="16"/>
          <w:szCs w:val="16"/>
        </w:rPr>
        <w:t xml:space="preserve">Total protein from </w:t>
      </w:r>
      <w:proofErr w:type="spellStart"/>
      <w:r w:rsidRPr="00B6248B">
        <w:rPr>
          <w:rFonts w:ascii="Courier" w:hAnsi="Courier"/>
          <w:sz w:val="16"/>
          <w:szCs w:val="16"/>
        </w:rPr>
        <w:t>db</w:t>
      </w:r>
      <w:proofErr w:type="spellEnd"/>
      <w:r w:rsidRPr="00B6248B">
        <w:rPr>
          <w:rFonts w:ascii="Courier" w:hAnsi="Courier"/>
          <w:sz w:val="16"/>
          <w:szCs w:val="16"/>
        </w:rPr>
        <w:t>: 9609</w:t>
      </w:r>
    </w:p>
    <w:p w14:paraId="3C37EDD9" w14:textId="77777777" w:rsidR="007A035E" w:rsidRPr="00B6248B" w:rsidRDefault="007A035E" w:rsidP="007A035E">
      <w:pPr>
        <w:rPr>
          <w:rFonts w:ascii="Courier" w:hAnsi="Courier"/>
          <w:sz w:val="16"/>
          <w:szCs w:val="16"/>
        </w:rPr>
      </w:pPr>
      <w:r w:rsidRPr="00B6248B">
        <w:rPr>
          <w:rFonts w:ascii="Courier" w:hAnsi="Courier"/>
          <w:sz w:val="16"/>
          <w:szCs w:val="16"/>
        </w:rPr>
        <w:t>Total FIs will be added to the FI database: 67892</w:t>
      </w:r>
    </w:p>
    <w:p w14:paraId="48AC8190" w14:textId="77777777" w:rsidR="007A035E" w:rsidRPr="00B6248B" w:rsidRDefault="007A035E" w:rsidP="007A035E">
      <w:pPr>
        <w:rPr>
          <w:rFonts w:ascii="Courier" w:hAnsi="Courier"/>
          <w:sz w:val="16"/>
          <w:szCs w:val="16"/>
        </w:rPr>
      </w:pPr>
      <w:r w:rsidRPr="00B6248B">
        <w:rPr>
          <w:rFonts w:ascii="Courier" w:hAnsi="Courier"/>
          <w:sz w:val="16"/>
          <w:szCs w:val="16"/>
        </w:rPr>
        <w:t>Save proteins: 5275</w:t>
      </w:r>
    </w:p>
    <w:p w14:paraId="1CF34216" w14:textId="77777777" w:rsidR="007A035E" w:rsidRPr="00B6248B" w:rsidRDefault="007A035E" w:rsidP="007A035E">
      <w:pPr>
        <w:rPr>
          <w:rFonts w:ascii="Courier" w:hAnsi="Courier"/>
          <w:sz w:val="16"/>
          <w:szCs w:val="16"/>
        </w:rPr>
      </w:pPr>
      <w:r w:rsidRPr="00B6248B">
        <w:rPr>
          <w:rFonts w:ascii="Courier" w:hAnsi="Courier"/>
          <w:sz w:val="16"/>
          <w:szCs w:val="16"/>
        </w:rPr>
        <w:t>Save evidences: 67892</w:t>
      </w:r>
    </w:p>
    <w:p w14:paraId="1DF99785" w14:textId="77777777" w:rsidR="009C3662" w:rsidRPr="009C3662" w:rsidRDefault="009C3662" w:rsidP="009C3662">
      <w:pPr>
        <w:rPr>
          <w:b/>
        </w:rPr>
      </w:pPr>
    </w:p>
    <w:p w14:paraId="12E002DC" w14:textId="76A126FF" w:rsidR="003065C1" w:rsidRDefault="003065C1" w:rsidP="00AC428F">
      <w:pPr>
        <w:pStyle w:val="ListParagraph"/>
        <w:numPr>
          <w:ilvl w:val="0"/>
          <w:numId w:val="17"/>
        </w:numPr>
        <w:rPr>
          <w:b/>
        </w:rPr>
      </w:pPr>
      <w:proofErr w:type="spellStart"/>
      <w:proofErr w:type="gramStart"/>
      <w:r w:rsidRPr="002D401B">
        <w:rPr>
          <w:b/>
        </w:rPr>
        <w:t>generateCytoscapePlugInFiles</w:t>
      </w:r>
      <w:proofErr w:type="spellEnd"/>
      <w:r w:rsidRPr="002D401B">
        <w:rPr>
          <w:b/>
        </w:rPr>
        <w:t>(</w:t>
      </w:r>
      <w:proofErr w:type="gramEnd"/>
      <w:r w:rsidRPr="002D401B">
        <w:rPr>
          <w:b/>
        </w:rPr>
        <w:t>)</w:t>
      </w:r>
    </w:p>
    <w:p w14:paraId="5E10CE22" w14:textId="40B27A95" w:rsidR="00B9664D" w:rsidRDefault="004E4C67" w:rsidP="00B9664D">
      <w:pPr>
        <w:pStyle w:val="ListParagraph"/>
        <w:numPr>
          <w:ilvl w:val="1"/>
          <w:numId w:val="17"/>
        </w:numPr>
        <w:rPr>
          <w:b/>
        </w:rPr>
      </w:pPr>
      <w:r>
        <w:t>Before running the method, the following properties should be set up in the configuration file:</w:t>
      </w:r>
    </w:p>
    <w:p w14:paraId="4081C488" w14:textId="77777777" w:rsidR="00E933AD" w:rsidRDefault="00E933AD" w:rsidP="00E933AD">
      <w:pPr>
        <w:rPr>
          <w:b/>
        </w:rPr>
      </w:pPr>
    </w:p>
    <w:p w14:paraId="110810AB" w14:textId="77777777" w:rsidR="00751C91" w:rsidRPr="00604E4E" w:rsidRDefault="00751C91" w:rsidP="00751C91">
      <w:pPr>
        <w:widowControl w:val="0"/>
        <w:autoSpaceDE w:val="0"/>
        <w:autoSpaceDN w:val="0"/>
        <w:adjustRightInd w:val="0"/>
        <w:rPr>
          <w:rFonts w:ascii="Monaco" w:hAnsi="Monaco" w:cs="Monaco"/>
          <w:sz w:val="18"/>
          <w:szCs w:val="18"/>
        </w:rPr>
      </w:pPr>
      <w:r w:rsidRPr="00604E4E">
        <w:rPr>
          <w:rFonts w:ascii="Monaco" w:hAnsi="Monaco" w:cs="Monaco"/>
          <w:color w:val="3F7F5F"/>
          <w:sz w:val="18"/>
          <w:szCs w:val="18"/>
        </w:rPr>
        <w:t># The minimum size used for a pathway</w:t>
      </w:r>
    </w:p>
    <w:p w14:paraId="7D7432F4" w14:textId="7BFC5508" w:rsidR="00751C91" w:rsidRPr="00604E4E" w:rsidRDefault="00751C91" w:rsidP="00751C91">
      <w:pPr>
        <w:widowControl w:val="0"/>
        <w:autoSpaceDE w:val="0"/>
        <w:autoSpaceDN w:val="0"/>
        <w:adjustRightInd w:val="0"/>
        <w:rPr>
          <w:rFonts w:ascii="Monaco" w:hAnsi="Monaco" w:cs="Monaco"/>
          <w:sz w:val="18"/>
          <w:szCs w:val="18"/>
        </w:rPr>
      </w:pPr>
      <w:r w:rsidRPr="00604E4E">
        <w:rPr>
          <w:rFonts w:ascii="Monaco" w:hAnsi="Monaco" w:cs="Monaco"/>
          <w:color w:val="000000"/>
          <w:sz w:val="18"/>
          <w:szCs w:val="18"/>
        </w:rPr>
        <w:t xml:space="preserve">MINIMUM_PAHTWAY_SIZE = </w:t>
      </w:r>
      <w:r w:rsidR="00451074">
        <w:rPr>
          <w:rFonts w:ascii="Monaco" w:hAnsi="Monaco" w:cs="Monaco"/>
          <w:color w:val="2A00FF"/>
          <w:sz w:val="18"/>
          <w:szCs w:val="18"/>
        </w:rPr>
        <w:t>1</w:t>
      </w:r>
      <w:r w:rsidRPr="00604E4E">
        <w:rPr>
          <w:rFonts w:ascii="Monaco" w:hAnsi="Monaco" w:cs="Monaco"/>
          <w:color w:val="2A00FF"/>
          <w:sz w:val="18"/>
          <w:szCs w:val="18"/>
        </w:rPr>
        <w:t>;</w:t>
      </w:r>
      <w:r w:rsidR="009E48EF">
        <w:rPr>
          <w:rFonts w:ascii="Monaco" w:hAnsi="Monaco" w:cs="Monaco"/>
          <w:color w:val="2A00FF"/>
          <w:sz w:val="18"/>
          <w:szCs w:val="18"/>
        </w:rPr>
        <w:t xml:space="preserve"> // Change to 1 now</w:t>
      </w:r>
      <w:r w:rsidR="00697AAD">
        <w:rPr>
          <w:rFonts w:ascii="Monaco" w:hAnsi="Monaco" w:cs="Monaco"/>
          <w:color w:val="2A00FF"/>
          <w:sz w:val="18"/>
          <w:szCs w:val="18"/>
        </w:rPr>
        <w:t xml:space="preserve"> for Pathway Enrichment Analysis to take care of the filtering.</w:t>
      </w:r>
    </w:p>
    <w:p w14:paraId="6DD3C73E" w14:textId="77777777" w:rsidR="00751C91" w:rsidRPr="00604E4E" w:rsidRDefault="00751C91" w:rsidP="00751C91">
      <w:pPr>
        <w:widowControl w:val="0"/>
        <w:autoSpaceDE w:val="0"/>
        <w:autoSpaceDN w:val="0"/>
        <w:adjustRightInd w:val="0"/>
        <w:rPr>
          <w:rFonts w:ascii="Monaco" w:hAnsi="Monaco" w:cs="Monaco"/>
          <w:sz w:val="18"/>
          <w:szCs w:val="18"/>
        </w:rPr>
      </w:pPr>
      <w:r w:rsidRPr="00604E4E">
        <w:rPr>
          <w:rFonts w:ascii="Monaco" w:hAnsi="Monaco" w:cs="Monaco"/>
          <w:color w:val="000000"/>
          <w:sz w:val="18"/>
          <w:szCs w:val="18"/>
        </w:rPr>
        <w:t>GENE_FI_BIG_COMP_FILE_NAME=</w:t>
      </w:r>
      <w:r w:rsidRPr="00604E4E">
        <w:rPr>
          <w:rFonts w:ascii="Monaco" w:hAnsi="Monaco" w:cs="Monaco"/>
          <w:color w:val="2A00FF"/>
          <w:sz w:val="18"/>
          <w:szCs w:val="18"/>
        </w:rPr>
        <w:t>${RESULT_DIR}/FIsInGene_121013_BigComp.txt</w:t>
      </w:r>
    </w:p>
    <w:p w14:paraId="708F7CD9" w14:textId="77777777" w:rsidR="00751C91" w:rsidRPr="00604E4E" w:rsidRDefault="00751C91" w:rsidP="00751C91">
      <w:pPr>
        <w:widowControl w:val="0"/>
        <w:autoSpaceDE w:val="0"/>
        <w:autoSpaceDN w:val="0"/>
        <w:adjustRightInd w:val="0"/>
        <w:rPr>
          <w:rFonts w:ascii="Monaco" w:hAnsi="Monaco" w:cs="Monaco"/>
          <w:sz w:val="18"/>
          <w:szCs w:val="18"/>
        </w:rPr>
      </w:pPr>
      <w:r w:rsidRPr="00604E4E">
        <w:rPr>
          <w:rFonts w:ascii="Monaco" w:hAnsi="Monaco" w:cs="Monaco"/>
          <w:color w:val="000000"/>
          <w:sz w:val="18"/>
          <w:szCs w:val="18"/>
        </w:rPr>
        <w:t>GENE_FI_FILE_NAME=</w:t>
      </w:r>
      <w:r w:rsidRPr="00604E4E">
        <w:rPr>
          <w:rFonts w:ascii="Monaco" w:hAnsi="Monaco" w:cs="Monaco"/>
          <w:color w:val="2A00FF"/>
          <w:sz w:val="18"/>
          <w:szCs w:val="18"/>
        </w:rPr>
        <w:t>${RESULT_DIR}/FIsInGene_121013.</w:t>
      </w:r>
      <w:r w:rsidRPr="00604E4E">
        <w:rPr>
          <w:rFonts w:ascii="Monaco" w:hAnsi="Monaco" w:cs="Monaco"/>
          <w:color w:val="2A00FF"/>
          <w:sz w:val="18"/>
          <w:szCs w:val="18"/>
          <w:u w:val="single"/>
        </w:rPr>
        <w:t>txt</w:t>
      </w:r>
    </w:p>
    <w:p w14:paraId="4BB57D41" w14:textId="77777777" w:rsidR="00751C91" w:rsidRPr="00604E4E" w:rsidRDefault="00751C91" w:rsidP="00751C91">
      <w:pPr>
        <w:widowControl w:val="0"/>
        <w:autoSpaceDE w:val="0"/>
        <w:autoSpaceDN w:val="0"/>
        <w:adjustRightInd w:val="0"/>
        <w:rPr>
          <w:rFonts w:ascii="Monaco" w:hAnsi="Monaco" w:cs="Monaco"/>
          <w:sz w:val="18"/>
          <w:szCs w:val="18"/>
        </w:rPr>
      </w:pPr>
      <w:r w:rsidRPr="00604E4E">
        <w:rPr>
          <w:rFonts w:ascii="Monaco" w:hAnsi="Monaco" w:cs="Monaco"/>
          <w:color w:val="000000"/>
          <w:sz w:val="18"/>
          <w:szCs w:val="18"/>
        </w:rPr>
        <w:t>GENE_FI_PATHWAY_FILE_NAME=</w:t>
      </w:r>
      <w:r w:rsidRPr="00604E4E">
        <w:rPr>
          <w:rFonts w:ascii="Monaco" w:hAnsi="Monaco" w:cs="Monaco"/>
          <w:color w:val="2A00FF"/>
          <w:sz w:val="18"/>
          <w:szCs w:val="18"/>
        </w:rPr>
        <w:t>${RESULT_DIR}/FIsInGene_Pathway_121013.</w:t>
      </w:r>
      <w:r w:rsidRPr="00604E4E">
        <w:rPr>
          <w:rFonts w:ascii="Monaco" w:hAnsi="Monaco" w:cs="Monaco"/>
          <w:color w:val="2A00FF"/>
          <w:sz w:val="18"/>
          <w:szCs w:val="18"/>
          <w:u w:val="single"/>
        </w:rPr>
        <w:t>txt</w:t>
      </w:r>
    </w:p>
    <w:p w14:paraId="0C92FA29" w14:textId="77777777" w:rsidR="00751C91" w:rsidRPr="00604E4E" w:rsidRDefault="00751C91" w:rsidP="00751C91">
      <w:pPr>
        <w:widowControl w:val="0"/>
        <w:autoSpaceDE w:val="0"/>
        <w:autoSpaceDN w:val="0"/>
        <w:adjustRightInd w:val="0"/>
        <w:rPr>
          <w:rFonts w:ascii="Monaco" w:hAnsi="Monaco" w:cs="Monaco"/>
          <w:sz w:val="18"/>
          <w:szCs w:val="18"/>
        </w:rPr>
      </w:pPr>
      <w:r w:rsidRPr="00604E4E">
        <w:rPr>
          <w:rFonts w:ascii="Monaco" w:hAnsi="Monaco" w:cs="Monaco"/>
          <w:color w:val="000000"/>
          <w:sz w:val="18"/>
          <w:szCs w:val="18"/>
        </w:rPr>
        <w:t>GENE_FI_PREDICTED_FILE_NAME=</w:t>
      </w:r>
      <w:r w:rsidRPr="00604E4E">
        <w:rPr>
          <w:rFonts w:ascii="Monaco" w:hAnsi="Monaco" w:cs="Monaco"/>
          <w:color w:val="2A00FF"/>
          <w:sz w:val="18"/>
          <w:szCs w:val="18"/>
        </w:rPr>
        <w:t>${RESULT_DIR}/FIsInGene_Predicted_121013.</w:t>
      </w:r>
      <w:r w:rsidRPr="00604E4E">
        <w:rPr>
          <w:rFonts w:ascii="Monaco" w:hAnsi="Monaco" w:cs="Monaco"/>
          <w:color w:val="2A00FF"/>
          <w:sz w:val="18"/>
          <w:szCs w:val="18"/>
          <w:u w:val="single"/>
        </w:rPr>
        <w:t>txt</w:t>
      </w:r>
    </w:p>
    <w:p w14:paraId="7D93BEAC" w14:textId="77777777" w:rsidR="00751C91" w:rsidRPr="00604E4E" w:rsidRDefault="00751C91" w:rsidP="00751C91">
      <w:pPr>
        <w:widowControl w:val="0"/>
        <w:autoSpaceDE w:val="0"/>
        <w:autoSpaceDN w:val="0"/>
        <w:adjustRightInd w:val="0"/>
        <w:rPr>
          <w:rFonts w:ascii="Monaco" w:hAnsi="Monaco" w:cs="Monaco"/>
          <w:sz w:val="18"/>
          <w:szCs w:val="18"/>
        </w:rPr>
      </w:pPr>
      <w:r w:rsidRPr="00604E4E">
        <w:rPr>
          <w:rFonts w:ascii="Monaco" w:hAnsi="Monaco" w:cs="Monaco"/>
          <w:color w:val="3F7F5F"/>
          <w:sz w:val="18"/>
          <w:szCs w:val="18"/>
        </w:rPr>
        <w:t># File for mapping accession to names dumped from the FI network</w:t>
      </w:r>
    </w:p>
    <w:p w14:paraId="2806CD23" w14:textId="77777777" w:rsidR="00751C91" w:rsidRPr="00604E4E" w:rsidRDefault="00751C91" w:rsidP="00751C91">
      <w:pPr>
        <w:widowControl w:val="0"/>
        <w:autoSpaceDE w:val="0"/>
        <w:autoSpaceDN w:val="0"/>
        <w:adjustRightInd w:val="0"/>
        <w:rPr>
          <w:rFonts w:ascii="Monaco" w:hAnsi="Monaco" w:cs="Monaco"/>
          <w:sz w:val="18"/>
          <w:szCs w:val="18"/>
        </w:rPr>
      </w:pPr>
      <w:r w:rsidRPr="00604E4E">
        <w:rPr>
          <w:rFonts w:ascii="Monaco" w:hAnsi="Monaco" w:cs="Monaco"/>
          <w:color w:val="000000"/>
          <w:sz w:val="18"/>
          <w:szCs w:val="18"/>
        </w:rPr>
        <w:t xml:space="preserve">PROTEIN_ACCESSION_TO_NAME_FILE = </w:t>
      </w:r>
      <w:r w:rsidRPr="00604E4E">
        <w:rPr>
          <w:rFonts w:ascii="Monaco" w:hAnsi="Monaco" w:cs="Monaco"/>
          <w:color w:val="2A00FF"/>
          <w:sz w:val="18"/>
          <w:szCs w:val="18"/>
        </w:rPr>
        <w:t>${RESULT_DIR}/ProteinAccessionToName_121013.</w:t>
      </w:r>
      <w:r w:rsidRPr="00604E4E">
        <w:rPr>
          <w:rFonts w:ascii="Monaco" w:hAnsi="Monaco" w:cs="Monaco"/>
          <w:color w:val="2A00FF"/>
          <w:sz w:val="18"/>
          <w:szCs w:val="18"/>
          <w:u w:val="single"/>
        </w:rPr>
        <w:t>txt</w:t>
      </w:r>
    </w:p>
    <w:p w14:paraId="27F88CE9" w14:textId="77777777" w:rsidR="00751C91" w:rsidRPr="00604E4E" w:rsidRDefault="00751C91" w:rsidP="00751C91">
      <w:pPr>
        <w:widowControl w:val="0"/>
        <w:autoSpaceDE w:val="0"/>
        <w:autoSpaceDN w:val="0"/>
        <w:adjustRightInd w:val="0"/>
        <w:rPr>
          <w:rFonts w:ascii="Monaco" w:hAnsi="Monaco" w:cs="Monaco"/>
          <w:sz w:val="18"/>
          <w:szCs w:val="18"/>
        </w:rPr>
      </w:pPr>
      <w:r w:rsidRPr="00604E4E">
        <w:rPr>
          <w:rFonts w:ascii="Monaco" w:hAnsi="Monaco" w:cs="Monaco"/>
          <w:color w:val="3F7F5F"/>
          <w:sz w:val="18"/>
          <w:szCs w:val="18"/>
        </w:rPr>
        <w:t xml:space="preserve"># We need a flattened list of pathways from </w:t>
      </w:r>
      <w:r w:rsidRPr="00604E4E">
        <w:rPr>
          <w:rFonts w:ascii="Monaco" w:hAnsi="Monaco" w:cs="Monaco"/>
          <w:color w:val="3F7F5F"/>
          <w:sz w:val="18"/>
          <w:szCs w:val="18"/>
          <w:u w:val="single"/>
        </w:rPr>
        <w:t>Reactome</w:t>
      </w:r>
      <w:r w:rsidRPr="00604E4E">
        <w:rPr>
          <w:rFonts w:ascii="Monaco" w:hAnsi="Monaco" w:cs="Monaco"/>
          <w:color w:val="3F7F5F"/>
          <w:sz w:val="18"/>
          <w:szCs w:val="18"/>
        </w:rPr>
        <w:t xml:space="preserve"> for </w:t>
      </w:r>
      <w:r w:rsidRPr="00604E4E">
        <w:rPr>
          <w:rFonts w:ascii="Monaco" w:hAnsi="Monaco" w:cs="Monaco"/>
          <w:color w:val="3F7F5F"/>
          <w:sz w:val="18"/>
          <w:szCs w:val="18"/>
          <w:u w:val="single"/>
        </w:rPr>
        <w:t>enrichment</w:t>
      </w:r>
      <w:r w:rsidRPr="00604E4E">
        <w:rPr>
          <w:rFonts w:ascii="Monaco" w:hAnsi="Monaco" w:cs="Monaco"/>
          <w:color w:val="3F7F5F"/>
          <w:sz w:val="18"/>
          <w:szCs w:val="18"/>
        </w:rPr>
        <w:t xml:space="preserve"> analysis</w:t>
      </w:r>
    </w:p>
    <w:p w14:paraId="05428E48" w14:textId="77777777" w:rsidR="00751C91" w:rsidRPr="00604E4E" w:rsidRDefault="00751C91" w:rsidP="00751C91">
      <w:pPr>
        <w:widowControl w:val="0"/>
        <w:autoSpaceDE w:val="0"/>
        <w:autoSpaceDN w:val="0"/>
        <w:adjustRightInd w:val="0"/>
        <w:rPr>
          <w:rFonts w:ascii="Monaco" w:hAnsi="Monaco" w:cs="Monaco"/>
          <w:sz w:val="18"/>
          <w:szCs w:val="18"/>
        </w:rPr>
      </w:pPr>
      <w:r w:rsidRPr="00604E4E">
        <w:rPr>
          <w:rFonts w:ascii="Monaco" w:hAnsi="Monaco" w:cs="Monaco"/>
          <w:color w:val="000000"/>
          <w:sz w:val="18"/>
          <w:szCs w:val="18"/>
        </w:rPr>
        <w:t xml:space="preserve">REACTOME_PATHWAYS = </w:t>
      </w:r>
      <w:r w:rsidRPr="00604E4E">
        <w:rPr>
          <w:rFonts w:ascii="Monaco" w:hAnsi="Monaco" w:cs="Monaco"/>
          <w:color w:val="2A00FF"/>
          <w:sz w:val="18"/>
          <w:szCs w:val="18"/>
        </w:rPr>
        <w:t>${RESULT_DIR}/ReactomePathways121013.</w:t>
      </w:r>
      <w:r w:rsidRPr="00604E4E">
        <w:rPr>
          <w:rFonts w:ascii="Monaco" w:hAnsi="Monaco" w:cs="Monaco"/>
          <w:color w:val="2A00FF"/>
          <w:sz w:val="18"/>
          <w:szCs w:val="18"/>
          <w:u w:val="single"/>
        </w:rPr>
        <w:t>txt</w:t>
      </w:r>
    </w:p>
    <w:p w14:paraId="65590625" w14:textId="77777777" w:rsidR="00751C91" w:rsidRPr="00604E4E" w:rsidRDefault="00751C91" w:rsidP="00751C91">
      <w:pPr>
        <w:widowControl w:val="0"/>
        <w:autoSpaceDE w:val="0"/>
        <w:autoSpaceDN w:val="0"/>
        <w:adjustRightInd w:val="0"/>
        <w:rPr>
          <w:rFonts w:ascii="Monaco" w:hAnsi="Monaco" w:cs="Monaco"/>
          <w:sz w:val="18"/>
          <w:szCs w:val="18"/>
        </w:rPr>
      </w:pPr>
      <w:r w:rsidRPr="00604E4E">
        <w:rPr>
          <w:rFonts w:ascii="Monaco" w:hAnsi="Monaco" w:cs="Monaco"/>
          <w:color w:val="3F7F5F"/>
          <w:sz w:val="18"/>
          <w:szCs w:val="18"/>
        </w:rPr>
        <w:t xml:space="preserve"># As of </w:t>
      </w:r>
      <w:proofErr w:type="spellStart"/>
      <w:r w:rsidRPr="00604E4E">
        <w:rPr>
          <w:rFonts w:ascii="Monaco" w:hAnsi="Monaco" w:cs="Monaco"/>
          <w:color w:val="3F7F5F"/>
          <w:sz w:val="18"/>
          <w:szCs w:val="18"/>
          <w:u w:val="single"/>
        </w:rPr>
        <w:t>Decemember</w:t>
      </w:r>
      <w:proofErr w:type="spellEnd"/>
      <w:r w:rsidRPr="00604E4E">
        <w:rPr>
          <w:rFonts w:ascii="Monaco" w:hAnsi="Monaco" w:cs="Monaco"/>
          <w:color w:val="3F7F5F"/>
          <w:sz w:val="18"/>
          <w:szCs w:val="18"/>
        </w:rPr>
        <w:t xml:space="preserve">, 2013, we also want to dump all </w:t>
      </w:r>
      <w:r w:rsidRPr="00604E4E">
        <w:rPr>
          <w:rFonts w:ascii="Monaco" w:hAnsi="Monaco" w:cs="Monaco"/>
          <w:color w:val="3F7F5F"/>
          <w:sz w:val="18"/>
          <w:szCs w:val="18"/>
          <w:u w:val="single"/>
        </w:rPr>
        <w:t>Reactome</w:t>
      </w:r>
      <w:r w:rsidRPr="00604E4E">
        <w:rPr>
          <w:rFonts w:ascii="Monaco" w:hAnsi="Monaco" w:cs="Monaco"/>
          <w:color w:val="3F7F5F"/>
          <w:sz w:val="18"/>
          <w:szCs w:val="18"/>
        </w:rPr>
        <w:t xml:space="preserve"> pathways in order</w:t>
      </w:r>
    </w:p>
    <w:p w14:paraId="234D96CE" w14:textId="77777777" w:rsidR="00751C91" w:rsidRPr="00604E4E" w:rsidRDefault="00751C91" w:rsidP="00751C91">
      <w:pPr>
        <w:widowControl w:val="0"/>
        <w:autoSpaceDE w:val="0"/>
        <w:autoSpaceDN w:val="0"/>
        <w:adjustRightInd w:val="0"/>
        <w:rPr>
          <w:rFonts w:ascii="Monaco" w:hAnsi="Monaco" w:cs="Monaco"/>
          <w:sz w:val="18"/>
          <w:szCs w:val="18"/>
        </w:rPr>
      </w:pPr>
      <w:r w:rsidRPr="00604E4E">
        <w:rPr>
          <w:rFonts w:ascii="Monaco" w:hAnsi="Monaco" w:cs="Monaco"/>
          <w:color w:val="3F7F5F"/>
          <w:sz w:val="18"/>
          <w:szCs w:val="18"/>
        </w:rPr>
        <w:t xml:space="preserve"># to do a </w:t>
      </w:r>
      <w:proofErr w:type="spellStart"/>
      <w:r w:rsidRPr="00604E4E">
        <w:rPr>
          <w:rFonts w:ascii="Monaco" w:hAnsi="Monaco" w:cs="Monaco"/>
          <w:color w:val="3F7F5F"/>
          <w:sz w:val="18"/>
          <w:szCs w:val="18"/>
          <w:u w:val="single"/>
        </w:rPr>
        <w:t>hierarhy</w:t>
      </w:r>
      <w:proofErr w:type="spellEnd"/>
      <w:r w:rsidRPr="00604E4E">
        <w:rPr>
          <w:rFonts w:ascii="Monaco" w:hAnsi="Monaco" w:cs="Monaco"/>
          <w:color w:val="3F7F5F"/>
          <w:sz w:val="18"/>
          <w:szCs w:val="18"/>
        </w:rPr>
        <w:t xml:space="preserve"> based pathway </w:t>
      </w:r>
      <w:r w:rsidRPr="00604E4E">
        <w:rPr>
          <w:rFonts w:ascii="Monaco" w:hAnsi="Monaco" w:cs="Monaco"/>
          <w:color w:val="3F7F5F"/>
          <w:sz w:val="18"/>
          <w:szCs w:val="18"/>
          <w:u w:val="single"/>
        </w:rPr>
        <w:t>enrichment</w:t>
      </w:r>
      <w:r w:rsidRPr="00604E4E">
        <w:rPr>
          <w:rFonts w:ascii="Monaco" w:hAnsi="Monaco" w:cs="Monaco"/>
          <w:color w:val="3F7F5F"/>
          <w:sz w:val="18"/>
          <w:szCs w:val="18"/>
        </w:rPr>
        <w:t xml:space="preserve"> analysis</w:t>
      </w:r>
    </w:p>
    <w:p w14:paraId="729F1CBF" w14:textId="77777777" w:rsidR="00751C91" w:rsidRPr="00604E4E" w:rsidRDefault="00751C91" w:rsidP="00751C91">
      <w:pPr>
        <w:widowControl w:val="0"/>
        <w:autoSpaceDE w:val="0"/>
        <w:autoSpaceDN w:val="0"/>
        <w:adjustRightInd w:val="0"/>
        <w:rPr>
          <w:rFonts w:ascii="Monaco" w:hAnsi="Monaco" w:cs="Monaco"/>
          <w:sz w:val="18"/>
          <w:szCs w:val="18"/>
        </w:rPr>
      </w:pPr>
      <w:r w:rsidRPr="00604E4E">
        <w:rPr>
          <w:rFonts w:ascii="Monaco" w:hAnsi="Monaco" w:cs="Monaco"/>
          <w:color w:val="000000"/>
          <w:sz w:val="18"/>
          <w:szCs w:val="18"/>
        </w:rPr>
        <w:t xml:space="preserve">PROTEIN_ID_TO_REACTOME_PATHWAYS = </w:t>
      </w:r>
      <w:r w:rsidRPr="00604E4E">
        <w:rPr>
          <w:rFonts w:ascii="Monaco" w:hAnsi="Monaco" w:cs="Monaco"/>
          <w:color w:val="2A00FF"/>
          <w:sz w:val="18"/>
          <w:szCs w:val="18"/>
        </w:rPr>
        <w:t>${RESULT_DIR}/ProteinIdToReactomePathways121013.</w:t>
      </w:r>
      <w:r w:rsidRPr="00604E4E">
        <w:rPr>
          <w:rFonts w:ascii="Monaco" w:hAnsi="Monaco" w:cs="Monaco"/>
          <w:color w:val="2A00FF"/>
          <w:sz w:val="18"/>
          <w:szCs w:val="18"/>
          <w:u w:val="single"/>
        </w:rPr>
        <w:t>txt</w:t>
      </w:r>
    </w:p>
    <w:p w14:paraId="5D1EC944" w14:textId="77777777" w:rsidR="00751C91" w:rsidRPr="00604E4E" w:rsidRDefault="00751C91" w:rsidP="00751C91">
      <w:pPr>
        <w:widowControl w:val="0"/>
        <w:autoSpaceDE w:val="0"/>
        <w:autoSpaceDN w:val="0"/>
        <w:adjustRightInd w:val="0"/>
        <w:rPr>
          <w:rFonts w:ascii="Monaco" w:hAnsi="Monaco" w:cs="Monaco"/>
          <w:sz w:val="18"/>
          <w:szCs w:val="18"/>
        </w:rPr>
      </w:pPr>
      <w:r w:rsidRPr="00604E4E">
        <w:rPr>
          <w:rFonts w:ascii="Monaco" w:hAnsi="Monaco" w:cs="Monaco"/>
          <w:color w:val="000000"/>
          <w:sz w:val="18"/>
          <w:szCs w:val="18"/>
        </w:rPr>
        <w:t xml:space="preserve">GENE_TO_REACTOME_PATHWAYS = </w:t>
      </w:r>
      <w:r w:rsidRPr="00604E4E">
        <w:rPr>
          <w:rFonts w:ascii="Monaco" w:hAnsi="Monaco" w:cs="Monaco"/>
          <w:color w:val="2A00FF"/>
          <w:sz w:val="18"/>
          <w:szCs w:val="18"/>
        </w:rPr>
        <w:t>${RESULT_DIR}/ProteinNameToReactomePathways121013.</w:t>
      </w:r>
      <w:r w:rsidRPr="00604E4E">
        <w:rPr>
          <w:rFonts w:ascii="Monaco" w:hAnsi="Monaco" w:cs="Monaco"/>
          <w:color w:val="2A00FF"/>
          <w:sz w:val="18"/>
          <w:szCs w:val="18"/>
          <w:u w:val="single"/>
        </w:rPr>
        <w:t>txt</w:t>
      </w:r>
    </w:p>
    <w:p w14:paraId="011C158A" w14:textId="77777777" w:rsidR="00751C91" w:rsidRPr="00604E4E" w:rsidRDefault="00751C91" w:rsidP="00751C91">
      <w:pPr>
        <w:widowControl w:val="0"/>
        <w:autoSpaceDE w:val="0"/>
        <w:autoSpaceDN w:val="0"/>
        <w:adjustRightInd w:val="0"/>
        <w:rPr>
          <w:rFonts w:ascii="Monaco" w:hAnsi="Monaco" w:cs="Monaco"/>
          <w:sz w:val="18"/>
          <w:szCs w:val="18"/>
        </w:rPr>
      </w:pPr>
      <w:r w:rsidRPr="00604E4E">
        <w:rPr>
          <w:rFonts w:ascii="Monaco" w:hAnsi="Monaco" w:cs="Monaco"/>
          <w:color w:val="3F7F5F"/>
          <w:sz w:val="18"/>
          <w:szCs w:val="18"/>
        </w:rPr>
        <w:t># Gene sets based on pathways</w:t>
      </w:r>
    </w:p>
    <w:p w14:paraId="2D730ED3" w14:textId="77777777" w:rsidR="00751C91" w:rsidRPr="00604E4E" w:rsidRDefault="00751C91" w:rsidP="00751C91">
      <w:pPr>
        <w:widowControl w:val="0"/>
        <w:autoSpaceDE w:val="0"/>
        <w:autoSpaceDN w:val="0"/>
        <w:adjustRightInd w:val="0"/>
        <w:rPr>
          <w:rFonts w:ascii="Monaco" w:hAnsi="Monaco" w:cs="Monaco"/>
          <w:sz w:val="18"/>
          <w:szCs w:val="18"/>
        </w:rPr>
      </w:pPr>
      <w:r w:rsidRPr="00604E4E">
        <w:rPr>
          <w:rFonts w:ascii="Monaco" w:hAnsi="Monaco" w:cs="Monaco"/>
          <w:color w:val="000000"/>
          <w:sz w:val="18"/>
          <w:szCs w:val="18"/>
        </w:rPr>
        <w:t xml:space="preserve">PROTEIN_ID_TO_TOPIC = </w:t>
      </w:r>
      <w:r w:rsidRPr="00604E4E">
        <w:rPr>
          <w:rFonts w:ascii="Monaco" w:hAnsi="Monaco" w:cs="Monaco"/>
          <w:color w:val="2A00FF"/>
          <w:sz w:val="18"/>
          <w:szCs w:val="18"/>
        </w:rPr>
        <w:t>${RESULT_DIR}/ProteinIdToTopic121013.</w:t>
      </w:r>
      <w:r w:rsidRPr="00604E4E">
        <w:rPr>
          <w:rFonts w:ascii="Monaco" w:hAnsi="Monaco" w:cs="Monaco"/>
          <w:color w:val="2A00FF"/>
          <w:sz w:val="18"/>
          <w:szCs w:val="18"/>
          <w:u w:val="single"/>
        </w:rPr>
        <w:t>txt</w:t>
      </w:r>
    </w:p>
    <w:p w14:paraId="2AE2703A" w14:textId="320C7744" w:rsidR="005439C5" w:rsidRPr="00604E4E" w:rsidRDefault="00751C91" w:rsidP="00751C91">
      <w:pPr>
        <w:rPr>
          <w:rFonts w:ascii="Monaco" w:hAnsi="Monaco" w:cs="Monaco"/>
          <w:color w:val="2A00FF"/>
          <w:sz w:val="18"/>
          <w:szCs w:val="18"/>
          <w:u w:val="single"/>
        </w:rPr>
      </w:pPr>
      <w:r w:rsidRPr="00604E4E">
        <w:rPr>
          <w:rFonts w:ascii="Monaco" w:hAnsi="Monaco" w:cs="Monaco"/>
          <w:color w:val="000000"/>
          <w:sz w:val="18"/>
          <w:szCs w:val="18"/>
        </w:rPr>
        <w:t xml:space="preserve">GENE_TO_TOPIC = </w:t>
      </w:r>
      <w:r w:rsidRPr="00604E4E">
        <w:rPr>
          <w:rFonts w:ascii="Monaco" w:hAnsi="Monaco" w:cs="Monaco"/>
          <w:color w:val="2A00FF"/>
          <w:sz w:val="18"/>
          <w:szCs w:val="18"/>
        </w:rPr>
        <w:t>${RESULT_DIR}/ProteinNameToTopics121013.</w:t>
      </w:r>
      <w:r w:rsidRPr="00604E4E">
        <w:rPr>
          <w:rFonts w:ascii="Monaco" w:hAnsi="Monaco" w:cs="Monaco"/>
          <w:color w:val="2A00FF"/>
          <w:sz w:val="18"/>
          <w:szCs w:val="18"/>
          <w:u w:val="single"/>
        </w:rPr>
        <w:t>txt</w:t>
      </w:r>
    </w:p>
    <w:p w14:paraId="10E085CD" w14:textId="3CC58AE8" w:rsidR="00671C26" w:rsidRPr="00AC0E12" w:rsidRDefault="00AC0E12" w:rsidP="00751C91">
      <w:pPr>
        <w:rPr>
          <w:sz w:val="18"/>
          <w:szCs w:val="18"/>
        </w:rPr>
      </w:pPr>
      <w:r w:rsidRPr="00AC0E12">
        <w:rPr>
          <w:rFonts w:ascii="Monaco" w:hAnsi="Monaco" w:cs="Monaco"/>
          <w:color w:val="000000"/>
          <w:sz w:val="18"/>
          <w:szCs w:val="18"/>
          <w:shd w:val="clear" w:color="auto" w:fill="E8F2FE"/>
        </w:rPr>
        <w:t xml:space="preserve">REACTOME_GMT_FILE_NAME = </w:t>
      </w:r>
      <w:r w:rsidRPr="00AC0E12">
        <w:rPr>
          <w:rFonts w:ascii="Monaco" w:hAnsi="Monaco" w:cs="Monaco"/>
          <w:color w:val="2A00FF"/>
          <w:sz w:val="18"/>
          <w:szCs w:val="18"/>
          <w:shd w:val="clear" w:color="auto" w:fill="E8F2FE"/>
        </w:rPr>
        <w:t>${RESULT_DIR}/ReactomePathways_020720.</w:t>
      </w:r>
      <w:r w:rsidRPr="00AC0E12">
        <w:rPr>
          <w:rFonts w:ascii="Monaco" w:hAnsi="Monaco" w:cs="Monaco"/>
          <w:color w:val="2A00FF"/>
          <w:sz w:val="18"/>
          <w:szCs w:val="18"/>
          <w:u w:val="single"/>
          <w:shd w:val="clear" w:color="auto" w:fill="E8F2FE"/>
        </w:rPr>
        <w:t>gmt</w:t>
      </w:r>
    </w:p>
    <w:p w14:paraId="376C125C" w14:textId="77777777" w:rsidR="00F77561" w:rsidRDefault="00F77561" w:rsidP="005439C5"/>
    <w:p w14:paraId="3248048A" w14:textId="44F4FA64" w:rsidR="00BC39AF" w:rsidRDefault="00055F05" w:rsidP="005439C5">
      <w:r>
        <w:t>Output from the method running should be similar to the following:</w:t>
      </w:r>
    </w:p>
    <w:p w14:paraId="0D1DA2A3" w14:textId="77777777" w:rsidR="00055F05" w:rsidRDefault="00055F05" w:rsidP="005439C5"/>
    <w:p w14:paraId="759EDACF" w14:textId="77777777" w:rsidR="00E54602" w:rsidRPr="00E704D2" w:rsidRDefault="00E54602" w:rsidP="00E54602">
      <w:pPr>
        <w:rPr>
          <w:rFonts w:ascii="Courier" w:hAnsi="Courier"/>
          <w:sz w:val="16"/>
          <w:szCs w:val="16"/>
        </w:rPr>
      </w:pPr>
      <w:r w:rsidRPr="00E704D2">
        <w:rPr>
          <w:rFonts w:ascii="Courier" w:hAnsi="Courier"/>
          <w:sz w:val="16"/>
          <w:szCs w:val="16"/>
        </w:rPr>
        <w:t xml:space="preserve">2012-04-17 17:33:41,044 [main] </w:t>
      </w:r>
      <w:proofErr w:type="gramStart"/>
      <w:r w:rsidRPr="00E704D2">
        <w:rPr>
          <w:rFonts w:ascii="Courier" w:hAnsi="Courier"/>
          <w:sz w:val="16"/>
          <w:szCs w:val="16"/>
        </w:rPr>
        <w:t xml:space="preserve">INFO  </w:t>
      </w:r>
      <w:proofErr w:type="spellStart"/>
      <w:r w:rsidRPr="00E704D2">
        <w:rPr>
          <w:rFonts w:ascii="Courier" w:hAnsi="Courier"/>
          <w:sz w:val="16"/>
          <w:szCs w:val="16"/>
        </w:rPr>
        <w:t>org.reactome.fi</w:t>
      </w:r>
      <w:proofErr w:type="gramEnd"/>
      <w:r w:rsidRPr="00E704D2">
        <w:rPr>
          <w:rFonts w:ascii="Courier" w:hAnsi="Courier"/>
          <w:sz w:val="16"/>
          <w:szCs w:val="16"/>
        </w:rPr>
        <w:t>.FINetworkBuilder</w:t>
      </w:r>
      <w:proofErr w:type="spellEnd"/>
      <w:r w:rsidRPr="00E704D2">
        <w:rPr>
          <w:rFonts w:ascii="Courier" w:hAnsi="Courier"/>
          <w:sz w:val="16"/>
          <w:szCs w:val="16"/>
        </w:rPr>
        <w:t xml:space="preserve">  - Running </w:t>
      </w:r>
      <w:proofErr w:type="spellStart"/>
      <w:r w:rsidRPr="00E704D2">
        <w:rPr>
          <w:rFonts w:ascii="Courier" w:hAnsi="Courier"/>
          <w:sz w:val="16"/>
          <w:szCs w:val="16"/>
        </w:rPr>
        <w:t>HibernateFIReader.generateFIFileInGeneInHiberante</w:t>
      </w:r>
      <w:proofErr w:type="spellEnd"/>
      <w:r w:rsidRPr="00E704D2">
        <w:rPr>
          <w:rFonts w:ascii="Courier" w:hAnsi="Courier"/>
          <w:sz w:val="16"/>
          <w:szCs w:val="16"/>
        </w:rPr>
        <w:t>()...</w:t>
      </w:r>
    </w:p>
    <w:p w14:paraId="6A3D2CC2" w14:textId="77777777" w:rsidR="00E54602" w:rsidRPr="00E704D2" w:rsidRDefault="00E54602" w:rsidP="00E54602">
      <w:pPr>
        <w:rPr>
          <w:rFonts w:ascii="Courier" w:hAnsi="Courier"/>
          <w:sz w:val="16"/>
          <w:szCs w:val="16"/>
        </w:rPr>
      </w:pPr>
      <w:r w:rsidRPr="00E704D2">
        <w:rPr>
          <w:rFonts w:ascii="Courier" w:hAnsi="Courier"/>
          <w:sz w:val="16"/>
          <w:szCs w:val="16"/>
        </w:rPr>
        <w:t>……</w:t>
      </w:r>
    </w:p>
    <w:p w14:paraId="47EB0E87" w14:textId="77777777" w:rsidR="00E54602" w:rsidRPr="00E704D2" w:rsidRDefault="00E54602" w:rsidP="00E54602">
      <w:pPr>
        <w:rPr>
          <w:rFonts w:ascii="Courier" w:hAnsi="Courier"/>
          <w:sz w:val="16"/>
          <w:szCs w:val="16"/>
        </w:rPr>
      </w:pPr>
      <w:r w:rsidRPr="00E704D2">
        <w:rPr>
          <w:rFonts w:ascii="Courier" w:hAnsi="Courier"/>
          <w:sz w:val="16"/>
          <w:szCs w:val="16"/>
        </w:rPr>
        <w:t>Total interactions from prediction: 67892</w:t>
      </w:r>
    </w:p>
    <w:p w14:paraId="1F993B25" w14:textId="77777777" w:rsidR="00E54602" w:rsidRPr="00E704D2" w:rsidRDefault="00E54602" w:rsidP="00E54602">
      <w:pPr>
        <w:rPr>
          <w:rFonts w:ascii="Courier" w:hAnsi="Courier"/>
          <w:sz w:val="16"/>
          <w:szCs w:val="16"/>
        </w:rPr>
      </w:pPr>
      <w:r w:rsidRPr="00E704D2">
        <w:rPr>
          <w:rFonts w:ascii="Courier" w:hAnsi="Courier"/>
          <w:sz w:val="16"/>
          <w:szCs w:val="16"/>
        </w:rPr>
        <w:t>Total interactions from pathways: 193901</w:t>
      </w:r>
    </w:p>
    <w:p w14:paraId="547EB5B5" w14:textId="77777777" w:rsidR="00E54602" w:rsidRPr="00E704D2" w:rsidRDefault="00E54602" w:rsidP="00E54602">
      <w:pPr>
        <w:rPr>
          <w:rFonts w:ascii="Courier" w:hAnsi="Courier"/>
          <w:sz w:val="16"/>
          <w:szCs w:val="16"/>
        </w:rPr>
      </w:pPr>
      <w:r w:rsidRPr="00E704D2">
        <w:rPr>
          <w:rFonts w:ascii="Courier" w:hAnsi="Courier"/>
          <w:sz w:val="16"/>
          <w:szCs w:val="16"/>
        </w:rPr>
        <w:t>Time for getting interactions: 5318</w:t>
      </w:r>
    </w:p>
    <w:p w14:paraId="1C0DD498" w14:textId="77777777" w:rsidR="00E54602" w:rsidRPr="00E704D2" w:rsidRDefault="00E54602" w:rsidP="00E54602">
      <w:pPr>
        <w:rPr>
          <w:rFonts w:ascii="Courier" w:hAnsi="Courier"/>
          <w:sz w:val="16"/>
          <w:szCs w:val="16"/>
        </w:rPr>
      </w:pPr>
      <w:r w:rsidRPr="00E704D2">
        <w:rPr>
          <w:rFonts w:ascii="Courier" w:hAnsi="Courier"/>
          <w:sz w:val="16"/>
          <w:szCs w:val="16"/>
        </w:rPr>
        <w:t>Total predicted FIs: 38450</w:t>
      </w:r>
    </w:p>
    <w:p w14:paraId="59A19E03" w14:textId="77777777" w:rsidR="00E54602" w:rsidRPr="00E704D2" w:rsidRDefault="00E54602" w:rsidP="00E54602">
      <w:pPr>
        <w:rPr>
          <w:rFonts w:ascii="Courier" w:hAnsi="Courier"/>
          <w:sz w:val="16"/>
          <w:szCs w:val="16"/>
        </w:rPr>
      </w:pPr>
      <w:r w:rsidRPr="00E704D2">
        <w:rPr>
          <w:rFonts w:ascii="Courier" w:hAnsi="Courier"/>
          <w:sz w:val="16"/>
          <w:szCs w:val="16"/>
        </w:rPr>
        <w:t>Total pathway FIs:135432</w:t>
      </w:r>
    </w:p>
    <w:p w14:paraId="2837CE48" w14:textId="77777777" w:rsidR="00E54602" w:rsidRPr="00E704D2" w:rsidRDefault="00E54602" w:rsidP="00E54602">
      <w:pPr>
        <w:rPr>
          <w:rFonts w:ascii="Courier" w:hAnsi="Courier"/>
          <w:sz w:val="16"/>
          <w:szCs w:val="16"/>
        </w:rPr>
      </w:pPr>
      <w:r w:rsidRPr="00E704D2">
        <w:rPr>
          <w:rFonts w:ascii="Courier" w:hAnsi="Courier"/>
          <w:sz w:val="16"/>
          <w:szCs w:val="16"/>
        </w:rPr>
        <w:t>Total FIs: 172235</w:t>
      </w:r>
    </w:p>
    <w:p w14:paraId="7FF156ED" w14:textId="77777777" w:rsidR="00E54602" w:rsidRPr="00E704D2" w:rsidRDefault="00E54602" w:rsidP="00E54602">
      <w:pPr>
        <w:rPr>
          <w:rFonts w:ascii="Courier" w:hAnsi="Courier"/>
          <w:sz w:val="16"/>
          <w:szCs w:val="16"/>
        </w:rPr>
      </w:pPr>
      <w:r w:rsidRPr="00E704D2">
        <w:rPr>
          <w:rFonts w:ascii="Courier" w:hAnsi="Courier"/>
          <w:sz w:val="16"/>
          <w:szCs w:val="16"/>
        </w:rPr>
        <w:t>Total predicted proteins: 8102</w:t>
      </w:r>
    </w:p>
    <w:p w14:paraId="68A0B9D5" w14:textId="77777777" w:rsidR="00E54602" w:rsidRPr="00E704D2" w:rsidRDefault="00E54602" w:rsidP="00E54602">
      <w:pPr>
        <w:rPr>
          <w:rFonts w:ascii="Courier" w:hAnsi="Courier"/>
          <w:sz w:val="16"/>
          <w:szCs w:val="16"/>
        </w:rPr>
      </w:pPr>
      <w:r w:rsidRPr="00E704D2">
        <w:rPr>
          <w:rFonts w:ascii="Courier" w:hAnsi="Courier"/>
          <w:sz w:val="16"/>
          <w:szCs w:val="16"/>
        </w:rPr>
        <w:t>Total pathway proteins: 7402</w:t>
      </w:r>
    </w:p>
    <w:p w14:paraId="79060468" w14:textId="77777777" w:rsidR="00E54602" w:rsidRPr="00E704D2" w:rsidRDefault="00E54602" w:rsidP="00E54602">
      <w:pPr>
        <w:rPr>
          <w:rFonts w:ascii="Courier" w:hAnsi="Courier"/>
          <w:sz w:val="16"/>
          <w:szCs w:val="16"/>
        </w:rPr>
      </w:pPr>
      <w:r w:rsidRPr="00E704D2">
        <w:rPr>
          <w:rFonts w:ascii="Courier" w:hAnsi="Courier"/>
          <w:sz w:val="16"/>
          <w:szCs w:val="16"/>
        </w:rPr>
        <w:t>Total proteins: 10696</w:t>
      </w:r>
    </w:p>
    <w:p w14:paraId="76E3F66D" w14:textId="77777777" w:rsidR="00E54602" w:rsidRPr="00E704D2" w:rsidRDefault="00E54602" w:rsidP="00E54602">
      <w:pPr>
        <w:rPr>
          <w:rFonts w:ascii="Courier" w:hAnsi="Courier"/>
          <w:sz w:val="16"/>
          <w:szCs w:val="16"/>
        </w:rPr>
      </w:pPr>
      <w:r w:rsidRPr="00E704D2">
        <w:rPr>
          <w:rFonts w:ascii="Courier" w:hAnsi="Courier"/>
          <w:sz w:val="16"/>
          <w:szCs w:val="16"/>
        </w:rPr>
        <w:t xml:space="preserve">2012-04-17 17:33:47,972 [main] </w:t>
      </w:r>
      <w:proofErr w:type="gramStart"/>
      <w:r w:rsidRPr="00E704D2">
        <w:rPr>
          <w:rFonts w:ascii="Courier" w:hAnsi="Courier"/>
          <w:sz w:val="16"/>
          <w:szCs w:val="16"/>
        </w:rPr>
        <w:t xml:space="preserve">INFO  </w:t>
      </w:r>
      <w:proofErr w:type="spellStart"/>
      <w:r w:rsidRPr="00E704D2">
        <w:rPr>
          <w:rFonts w:ascii="Courier" w:hAnsi="Courier"/>
          <w:sz w:val="16"/>
          <w:szCs w:val="16"/>
        </w:rPr>
        <w:t>org.reactome.fi</w:t>
      </w:r>
      <w:proofErr w:type="gramEnd"/>
      <w:r w:rsidRPr="00E704D2">
        <w:rPr>
          <w:rFonts w:ascii="Courier" w:hAnsi="Courier"/>
          <w:sz w:val="16"/>
          <w:szCs w:val="16"/>
        </w:rPr>
        <w:t>.FINetworkBuilder</w:t>
      </w:r>
      <w:proofErr w:type="spellEnd"/>
      <w:r w:rsidRPr="00E704D2">
        <w:rPr>
          <w:rFonts w:ascii="Courier" w:hAnsi="Courier"/>
          <w:sz w:val="16"/>
          <w:szCs w:val="16"/>
        </w:rPr>
        <w:t xml:space="preserve">  - Running </w:t>
      </w:r>
      <w:proofErr w:type="spellStart"/>
      <w:r w:rsidRPr="00E704D2">
        <w:rPr>
          <w:rFonts w:ascii="Courier" w:hAnsi="Courier"/>
          <w:sz w:val="16"/>
          <w:szCs w:val="16"/>
        </w:rPr>
        <w:t>FIGraphAnalyzer.analyzeComponents</w:t>
      </w:r>
      <w:proofErr w:type="spellEnd"/>
      <w:r w:rsidRPr="00E704D2">
        <w:rPr>
          <w:rFonts w:ascii="Courier" w:hAnsi="Courier"/>
          <w:sz w:val="16"/>
          <w:szCs w:val="16"/>
        </w:rPr>
        <w:t>()...</w:t>
      </w:r>
    </w:p>
    <w:p w14:paraId="22719C20" w14:textId="77777777" w:rsidR="00E54602" w:rsidRPr="00E704D2" w:rsidRDefault="00E54602" w:rsidP="00E54602">
      <w:pPr>
        <w:rPr>
          <w:rFonts w:ascii="Courier" w:hAnsi="Courier"/>
          <w:sz w:val="16"/>
          <w:szCs w:val="16"/>
        </w:rPr>
      </w:pPr>
      <w:r w:rsidRPr="00E704D2">
        <w:rPr>
          <w:rFonts w:ascii="Courier" w:hAnsi="Courier"/>
          <w:sz w:val="16"/>
          <w:szCs w:val="16"/>
        </w:rPr>
        <w:t>Total interactions: 172235</w:t>
      </w:r>
    </w:p>
    <w:p w14:paraId="7B7F3A15" w14:textId="77777777" w:rsidR="00E54602" w:rsidRPr="00E704D2" w:rsidRDefault="00E54602" w:rsidP="00E54602">
      <w:pPr>
        <w:rPr>
          <w:rFonts w:ascii="Courier" w:hAnsi="Courier"/>
          <w:sz w:val="16"/>
          <w:szCs w:val="16"/>
        </w:rPr>
      </w:pPr>
      <w:r w:rsidRPr="00E704D2">
        <w:rPr>
          <w:rFonts w:ascii="Courier" w:hAnsi="Courier"/>
          <w:sz w:val="16"/>
          <w:szCs w:val="16"/>
        </w:rPr>
        <w:t>Total components: 81</w:t>
      </w:r>
    </w:p>
    <w:p w14:paraId="5AE43C40" w14:textId="77777777" w:rsidR="00E54602" w:rsidRPr="00E704D2" w:rsidRDefault="00E54602" w:rsidP="00E54602">
      <w:pPr>
        <w:rPr>
          <w:rFonts w:ascii="Courier" w:hAnsi="Courier"/>
          <w:sz w:val="16"/>
          <w:szCs w:val="16"/>
        </w:rPr>
      </w:pPr>
      <w:r w:rsidRPr="00E704D2">
        <w:rPr>
          <w:rFonts w:ascii="Courier" w:hAnsi="Courier"/>
          <w:sz w:val="16"/>
          <w:szCs w:val="16"/>
        </w:rPr>
        <w:t>0: 10501</w:t>
      </w:r>
    </w:p>
    <w:p w14:paraId="00E85093" w14:textId="77777777" w:rsidR="00E54602" w:rsidRPr="00E704D2" w:rsidRDefault="00E54602" w:rsidP="00E54602">
      <w:pPr>
        <w:rPr>
          <w:rFonts w:ascii="Courier" w:hAnsi="Courier"/>
          <w:sz w:val="16"/>
          <w:szCs w:val="16"/>
        </w:rPr>
      </w:pPr>
      <w:r w:rsidRPr="00E704D2">
        <w:rPr>
          <w:rFonts w:ascii="Courier" w:hAnsi="Courier"/>
          <w:sz w:val="16"/>
          <w:szCs w:val="16"/>
        </w:rPr>
        <w:t>……</w:t>
      </w:r>
    </w:p>
    <w:p w14:paraId="6B67CB66" w14:textId="77777777" w:rsidR="00E54602" w:rsidRPr="00E704D2" w:rsidRDefault="00E54602" w:rsidP="00E54602">
      <w:pPr>
        <w:rPr>
          <w:rFonts w:ascii="Courier" w:hAnsi="Courier"/>
          <w:sz w:val="16"/>
          <w:szCs w:val="16"/>
        </w:rPr>
      </w:pPr>
      <w:r w:rsidRPr="00E704D2">
        <w:rPr>
          <w:rFonts w:ascii="Courier" w:hAnsi="Courier"/>
          <w:sz w:val="16"/>
          <w:szCs w:val="16"/>
        </w:rPr>
        <w:t xml:space="preserve">2012-04-17 17:33:49,860 [main] </w:t>
      </w:r>
      <w:proofErr w:type="gramStart"/>
      <w:r w:rsidRPr="00E704D2">
        <w:rPr>
          <w:rFonts w:ascii="Courier" w:hAnsi="Courier"/>
          <w:sz w:val="16"/>
          <w:szCs w:val="16"/>
        </w:rPr>
        <w:t xml:space="preserve">INFO  </w:t>
      </w:r>
      <w:proofErr w:type="spellStart"/>
      <w:r w:rsidRPr="00E704D2">
        <w:rPr>
          <w:rFonts w:ascii="Courier" w:hAnsi="Courier"/>
          <w:sz w:val="16"/>
          <w:szCs w:val="16"/>
        </w:rPr>
        <w:t>org.reactome.fi</w:t>
      </w:r>
      <w:proofErr w:type="gramEnd"/>
      <w:r w:rsidRPr="00E704D2">
        <w:rPr>
          <w:rFonts w:ascii="Courier" w:hAnsi="Courier"/>
          <w:sz w:val="16"/>
          <w:szCs w:val="16"/>
        </w:rPr>
        <w:t>.FINetworkBuilder</w:t>
      </w:r>
      <w:proofErr w:type="spellEnd"/>
      <w:r w:rsidRPr="00E704D2">
        <w:rPr>
          <w:rFonts w:ascii="Courier" w:hAnsi="Courier"/>
          <w:sz w:val="16"/>
          <w:szCs w:val="16"/>
        </w:rPr>
        <w:t xml:space="preserve">  - Running </w:t>
      </w:r>
      <w:proofErr w:type="spellStart"/>
      <w:r w:rsidRPr="00E704D2">
        <w:rPr>
          <w:rFonts w:ascii="Courier" w:hAnsi="Courier"/>
          <w:sz w:val="16"/>
          <w:szCs w:val="16"/>
        </w:rPr>
        <w:t>HiberanteFIReader.generateAccessionToProteinNameMap</w:t>
      </w:r>
      <w:proofErr w:type="spellEnd"/>
      <w:r w:rsidRPr="00E704D2">
        <w:rPr>
          <w:rFonts w:ascii="Courier" w:hAnsi="Courier"/>
          <w:sz w:val="16"/>
          <w:szCs w:val="16"/>
        </w:rPr>
        <w:t>()...</w:t>
      </w:r>
    </w:p>
    <w:p w14:paraId="07F30A83" w14:textId="77777777" w:rsidR="00E54602" w:rsidRPr="00E704D2" w:rsidRDefault="00E54602" w:rsidP="00E54602">
      <w:pPr>
        <w:rPr>
          <w:rFonts w:ascii="Courier" w:hAnsi="Courier"/>
          <w:sz w:val="16"/>
          <w:szCs w:val="16"/>
        </w:rPr>
      </w:pPr>
      <w:r w:rsidRPr="00E704D2">
        <w:rPr>
          <w:rFonts w:ascii="Courier" w:hAnsi="Courier"/>
          <w:sz w:val="16"/>
          <w:szCs w:val="16"/>
        </w:rPr>
        <w:t xml:space="preserve">2012-04-17 17:33:50,353 [main] </w:t>
      </w:r>
      <w:proofErr w:type="gramStart"/>
      <w:r w:rsidRPr="00E704D2">
        <w:rPr>
          <w:rFonts w:ascii="Courier" w:hAnsi="Courier"/>
          <w:sz w:val="16"/>
          <w:szCs w:val="16"/>
        </w:rPr>
        <w:t xml:space="preserve">INFO  </w:t>
      </w:r>
      <w:proofErr w:type="spellStart"/>
      <w:r w:rsidRPr="00E704D2">
        <w:rPr>
          <w:rFonts w:ascii="Courier" w:hAnsi="Courier"/>
          <w:sz w:val="16"/>
          <w:szCs w:val="16"/>
        </w:rPr>
        <w:t>org.reactome.fi</w:t>
      </w:r>
      <w:proofErr w:type="gramEnd"/>
      <w:r w:rsidRPr="00E704D2">
        <w:rPr>
          <w:rFonts w:ascii="Courier" w:hAnsi="Courier"/>
          <w:sz w:val="16"/>
          <w:szCs w:val="16"/>
        </w:rPr>
        <w:t>.FINetworkBuilder</w:t>
      </w:r>
      <w:proofErr w:type="spellEnd"/>
      <w:r w:rsidRPr="00E704D2">
        <w:rPr>
          <w:rFonts w:ascii="Courier" w:hAnsi="Courier"/>
          <w:sz w:val="16"/>
          <w:szCs w:val="16"/>
        </w:rPr>
        <w:t xml:space="preserve">  - Running </w:t>
      </w:r>
      <w:proofErr w:type="spellStart"/>
      <w:r w:rsidRPr="00E704D2">
        <w:rPr>
          <w:rFonts w:ascii="Courier" w:hAnsi="Courier"/>
          <w:sz w:val="16"/>
          <w:szCs w:val="16"/>
        </w:rPr>
        <w:t>ReactomeAnalyzer.generateListOfPathways</w:t>
      </w:r>
      <w:proofErr w:type="spellEnd"/>
      <w:r w:rsidRPr="00E704D2">
        <w:rPr>
          <w:rFonts w:ascii="Courier" w:hAnsi="Courier"/>
          <w:sz w:val="16"/>
          <w:szCs w:val="16"/>
        </w:rPr>
        <w:t>()...</w:t>
      </w:r>
    </w:p>
    <w:p w14:paraId="11E6E563" w14:textId="77777777" w:rsidR="00E54602" w:rsidRPr="00E704D2" w:rsidRDefault="00E54602" w:rsidP="00E54602">
      <w:pPr>
        <w:rPr>
          <w:rFonts w:ascii="Courier" w:hAnsi="Courier"/>
          <w:sz w:val="16"/>
          <w:szCs w:val="16"/>
        </w:rPr>
      </w:pPr>
      <w:r w:rsidRPr="00E704D2">
        <w:rPr>
          <w:rFonts w:ascii="Courier" w:hAnsi="Courier"/>
          <w:sz w:val="16"/>
          <w:szCs w:val="16"/>
        </w:rPr>
        <w:t>Total Pathways: 141</w:t>
      </w:r>
    </w:p>
    <w:p w14:paraId="61FAB75E" w14:textId="77777777" w:rsidR="00E54602" w:rsidRPr="00E704D2" w:rsidRDefault="00E54602" w:rsidP="00E54602">
      <w:pPr>
        <w:rPr>
          <w:rFonts w:ascii="Courier" w:hAnsi="Courier"/>
          <w:sz w:val="16"/>
          <w:szCs w:val="16"/>
        </w:rPr>
      </w:pPr>
      <w:r w:rsidRPr="00E704D2">
        <w:rPr>
          <w:rFonts w:ascii="Courier" w:hAnsi="Courier"/>
          <w:sz w:val="16"/>
          <w:szCs w:val="16"/>
        </w:rPr>
        <w:t xml:space="preserve">2012-04-17 17:34:12,681 [main] </w:t>
      </w:r>
      <w:proofErr w:type="gramStart"/>
      <w:r w:rsidRPr="00E704D2">
        <w:rPr>
          <w:rFonts w:ascii="Courier" w:hAnsi="Courier"/>
          <w:sz w:val="16"/>
          <w:szCs w:val="16"/>
        </w:rPr>
        <w:t xml:space="preserve">INFO  </w:t>
      </w:r>
      <w:proofErr w:type="spellStart"/>
      <w:r w:rsidRPr="00E704D2">
        <w:rPr>
          <w:rFonts w:ascii="Courier" w:hAnsi="Courier"/>
          <w:sz w:val="16"/>
          <w:szCs w:val="16"/>
        </w:rPr>
        <w:t>org.reactome.fi</w:t>
      </w:r>
      <w:proofErr w:type="gramEnd"/>
      <w:r w:rsidRPr="00E704D2">
        <w:rPr>
          <w:rFonts w:ascii="Courier" w:hAnsi="Courier"/>
          <w:sz w:val="16"/>
          <w:szCs w:val="16"/>
        </w:rPr>
        <w:t>.FINetworkBuilder</w:t>
      </w:r>
      <w:proofErr w:type="spellEnd"/>
      <w:r w:rsidRPr="00E704D2">
        <w:rPr>
          <w:rFonts w:ascii="Courier" w:hAnsi="Courier"/>
          <w:sz w:val="16"/>
          <w:szCs w:val="16"/>
        </w:rPr>
        <w:t xml:space="preserve">  - Running </w:t>
      </w:r>
      <w:proofErr w:type="spellStart"/>
      <w:r w:rsidRPr="00E704D2">
        <w:rPr>
          <w:rFonts w:ascii="Courier" w:hAnsi="Courier"/>
          <w:sz w:val="16"/>
          <w:szCs w:val="16"/>
        </w:rPr>
        <w:t>PathwayGeneSetGenerator.generateProteinNameToPathwayMap</w:t>
      </w:r>
      <w:proofErr w:type="spellEnd"/>
      <w:r w:rsidRPr="00E704D2">
        <w:rPr>
          <w:rFonts w:ascii="Courier" w:hAnsi="Courier"/>
          <w:sz w:val="16"/>
          <w:szCs w:val="16"/>
        </w:rPr>
        <w:t>()...</w:t>
      </w:r>
    </w:p>
    <w:p w14:paraId="6A597806" w14:textId="77777777" w:rsidR="00E54602" w:rsidRPr="00E704D2" w:rsidRDefault="00E54602" w:rsidP="00E54602">
      <w:pPr>
        <w:rPr>
          <w:rFonts w:ascii="Courier" w:hAnsi="Courier"/>
          <w:sz w:val="16"/>
          <w:szCs w:val="16"/>
        </w:rPr>
      </w:pPr>
      <w:r w:rsidRPr="00E704D2">
        <w:rPr>
          <w:rFonts w:ascii="Courier" w:hAnsi="Courier"/>
          <w:sz w:val="16"/>
          <w:szCs w:val="16"/>
        </w:rPr>
        <w:t>……</w:t>
      </w:r>
    </w:p>
    <w:p w14:paraId="0536AA7E" w14:textId="77777777" w:rsidR="00055F05" w:rsidRDefault="00055F05" w:rsidP="005439C5"/>
    <w:p w14:paraId="087A3003" w14:textId="6D615586" w:rsidR="00A120AB" w:rsidRDefault="00D0459D" w:rsidP="003377E4">
      <w:pPr>
        <w:pStyle w:val="ListParagraph"/>
        <w:numPr>
          <w:ilvl w:val="1"/>
          <w:numId w:val="17"/>
        </w:numPr>
      </w:pPr>
      <w:r w:rsidRPr="00686B49">
        <w:rPr>
          <w:highlight w:val="yellow"/>
        </w:rPr>
        <w:t xml:space="preserve">This step has been disabled in 2020 since </w:t>
      </w:r>
      <w:proofErr w:type="spellStart"/>
      <w:r w:rsidRPr="00686B49">
        <w:rPr>
          <w:highlight w:val="yellow"/>
        </w:rPr>
        <w:t>HotNet</w:t>
      </w:r>
      <w:proofErr w:type="spellEnd"/>
      <w:r w:rsidRPr="00686B49">
        <w:rPr>
          <w:highlight w:val="yellow"/>
        </w:rPr>
        <w:t xml:space="preserve"> is not supported any more:</w:t>
      </w:r>
      <w:r>
        <w:t xml:space="preserve"> </w:t>
      </w:r>
      <w:r w:rsidR="008560E6">
        <w:t xml:space="preserve">The </w:t>
      </w:r>
      <w:r w:rsidR="00A1071F">
        <w:t>following</w:t>
      </w:r>
      <w:r w:rsidR="008560E6">
        <w:t xml:space="preserve"> two method calls at this step are related to create a matrix and heat kernel using R at the OICR cluster. </w:t>
      </w:r>
      <w:r w:rsidR="00733496">
        <w:t xml:space="preserve">The </w:t>
      </w:r>
      <w:r w:rsidR="00082170">
        <w:t>second method</w:t>
      </w:r>
      <w:r w:rsidR="00733496">
        <w:t xml:space="preserve"> should not be run at the first time:</w:t>
      </w:r>
    </w:p>
    <w:p w14:paraId="2AA57DBF" w14:textId="77777777" w:rsidR="00E85F16" w:rsidRDefault="00E85F16" w:rsidP="00E85F16"/>
    <w:p w14:paraId="1C6497A0" w14:textId="77777777" w:rsidR="002C51BA" w:rsidRPr="002C51BA" w:rsidRDefault="002C51BA" w:rsidP="002C51BA">
      <w:pPr>
        <w:autoSpaceDE w:val="0"/>
        <w:autoSpaceDN w:val="0"/>
        <w:adjustRightInd w:val="0"/>
        <w:rPr>
          <w:rFonts w:ascii="Monaco" w:hAnsi="Monaco" w:cs="Monaco"/>
          <w:sz w:val="16"/>
          <w:szCs w:val="16"/>
        </w:rPr>
      </w:pPr>
      <w:r w:rsidRPr="002C51BA">
        <w:rPr>
          <w:rFonts w:ascii="Monaco" w:hAnsi="Monaco" w:cs="Monaco"/>
          <w:color w:val="000000"/>
          <w:sz w:val="16"/>
          <w:szCs w:val="16"/>
        </w:rPr>
        <w:t xml:space="preserve">        </w:t>
      </w:r>
      <w:proofErr w:type="spellStart"/>
      <w:r w:rsidRPr="002C51BA">
        <w:rPr>
          <w:rFonts w:ascii="Monaco" w:hAnsi="Monaco" w:cs="Monaco"/>
          <w:color w:val="000000"/>
          <w:sz w:val="16"/>
          <w:szCs w:val="16"/>
        </w:rPr>
        <w:t>HotNetMatrixCalculator</w:t>
      </w:r>
      <w:proofErr w:type="spellEnd"/>
      <w:r w:rsidRPr="002C51BA">
        <w:rPr>
          <w:rFonts w:ascii="Monaco" w:hAnsi="Monaco" w:cs="Monaco"/>
          <w:color w:val="000000"/>
          <w:sz w:val="16"/>
          <w:szCs w:val="16"/>
        </w:rPr>
        <w:t xml:space="preserve"> </w:t>
      </w:r>
      <w:proofErr w:type="spellStart"/>
      <w:r w:rsidRPr="002C51BA">
        <w:rPr>
          <w:rFonts w:ascii="Monaco" w:hAnsi="Monaco" w:cs="Monaco"/>
          <w:color w:val="6A3E3E"/>
          <w:sz w:val="16"/>
          <w:szCs w:val="16"/>
        </w:rPr>
        <w:t>hotnetMatrixCalculator</w:t>
      </w:r>
      <w:proofErr w:type="spellEnd"/>
      <w:r w:rsidRPr="002C51BA">
        <w:rPr>
          <w:rFonts w:ascii="Monaco" w:hAnsi="Monaco" w:cs="Monaco"/>
          <w:color w:val="000000"/>
          <w:sz w:val="16"/>
          <w:szCs w:val="16"/>
        </w:rPr>
        <w:t xml:space="preserve"> = </w:t>
      </w:r>
      <w:r w:rsidRPr="002C51BA">
        <w:rPr>
          <w:rFonts w:ascii="Monaco" w:hAnsi="Monaco" w:cs="Monaco"/>
          <w:b/>
          <w:bCs/>
          <w:color w:val="7F0055"/>
          <w:sz w:val="16"/>
          <w:szCs w:val="16"/>
        </w:rPr>
        <w:t>new</w:t>
      </w:r>
      <w:r w:rsidRPr="002C51BA">
        <w:rPr>
          <w:rFonts w:ascii="Monaco" w:hAnsi="Monaco" w:cs="Monaco"/>
          <w:color w:val="000000"/>
          <w:sz w:val="16"/>
          <w:szCs w:val="16"/>
        </w:rPr>
        <w:t xml:space="preserve"> </w:t>
      </w:r>
      <w:proofErr w:type="spellStart"/>
      <w:proofErr w:type="gramStart"/>
      <w:r w:rsidRPr="002C51BA">
        <w:rPr>
          <w:rFonts w:ascii="Monaco" w:hAnsi="Monaco" w:cs="Monaco"/>
          <w:color w:val="000000"/>
          <w:sz w:val="16"/>
          <w:szCs w:val="16"/>
        </w:rPr>
        <w:t>HotNetMatrixCalculator</w:t>
      </w:r>
      <w:proofErr w:type="spellEnd"/>
      <w:r w:rsidRPr="002C51BA">
        <w:rPr>
          <w:rFonts w:ascii="Monaco" w:hAnsi="Monaco" w:cs="Monaco"/>
          <w:color w:val="000000"/>
          <w:sz w:val="16"/>
          <w:szCs w:val="16"/>
        </w:rPr>
        <w:t>(</w:t>
      </w:r>
      <w:proofErr w:type="gramEnd"/>
      <w:r w:rsidRPr="002C51BA">
        <w:rPr>
          <w:rFonts w:ascii="Monaco" w:hAnsi="Monaco" w:cs="Monaco"/>
          <w:color w:val="000000"/>
          <w:sz w:val="16"/>
          <w:szCs w:val="16"/>
        </w:rPr>
        <w:t>);</w:t>
      </w:r>
    </w:p>
    <w:p w14:paraId="147A4156" w14:textId="5A19981C" w:rsidR="002C51BA" w:rsidRPr="002C51BA" w:rsidRDefault="002C51BA" w:rsidP="002C51BA">
      <w:pPr>
        <w:rPr>
          <w:sz w:val="16"/>
          <w:szCs w:val="16"/>
        </w:rPr>
      </w:pPr>
      <w:r w:rsidRPr="002C51BA">
        <w:rPr>
          <w:rFonts w:ascii="Monaco" w:hAnsi="Monaco" w:cs="Monaco"/>
          <w:color w:val="000000"/>
          <w:sz w:val="16"/>
          <w:szCs w:val="16"/>
        </w:rPr>
        <w:t xml:space="preserve">        </w:t>
      </w:r>
      <w:proofErr w:type="spellStart"/>
      <w:r w:rsidRPr="002C51BA">
        <w:rPr>
          <w:rFonts w:ascii="Monaco" w:hAnsi="Monaco" w:cs="Monaco"/>
          <w:color w:val="6A3E3E"/>
          <w:sz w:val="16"/>
          <w:szCs w:val="16"/>
        </w:rPr>
        <w:t>hotnetMatrixCalculator</w:t>
      </w:r>
      <w:r w:rsidRPr="002C51BA">
        <w:rPr>
          <w:rFonts w:ascii="Monaco" w:hAnsi="Monaco" w:cs="Monaco"/>
          <w:color w:val="000000"/>
          <w:sz w:val="16"/>
          <w:szCs w:val="16"/>
        </w:rPr>
        <w:t>.</w:t>
      </w:r>
      <w:r w:rsidRPr="002C51BA">
        <w:rPr>
          <w:rFonts w:ascii="Monaco" w:hAnsi="Monaco" w:cs="Monaco"/>
          <w:color w:val="000000"/>
          <w:sz w:val="16"/>
          <w:szCs w:val="16"/>
          <w:highlight w:val="lightGray"/>
        </w:rPr>
        <w:t>testCalculateHeatKernel</w:t>
      </w:r>
      <w:proofErr w:type="spellEnd"/>
      <w:r w:rsidRPr="002C51BA">
        <w:rPr>
          <w:rFonts w:ascii="Monaco" w:hAnsi="Monaco" w:cs="Monaco"/>
          <w:color w:val="000000"/>
          <w:sz w:val="16"/>
          <w:szCs w:val="16"/>
        </w:rPr>
        <w:t>();</w:t>
      </w:r>
    </w:p>
    <w:p w14:paraId="68911E0E" w14:textId="77777777" w:rsidR="00E85F16" w:rsidRPr="00E85F16" w:rsidRDefault="00E85F16" w:rsidP="00E85F16">
      <w:pPr>
        <w:widowControl w:val="0"/>
        <w:autoSpaceDE w:val="0"/>
        <w:autoSpaceDN w:val="0"/>
        <w:adjustRightInd w:val="0"/>
        <w:rPr>
          <w:rFonts w:ascii="Monaco" w:hAnsi="Monaco" w:cs="Monaco"/>
          <w:sz w:val="16"/>
          <w:szCs w:val="16"/>
        </w:rPr>
      </w:pPr>
      <w:r w:rsidRPr="00E85F16">
        <w:rPr>
          <w:rFonts w:ascii="Monaco" w:hAnsi="Monaco" w:cs="Monaco"/>
          <w:color w:val="000000"/>
          <w:sz w:val="16"/>
          <w:szCs w:val="16"/>
        </w:rPr>
        <w:t xml:space="preserve">        </w:t>
      </w:r>
      <w:r w:rsidRPr="00E85F16">
        <w:rPr>
          <w:rFonts w:ascii="Monaco" w:hAnsi="Monaco" w:cs="Monaco"/>
          <w:color w:val="3F7F5F"/>
          <w:sz w:val="16"/>
          <w:szCs w:val="16"/>
        </w:rPr>
        <w:t>// The following method should be called after the kernel file was generated from using R</w:t>
      </w:r>
    </w:p>
    <w:p w14:paraId="6FC3BAF5" w14:textId="223AFD58" w:rsidR="00E85F16" w:rsidRPr="00E85F16" w:rsidRDefault="00E85F16" w:rsidP="00E85F16">
      <w:pPr>
        <w:rPr>
          <w:sz w:val="16"/>
          <w:szCs w:val="16"/>
        </w:rPr>
      </w:pPr>
      <w:r w:rsidRPr="00E85F16">
        <w:rPr>
          <w:rFonts w:ascii="Monaco" w:hAnsi="Monaco" w:cs="Monaco"/>
          <w:color w:val="3F7F5F"/>
          <w:sz w:val="16"/>
          <w:szCs w:val="16"/>
        </w:rPr>
        <w:t xml:space="preserve">//        </w:t>
      </w:r>
      <w:proofErr w:type="spellStart"/>
      <w:r w:rsidRPr="00E85F16">
        <w:rPr>
          <w:rFonts w:ascii="Monaco" w:hAnsi="Monaco" w:cs="Monaco"/>
          <w:color w:val="3F7F5F"/>
          <w:sz w:val="16"/>
          <w:szCs w:val="16"/>
        </w:rPr>
        <w:t>hotnetMatrixCalculator.generateSerializedMatrixFile</w:t>
      </w:r>
      <w:proofErr w:type="spellEnd"/>
      <w:r w:rsidRPr="00E85F16">
        <w:rPr>
          <w:rFonts w:ascii="Monaco" w:hAnsi="Monaco" w:cs="Monaco"/>
          <w:color w:val="3F7F5F"/>
          <w:sz w:val="16"/>
          <w:szCs w:val="16"/>
        </w:rPr>
        <w:t>();</w:t>
      </w:r>
    </w:p>
    <w:p w14:paraId="42E83BCB" w14:textId="77777777" w:rsidR="00E85F16" w:rsidRDefault="00E85F16" w:rsidP="00E85F16"/>
    <w:p w14:paraId="5290870E" w14:textId="371BD111" w:rsidR="00A120AB" w:rsidRDefault="001F5562" w:rsidP="005439C5">
      <w:r>
        <w:t xml:space="preserve">The generated matrix file, </w:t>
      </w:r>
      <w:proofErr w:type="spellStart"/>
      <w:r w:rsidR="00776025">
        <w:t>HotNet_L_matrix</w:t>
      </w:r>
      <w:proofErr w:type="spellEnd"/>
      <w:r w:rsidR="00776025">
        <w:t>_{year}</w:t>
      </w:r>
      <w:r w:rsidR="00117C93" w:rsidRPr="00117C93">
        <w:t>.txt</w:t>
      </w:r>
      <w:r w:rsidR="00117C93">
        <w:t xml:space="preserve">, should be zipped and moved to the cluster and processed by the script, </w:t>
      </w:r>
      <w:r w:rsidR="00117C93" w:rsidRPr="001B7B94">
        <w:rPr>
          <w:rFonts w:ascii="Menlo Regular" w:hAnsi="Menlo Regular" w:cs="Menlo Regular"/>
          <w:color w:val="000000"/>
          <w:sz w:val="20"/>
          <w:szCs w:val="20"/>
        </w:rPr>
        <w:t>runHeatKernel_R.sh</w:t>
      </w:r>
      <w:r w:rsidR="00117C93" w:rsidRPr="001B7B94">
        <w:rPr>
          <w:sz w:val="20"/>
          <w:szCs w:val="20"/>
        </w:rPr>
        <w:t>,</w:t>
      </w:r>
      <w:r w:rsidR="00117C93">
        <w:t xml:space="preserve"> in directory, ~/home/caBigR3. The script should be modified based on the actual file names, and submit using this: </w:t>
      </w:r>
      <w:proofErr w:type="spellStart"/>
      <w:r w:rsidR="00117C93">
        <w:t>qsub</w:t>
      </w:r>
      <w:proofErr w:type="spellEnd"/>
      <w:r w:rsidR="00117C93">
        <w:t xml:space="preserve"> </w:t>
      </w:r>
      <w:r w:rsidR="001C6317">
        <w:t xml:space="preserve">–l </w:t>
      </w:r>
      <w:proofErr w:type="spellStart"/>
      <w:r w:rsidR="001C6317">
        <w:t>h_vmem</w:t>
      </w:r>
      <w:proofErr w:type="spellEnd"/>
      <w:r w:rsidR="001C6317">
        <w:t xml:space="preserve">=16G </w:t>
      </w:r>
      <w:r w:rsidR="00117C93">
        <w:t>runHeatKernel_R.sh.</w:t>
      </w:r>
      <w:r w:rsidR="001B7B94">
        <w:t xml:space="preserve"> The results should be copied back and then ran the above method</w:t>
      </w:r>
      <w:r w:rsidR="00014353">
        <w:t xml:space="preserve"> (second method)</w:t>
      </w:r>
      <w:r w:rsidR="00F719EF">
        <w:t>.</w:t>
      </w:r>
    </w:p>
    <w:p w14:paraId="41305902" w14:textId="76D387C7" w:rsidR="009275D6" w:rsidRDefault="009275D6" w:rsidP="005439C5"/>
    <w:p w14:paraId="6AA54F01" w14:textId="77777777" w:rsidR="001F47AF" w:rsidRDefault="00261FDD" w:rsidP="009275D6">
      <w:pPr>
        <w:pStyle w:val="ListParagraph"/>
        <w:numPr>
          <w:ilvl w:val="1"/>
          <w:numId w:val="17"/>
        </w:numPr>
      </w:pPr>
      <w:r>
        <w:t xml:space="preserve">The web application for </w:t>
      </w:r>
      <w:proofErr w:type="spellStart"/>
      <w:r>
        <w:t>ReactomeFIViz</w:t>
      </w:r>
      <w:proofErr w:type="spellEnd"/>
      <w:r>
        <w:t xml:space="preserve"> needs the annotated FI file, FIsInGene_xxxx_with_annotations.txt too. This file is generated by using the method </w:t>
      </w:r>
      <w:proofErr w:type="gramStart"/>
      <w:r>
        <w:t>org.reactome.r3.fi.InteractionAnnotator.annotateAllFIs</w:t>
      </w:r>
      <w:proofErr w:type="gramEnd"/>
      <w:r>
        <w:t xml:space="preserve">() in the </w:t>
      </w:r>
      <w:proofErr w:type="spellStart"/>
      <w:r>
        <w:t>FIVizWS_corews</w:t>
      </w:r>
      <w:proofErr w:type="spellEnd"/>
      <w:r>
        <w:t xml:space="preserve"> project. </w:t>
      </w:r>
      <w:r w:rsidR="00ED5113">
        <w:t>There are some interactions may not be annotated, which may be mixed with known types and should be manually fixed</w:t>
      </w:r>
      <w:r w:rsidR="00EF3924">
        <w:t xml:space="preserve">. </w:t>
      </w:r>
    </w:p>
    <w:p w14:paraId="3C498AB3" w14:textId="6FD1609D" w:rsidR="0044050F" w:rsidRPr="00216566" w:rsidRDefault="0044050F" w:rsidP="001F47AF">
      <w:pPr>
        <w:pStyle w:val="ListParagraph"/>
        <w:numPr>
          <w:ilvl w:val="2"/>
          <w:numId w:val="17"/>
        </w:numPr>
      </w:pPr>
      <w:r w:rsidRPr="00216566">
        <w:lastRenderedPageBreak/>
        <w:t>To run this, make sure the databases are correctly configured, i.e. making sure the newly generated databases are pointed in the hibernate configuration file.</w:t>
      </w:r>
    </w:p>
    <w:p w14:paraId="164D33A9" w14:textId="0014E2B3" w:rsidR="001F47AF" w:rsidRDefault="00DB5A59" w:rsidP="001F47AF">
      <w:pPr>
        <w:pStyle w:val="ListParagraph"/>
        <w:numPr>
          <w:ilvl w:val="2"/>
          <w:numId w:val="17"/>
        </w:numPr>
        <w:rPr>
          <w:highlight w:val="yellow"/>
        </w:rPr>
      </w:pPr>
      <w:r w:rsidRPr="00082C8C">
        <w:rPr>
          <w:highlight w:val="yellow"/>
        </w:rPr>
        <w:t xml:space="preserve">Make sure the InteractionTypeMapper.xml file is updated to the file having the same name in the </w:t>
      </w:r>
      <w:proofErr w:type="spellStart"/>
      <w:r w:rsidRPr="00082C8C">
        <w:rPr>
          <w:highlight w:val="yellow"/>
        </w:rPr>
        <w:t>FINetworkBuild</w:t>
      </w:r>
      <w:proofErr w:type="spellEnd"/>
      <w:r w:rsidRPr="00082C8C">
        <w:rPr>
          <w:highlight w:val="yellow"/>
        </w:rPr>
        <w:t xml:space="preserve"> project.</w:t>
      </w:r>
      <w:r w:rsidR="003E69D4" w:rsidRPr="00082C8C">
        <w:rPr>
          <w:highlight w:val="yellow"/>
        </w:rPr>
        <w:t xml:space="preserve"> This file should be copied into the webapp/WEB-INF folder.</w:t>
      </w:r>
    </w:p>
    <w:p w14:paraId="60176A32" w14:textId="348CEA12" w:rsidR="00ED660C" w:rsidRDefault="00ED660C" w:rsidP="001F47AF">
      <w:pPr>
        <w:pStyle w:val="ListParagraph"/>
        <w:numPr>
          <w:ilvl w:val="2"/>
          <w:numId w:val="17"/>
        </w:numPr>
        <w:rPr>
          <w:highlight w:val="yellow"/>
        </w:rPr>
      </w:pPr>
      <w:r>
        <w:rPr>
          <w:highlight w:val="yellow"/>
        </w:rPr>
        <w:t xml:space="preserve">About 10 extracted FIs have no types because of gene name changes during sequence-based normalization (e.g. CALM1 </w:t>
      </w:r>
      <w:proofErr w:type="spellStart"/>
      <w:r>
        <w:rPr>
          <w:highlight w:val="yellow"/>
        </w:rPr>
        <w:t>nd</w:t>
      </w:r>
      <w:proofErr w:type="spellEnd"/>
      <w:r>
        <w:rPr>
          <w:highlight w:val="yellow"/>
        </w:rPr>
        <w:t xml:space="preserve"> CALM3 have the same sequence, causing ENCODE </w:t>
      </w:r>
      <w:proofErr w:type="spellStart"/>
      <w:r>
        <w:rPr>
          <w:highlight w:val="yellow"/>
        </w:rPr>
        <w:t>TargetedInteractions</w:t>
      </w:r>
      <w:proofErr w:type="spellEnd"/>
      <w:r>
        <w:rPr>
          <w:highlight w:val="yellow"/>
        </w:rPr>
        <w:t xml:space="preserve"> for CALM1 swapped). You may copy annotations from the previous year’s version or manually annotate them based on the original types in the </w:t>
      </w:r>
      <w:r w:rsidR="00247FE6">
        <w:rPr>
          <w:highlight w:val="yellow"/>
        </w:rPr>
        <w:t>database.</w:t>
      </w:r>
    </w:p>
    <w:p w14:paraId="1CFC9161" w14:textId="19F0A996" w:rsidR="00F651D6" w:rsidRPr="00082C8C" w:rsidRDefault="00F651D6" w:rsidP="001F47AF">
      <w:pPr>
        <w:pStyle w:val="ListParagraph"/>
        <w:numPr>
          <w:ilvl w:val="2"/>
          <w:numId w:val="17"/>
        </w:numPr>
        <w:rPr>
          <w:highlight w:val="yellow"/>
        </w:rPr>
      </w:pPr>
      <w:r>
        <w:rPr>
          <w:highlight w:val="yellow"/>
        </w:rPr>
        <w:t xml:space="preserve">This is a long process, taking about 2.5 hours. </w:t>
      </w:r>
    </w:p>
    <w:p w14:paraId="53A0A633" w14:textId="5514D13C" w:rsidR="00657549" w:rsidRDefault="00657549" w:rsidP="005439C5"/>
    <w:p w14:paraId="1AABDB6B" w14:textId="7D17F958" w:rsidR="00657549" w:rsidRDefault="00C556DE" w:rsidP="00C556DE">
      <w:pPr>
        <w:pStyle w:val="ListParagraph"/>
        <w:numPr>
          <w:ilvl w:val="0"/>
          <w:numId w:val="17"/>
        </w:numPr>
      </w:pPr>
      <w:proofErr w:type="spellStart"/>
      <w:r w:rsidRPr="00157241">
        <w:rPr>
          <w:b/>
        </w:rPr>
        <w:t>CompareFilesToPreviousVersion</w:t>
      </w:r>
      <w:proofErr w:type="spellEnd"/>
      <w:r>
        <w:t>:</w:t>
      </w:r>
    </w:p>
    <w:p w14:paraId="1BC5919E" w14:textId="2536ED5C" w:rsidR="00C556DE" w:rsidRDefault="00157241" w:rsidP="00C556DE">
      <w:pPr>
        <w:pStyle w:val="ListParagraph"/>
        <w:numPr>
          <w:ilvl w:val="1"/>
          <w:numId w:val="17"/>
        </w:numPr>
      </w:pPr>
      <w:r>
        <w:t xml:space="preserve">This method was added later on to check how similar the new version of the </w:t>
      </w:r>
      <w:proofErr w:type="spellStart"/>
      <w:r>
        <w:t>FINetwork</w:t>
      </w:r>
      <w:proofErr w:type="spellEnd"/>
      <w:r>
        <w:t>, along with files generated for the web application, to previous one</w:t>
      </w:r>
    </w:p>
    <w:p w14:paraId="0E505638" w14:textId="148ACE0A" w:rsidR="005F1BF8" w:rsidRDefault="005F1BF8" w:rsidP="005F1BF8">
      <w:pPr>
        <w:pStyle w:val="ListParagraph"/>
        <w:numPr>
          <w:ilvl w:val="1"/>
          <w:numId w:val="17"/>
        </w:numPr>
      </w:pPr>
      <w:r>
        <w:t>Output from this method run is something like this (partial results):</w:t>
      </w:r>
    </w:p>
    <w:p w14:paraId="2C0F0CA2" w14:textId="550CF33D" w:rsidR="005F1BF8" w:rsidRDefault="005F1BF8" w:rsidP="005F1BF8"/>
    <w:p w14:paraId="0DD1515A" w14:textId="77777777" w:rsidR="006266C6" w:rsidRPr="006266C6" w:rsidRDefault="006266C6" w:rsidP="006266C6">
      <w:pPr>
        <w:autoSpaceDE w:val="0"/>
        <w:autoSpaceDN w:val="0"/>
        <w:adjustRightInd w:val="0"/>
        <w:rPr>
          <w:rFonts w:ascii="Monaco" w:hAnsi="Monaco" w:cs="Monaco"/>
          <w:sz w:val="16"/>
          <w:szCs w:val="16"/>
        </w:rPr>
      </w:pPr>
      <w:r w:rsidRPr="006266C6">
        <w:rPr>
          <w:rFonts w:ascii="Monaco" w:hAnsi="Monaco" w:cs="Monaco"/>
          <w:color w:val="000000"/>
          <w:sz w:val="16"/>
          <w:szCs w:val="16"/>
        </w:rPr>
        <w:tab/>
        <w:t>2018</w:t>
      </w:r>
      <w:r w:rsidRPr="006266C6">
        <w:rPr>
          <w:rFonts w:ascii="Monaco" w:hAnsi="Monaco" w:cs="Monaco"/>
          <w:color w:val="000000"/>
          <w:sz w:val="16"/>
          <w:szCs w:val="16"/>
        </w:rPr>
        <w:tab/>
        <w:t>2017</w:t>
      </w:r>
    </w:p>
    <w:p w14:paraId="322A9528" w14:textId="77777777" w:rsidR="006266C6" w:rsidRPr="006266C6" w:rsidRDefault="006266C6" w:rsidP="006266C6">
      <w:pPr>
        <w:autoSpaceDE w:val="0"/>
        <w:autoSpaceDN w:val="0"/>
        <w:adjustRightInd w:val="0"/>
        <w:rPr>
          <w:rFonts w:ascii="Monaco" w:hAnsi="Monaco" w:cs="Monaco"/>
          <w:sz w:val="16"/>
          <w:szCs w:val="16"/>
        </w:rPr>
      </w:pPr>
      <w:r w:rsidRPr="006266C6">
        <w:rPr>
          <w:rFonts w:ascii="Monaco" w:hAnsi="Monaco" w:cs="Monaco"/>
          <w:color w:val="000000"/>
          <w:sz w:val="16"/>
          <w:szCs w:val="16"/>
        </w:rPr>
        <w:t>BP_Domain_Shared_Pairs.txt</w:t>
      </w:r>
      <w:r w:rsidRPr="006266C6">
        <w:rPr>
          <w:rFonts w:ascii="Monaco" w:hAnsi="Monaco" w:cs="Monaco"/>
          <w:color w:val="000000"/>
          <w:sz w:val="16"/>
          <w:szCs w:val="16"/>
        </w:rPr>
        <w:tab/>
        <w:t>5600374</w:t>
      </w:r>
      <w:r w:rsidRPr="006266C6">
        <w:rPr>
          <w:rFonts w:ascii="Monaco" w:hAnsi="Monaco" w:cs="Monaco"/>
          <w:color w:val="000000"/>
          <w:sz w:val="16"/>
          <w:szCs w:val="16"/>
        </w:rPr>
        <w:tab/>
        <w:t>4252882</w:t>
      </w:r>
    </w:p>
    <w:p w14:paraId="26A8E07F" w14:textId="77777777" w:rsidR="006266C6" w:rsidRPr="006266C6" w:rsidRDefault="006266C6" w:rsidP="006266C6">
      <w:pPr>
        <w:autoSpaceDE w:val="0"/>
        <w:autoSpaceDN w:val="0"/>
        <w:adjustRightInd w:val="0"/>
        <w:rPr>
          <w:rFonts w:ascii="Monaco" w:hAnsi="Monaco" w:cs="Monaco"/>
          <w:sz w:val="16"/>
          <w:szCs w:val="16"/>
        </w:rPr>
      </w:pPr>
      <w:proofErr w:type="spellStart"/>
      <w:r w:rsidRPr="006266C6">
        <w:rPr>
          <w:rFonts w:ascii="Monaco" w:hAnsi="Monaco" w:cs="Monaco"/>
          <w:color w:val="000000"/>
          <w:sz w:val="16"/>
          <w:szCs w:val="16"/>
        </w:rPr>
        <w:t>CGISurvivalAnalysis.R</w:t>
      </w:r>
      <w:proofErr w:type="spellEnd"/>
      <w:r w:rsidRPr="006266C6">
        <w:rPr>
          <w:rFonts w:ascii="Monaco" w:hAnsi="Monaco" w:cs="Monaco"/>
          <w:color w:val="000000"/>
          <w:sz w:val="16"/>
          <w:szCs w:val="16"/>
        </w:rPr>
        <w:tab/>
        <w:t>5731</w:t>
      </w:r>
      <w:r w:rsidRPr="006266C6">
        <w:rPr>
          <w:rFonts w:ascii="Monaco" w:hAnsi="Monaco" w:cs="Monaco"/>
          <w:color w:val="000000"/>
          <w:sz w:val="16"/>
          <w:szCs w:val="16"/>
        </w:rPr>
        <w:tab/>
        <w:t>5731</w:t>
      </w:r>
    </w:p>
    <w:p w14:paraId="37B92E1F" w14:textId="77777777" w:rsidR="006266C6" w:rsidRPr="006266C6" w:rsidRDefault="006266C6" w:rsidP="006266C6">
      <w:pPr>
        <w:autoSpaceDE w:val="0"/>
        <w:autoSpaceDN w:val="0"/>
        <w:adjustRightInd w:val="0"/>
        <w:rPr>
          <w:rFonts w:ascii="Monaco" w:hAnsi="Monaco" w:cs="Monaco"/>
          <w:sz w:val="16"/>
          <w:szCs w:val="16"/>
        </w:rPr>
      </w:pPr>
      <w:r w:rsidRPr="006266C6">
        <w:rPr>
          <w:rFonts w:ascii="Monaco" w:hAnsi="Monaco" w:cs="Monaco"/>
          <w:color w:val="000000"/>
          <w:sz w:val="16"/>
          <w:szCs w:val="16"/>
        </w:rPr>
        <w:t>Combined_Logging.txt</w:t>
      </w:r>
      <w:r w:rsidRPr="006266C6">
        <w:rPr>
          <w:rFonts w:ascii="Monaco" w:hAnsi="Monaco" w:cs="Monaco"/>
          <w:color w:val="000000"/>
          <w:sz w:val="16"/>
          <w:szCs w:val="16"/>
        </w:rPr>
        <w:tab/>
        <w:t>2463140</w:t>
      </w:r>
      <w:r w:rsidRPr="006266C6">
        <w:rPr>
          <w:rFonts w:ascii="Monaco" w:hAnsi="Monaco" w:cs="Monaco"/>
          <w:color w:val="000000"/>
          <w:sz w:val="16"/>
          <w:szCs w:val="16"/>
        </w:rPr>
        <w:tab/>
        <w:t>39094755</w:t>
      </w:r>
    </w:p>
    <w:p w14:paraId="562B27C3" w14:textId="77777777" w:rsidR="006266C6" w:rsidRPr="006266C6" w:rsidRDefault="006266C6" w:rsidP="006266C6">
      <w:pPr>
        <w:autoSpaceDE w:val="0"/>
        <w:autoSpaceDN w:val="0"/>
        <w:adjustRightInd w:val="0"/>
        <w:rPr>
          <w:rFonts w:ascii="Monaco" w:hAnsi="Monaco" w:cs="Monaco"/>
          <w:sz w:val="16"/>
          <w:szCs w:val="16"/>
        </w:rPr>
      </w:pPr>
      <w:r w:rsidRPr="006266C6">
        <w:rPr>
          <w:rFonts w:ascii="Monaco" w:hAnsi="Monaco" w:cs="Monaco"/>
          <w:color w:val="000000"/>
          <w:sz w:val="16"/>
          <w:szCs w:val="16"/>
        </w:rPr>
        <w:t>FI_2017.sql</w:t>
      </w:r>
      <w:r w:rsidRPr="006266C6">
        <w:rPr>
          <w:rFonts w:ascii="Monaco" w:hAnsi="Monaco" w:cs="Monaco"/>
          <w:color w:val="000000"/>
          <w:sz w:val="16"/>
          <w:szCs w:val="16"/>
        </w:rPr>
        <w:tab/>
        <w:t>NA</w:t>
      </w:r>
      <w:r w:rsidRPr="006266C6">
        <w:rPr>
          <w:rFonts w:ascii="Monaco" w:hAnsi="Monaco" w:cs="Monaco"/>
          <w:color w:val="000000"/>
          <w:sz w:val="16"/>
          <w:szCs w:val="16"/>
        </w:rPr>
        <w:tab/>
        <w:t>37300517</w:t>
      </w:r>
    </w:p>
    <w:p w14:paraId="50A14F23" w14:textId="77777777" w:rsidR="006266C6" w:rsidRPr="006266C6" w:rsidRDefault="006266C6" w:rsidP="006266C6">
      <w:pPr>
        <w:autoSpaceDE w:val="0"/>
        <w:autoSpaceDN w:val="0"/>
        <w:adjustRightInd w:val="0"/>
        <w:rPr>
          <w:rFonts w:ascii="Monaco" w:hAnsi="Monaco" w:cs="Monaco"/>
          <w:sz w:val="16"/>
          <w:szCs w:val="16"/>
        </w:rPr>
      </w:pPr>
      <w:r w:rsidRPr="006266C6">
        <w:rPr>
          <w:rFonts w:ascii="Monaco" w:hAnsi="Monaco" w:cs="Monaco"/>
          <w:color w:val="000000"/>
          <w:sz w:val="16"/>
          <w:szCs w:val="16"/>
        </w:rPr>
        <w:t>FI_2017_Numbers.pptx</w:t>
      </w:r>
      <w:r w:rsidRPr="006266C6">
        <w:rPr>
          <w:rFonts w:ascii="Monaco" w:hAnsi="Monaco" w:cs="Monaco"/>
          <w:color w:val="000000"/>
          <w:sz w:val="16"/>
          <w:szCs w:val="16"/>
        </w:rPr>
        <w:tab/>
        <w:t>NA</w:t>
      </w:r>
      <w:r w:rsidRPr="006266C6">
        <w:rPr>
          <w:rFonts w:ascii="Monaco" w:hAnsi="Monaco" w:cs="Monaco"/>
          <w:color w:val="000000"/>
          <w:sz w:val="16"/>
          <w:szCs w:val="16"/>
        </w:rPr>
        <w:tab/>
        <w:t>54591</w:t>
      </w:r>
    </w:p>
    <w:p w14:paraId="5765CFC0" w14:textId="77777777" w:rsidR="006266C6" w:rsidRPr="006266C6" w:rsidRDefault="006266C6" w:rsidP="006266C6">
      <w:pPr>
        <w:autoSpaceDE w:val="0"/>
        <w:autoSpaceDN w:val="0"/>
        <w:adjustRightInd w:val="0"/>
        <w:rPr>
          <w:rFonts w:ascii="Monaco" w:hAnsi="Monaco" w:cs="Monaco"/>
          <w:sz w:val="16"/>
          <w:szCs w:val="16"/>
        </w:rPr>
      </w:pPr>
      <w:r w:rsidRPr="006266C6">
        <w:rPr>
          <w:rFonts w:ascii="Monaco" w:hAnsi="Monaco" w:cs="Monaco"/>
          <w:color w:val="000000"/>
          <w:sz w:val="16"/>
          <w:szCs w:val="16"/>
        </w:rPr>
        <w:t>FI_2018.sql</w:t>
      </w:r>
      <w:r w:rsidRPr="006266C6">
        <w:rPr>
          <w:rFonts w:ascii="Monaco" w:hAnsi="Monaco" w:cs="Monaco"/>
          <w:color w:val="000000"/>
          <w:sz w:val="16"/>
          <w:szCs w:val="16"/>
        </w:rPr>
        <w:tab/>
        <w:t>54204498</w:t>
      </w:r>
      <w:r w:rsidRPr="006266C6">
        <w:rPr>
          <w:rFonts w:ascii="Monaco" w:hAnsi="Monaco" w:cs="Monaco"/>
          <w:color w:val="000000"/>
          <w:sz w:val="16"/>
          <w:szCs w:val="16"/>
        </w:rPr>
        <w:tab/>
        <w:t>NA</w:t>
      </w:r>
    </w:p>
    <w:p w14:paraId="77DFD103" w14:textId="77777777" w:rsidR="006266C6" w:rsidRPr="006266C6" w:rsidRDefault="006266C6" w:rsidP="006266C6">
      <w:pPr>
        <w:autoSpaceDE w:val="0"/>
        <w:autoSpaceDN w:val="0"/>
        <w:adjustRightInd w:val="0"/>
        <w:rPr>
          <w:rFonts w:ascii="Monaco" w:hAnsi="Monaco" w:cs="Monaco"/>
          <w:sz w:val="16"/>
          <w:szCs w:val="16"/>
        </w:rPr>
      </w:pPr>
      <w:r w:rsidRPr="006266C6">
        <w:rPr>
          <w:rFonts w:ascii="Monaco" w:hAnsi="Monaco" w:cs="Monaco"/>
          <w:color w:val="000000"/>
          <w:sz w:val="16"/>
          <w:szCs w:val="16"/>
        </w:rPr>
        <w:t>FI_2018_Numbers.pptx</w:t>
      </w:r>
      <w:r w:rsidRPr="006266C6">
        <w:rPr>
          <w:rFonts w:ascii="Monaco" w:hAnsi="Monaco" w:cs="Monaco"/>
          <w:color w:val="000000"/>
          <w:sz w:val="16"/>
          <w:szCs w:val="16"/>
        </w:rPr>
        <w:tab/>
        <w:t>54200</w:t>
      </w:r>
      <w:r w:rsidRPr="006266C6">
        <w:rPr>
          <w:rFonts w:ascii="Monaco" w:hAnsi="Monaco" w:cs="Monaco"/>
          <w:color w:val="000000"/>
          <w:sz w:val="16"/>
          <w:szCs w:val="16"/>
        </w:rPr>
        <w:tab/>
        <w:t>NA</w:t>
      </w:r>
    </w:p>
    <w:p w14:paraId="6CDC5016" w14:textId="38ECB0CE" w:rsidR="005F1BF8" w:rsidRPr="006266C6" w:rsidRDefault="006266C6" w:rsidP="006266C6">
      <w:pPr>
        <w:rPr>
          <w:rFonts w:ascii="Monaco" w:hAnsi="Monaco" w:cs="Monaco"/>
          <w:color w:val="000000"/>
          <w:sz w:val="16"/>
          <w:szCs w:val="16"/>
        </w:rPr>
      </w:pPr>
      <w:r w:rsidRPr="006266C6">
        <w:rPr>
          <w:rFonts w:ascii="Monaco" w:hAnsi="Monaco" w:cs="Monaco"/>
          <w:color w:val="000000"/>
          <w:sz w:val="16"/>
          <w:szCs w:val="16"/>
        </w:rPr>
        <w:t>FIsInGene_071718.txt</w:t>
      </w:r>
      <w:r w:rsidRPr="006266C6">
        <w:rPr>
          <w:rFonts w:ascii="Monaco" w:hAnsi="Monaco" w:cs="Monaco"/>
          <w:color w:val="000000"/>
          <w:sz w:val="16"/>
          <w:szCs w:val="16"/>
        </w:rPr>
        <w:tab/>
        <w:t>NA</w:t>
      </w:r>
      <w:r w:rsidRPr="006266C6">
        <w:rPr>
          <w:rFonts w:ascii="Monaco" w:hAnsi="Monaco" w:cs="Monaco"/>
          <w:color w:val="000000"/>
          <w:sz w:val="16"/>
          <w:szCs w:val="16"/>
        </w:rPr>
        <w:tab/>
        <w:t>2972316</w:t>
      </w:r>
    </w:p>
    <w:p w14:paraId="6B479C29" w14:textId="39B98691" w:rsidR="006266C6" w:rsidRPr="006266C6" w:rsidRDefault="006266C6" w:rsidP="006266C6">
      <w:pPr>
        <w:rPr>
          <w:sz w:val="16"/>
          <w:szCs w:val="16"/>
        </w:rPr>
      </w:pPr>
      <w:r w:rsidRPr="006266C6">
        <w:rPr>
          <w:sz w:val="16"/>
          <w:szCs w:val="16"/>
        </w:rPr>
        <w:t>……</w:t>
      </w:r>
    </w:p>
    <w:p w14:paraId="4C15CEEB" w14:textId="77777777" w:rsidR="00E85F16" w:rsidRDefault="00E85F16" w:rsidP="005439C5"/>
    <w:p w14:paraId="0FE2EAF7" w14:textId="3864555B" w:rsidR="00BC39AF" w:rsidRPr="00B3302B" w:rsidRDefault="00795935" w:rsidP="00B3302B">
      <w:pPr>
        <w:pStyle w:val="ListParagraph"/>
        <w:numPr>
          <w:ilvl w:val="0"/>
          <w:numId w:val="17"/>
        </w:numPr>
        <w:rPr>
          <w:b/>
        </w:rPr>
      </w:pPr>
      <w:r w:rsidRPr="00B3302B">
        <w:rPr>
          <w:b/>
        </w:rPr>
        <w:t xml:space="preserve">Set up </w:t>
      </w:r>
      <w:proofErr w:type="spellStart"/>
      <w:r w:rsidRPr="00B3302B">
        <w:rPr>
          <w:b/>
        </w:rPr>
        <w:t>Cytosc</w:t>
      </w:r>
      <w:r w:rsidR="00B3302B" w:rsidRPr="00B3302B">
        <w:rPr>
          <w:b/>
        </w:rPr>
        <w:t>ape</w:t>
      </w:r>
      <w:proofErr w:type="spellEnd"/>
      <w:r w:rsidR="00B3302B" w:rsidRPr="00B3302B">
        <w:rPr>
          <w:b/>
        </w:rPr>
        <w:t xml:space="preserve"> Web Application and Plug-in</w:t>
      </w:r>
    </w:p>
    <w:p w14:paraId="03CBAC95" w14:textId="77777777" w:rsidR="00795935" w:rsidRDefault="00795935" w:rsidP="005439C5"/>
    <w:p w14:paraId="0F17C87F" w14:textId="7C5D2334" w:rsidR="004A176E" w:rsidRDefault="004A176E" w:rsidP="005439C5">
      <w:pPr>
        <w:rPr>
          <w:highlight w:val="yellow"/>
        </w:rPr>
      </w:pPr>
      <w:r w:rsidRPr="001762BC">
        <w:rPr>
          <w:highlight w:val="yellow"/>
        </w:rPr>
        <w:t xml:space="preserve">Note: The ant script may need to be tested more and updated. The current way to generate war file is to use Eclipse: All needed files should be manually copied from the result folder to </w:t>
      </w:r>
      <w:proofErr w:type="spellStart"/>
      <w:r w:rsidR="00E44566">
        <w:rPr>
          <w:highlight w:val="yellow"/>
        </w:rPr>
        <w:t>FIVizWS_corews</w:t>
      </w:r>
      <w:proofErr w:type="spellEnd"/>
      <w:r w:rsidRPr="001762BC">
        <w:rPr>
          <w:highlight w:val="yellow"/>
        </w:rPr>
        <w:t>/</w:t>
      </w:r>
      <w:proofErr w:type="spellStart"/>
      <w:r w:rsidRPr="001762BC">
        <w:rPr>
          <w:highlight w:val="yellow"/>
        </w:rPr>
        <w:t>WebContent</w:t>
      </w:r>
      <w:proofErr w:type="spellEnd"/>
      <w:r w:rsidRPr="001762BC">
        <w:rPr>
          <w:highlight w:val="yellow"/>
        </w:rPr>
        <w:t>/WEB-INF. All configurations should be edited manually.</w:t>
      </w:r>
      <w:r w:rsidR="008F32DE">
        <w:rPr>
          <w:highlight w:val="yellow"/>
        </w:rPr>
        <w:t xml:space="preserve"> Here is a list of files needed by this web application:</w:t>
      </w:r>
    </w:p>
    <w:p w14:paraId="1C1C8B89" w14:textId="0E21D42C" w:rsidR="008F32DE" w:rsidRDefault="008F32DE" w:rsidP="005439C5"/>
    <w:p w14:paraId="42D567D0" w14:textId="276412F6" w:rsidR="008F32DE" w:rsidRDefault="008F32DE" w:rsidP="00983793">
      <w:pPr>
        <w:jc w:val="center"/>
      </w:pPr>
      <w:r>
        <w:rPr>
          <w:noProof/>
        </w:rPr>
        <w:lastRenderedPageBreak/>
        <w:drawing>
          <wp:inline distT="0" distB="0" distL="0" distR="0" wp14:anchorId="45381DD7" wp14:editId="30E8FBA8">
            <wp:extent cx="2476055" cy="4414603"/>
            <wp:effectExtent l="0" t="0" r="63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2-21 at 11.02.52 AM.png"/>
                    <pic:cNvPicPr/>
                  </pic:nvPicPr>
                  <pic:blipFill>
                    <a:blip r:embed="rId43"/>
                    <a:stretch>
                      <a:fillRect/>
                    </a:stretch>
                  </pic:blipFill>
                  <pic:spPr>
                    <a:xfrm>
                      <a:off x="0" y="0"/>
                      <a:ext cx="2483952" cy="4428682"/>
                    </a:xfrm>
                    <a:prstGeom prst="rect">
                      <a:avLst/>
                    </a:prstGeom>
                  </pic:spPr>
                </pic:pic>
              </a:graphicData>
            </a:graphic>
          </wp:inline>
        </w:drawing>
      </w:r>
    </w:p>
    <w:p w14:paraId="4EC0CD2D" w14:textId="77777777" w:rsidR="004A176E" w:rsidRDefault="004A176E" w:rsidP="005439C5"/>
    <w:p w14:paraId="7C2B51D5" w14:textId="6B0BCFB4" w:rsidR="00B3302B" w:rsidRDefault="00857366" w:rsidP="005439C5">
      <w:r>
        <w:t>The web application for the Reactome FI plug-in app is managed by another independent Java Web project, caBigR3WebApp. In this project, there is an ant build file, buil.xml, run this build.xml file to create a new war file and deploy this war file to the tomcat webapps folder in the deployment machine.</w:t>
      </w:r>
    </w:p>
    <w:p w14:paraId="32C92E8E" w14:textId="77777777" w:rsidR="00857366" w:rsidRDefault="00857366" w:rsidP="005439C5"/>
    <w:p w14:paraId="56B6A404" w14:textId="4A9E1FED" w:rsidR="00795935" w:rsidRDefault="00857366" w:rsidP="005439C5">
      <w:r>
        <w:t>Note</w:t>
      </w:r>
      <w:r w:rsidR="00346F8A">
        <w:t>s</w:t>
      </w:r>
      <w:r>
        <w:t xml:space="preserve">: </w:t>
      </w:r>
      <w:r w:rsidR="00346F8A">
        <w:t>1). T</w:t>
      </w:r>
      <w:r>
        <w:t xml:space="preserve">hese two values in the build.xml should be modified before running ant, version and </w:t>
      </w:r>
      <w:proofErr w:type="spellStart"/>
      <w:r>
        <w:t>buildDate</w:t>
      </w:r>
      <w:proofErr w:type="spellEnd"/>
      <w:r>
        <w:t>.</w:t>
      </w:r>
    </w:p>
    <w:p w14:paraId="2F3BA908" w14:textId="211D74AA" w:rsidR="00346F8A" w:rsidRDefault="00346F8A" w:rsidP="005439C5">
      <w:r>
        <w:tab/>
        <w:t xml:space="preserve">2). </w:t>
      </w:r>
      <w:r w:rsidR="009D4003">
        <w:t xml:space="preserve">There is a bug in the current version of the build code. The generated </w:t>
      </w:r>
      <w:proofErr w:type="spellStart"/>
      <w:r w:rsidR="009D4003">
        <w:t>mysqldump</w:t>
      </w:r>
      <w:proofErr w:type="spellEnd"/>
      <w:r w:rsidR="009D4003">
        <w:t xml:space="preserve"> file for the _</w:t>
      </w:r>
      <w:proofErr w:type="spellStart"/>
      <w:r w:rsidR="009D4003" w:rsidRPr="009D4003">
        <w:rPr>
          <w:i/>
          <w:iCs/>
        </w:rPr>
        <w:t>plus</w:t>
      </w:r>
      <w:r w:rsidR="009D4003">
        <w:t>_i</w:t>
      </w:r>
      <w:proofErr w:type="spellEnd"/>
      <w:r w:rsidR="009D4003">
        <w:t xml:space="preserve"> database has corrupted the Ontology table. You may have to fix this table by re-install a correct version of Ontology table from </w:t>
      </w:r>
      <w:proofErr w:type="spellStart"/>
      <w:r w:rsidR="009D4003">
        <w:t>gk_central</w:t>
      </w:r>
      <w:proofErr w:type="spellEnd"/>
      <w:r w:rsidR="009D4003">
        <w:t>.</w:t>
      </w:r>
    </w:p>
    <w:p w14:paraId="51897369" w14:textId="0FC46A4A" w:rsidR="009D4003" w:rsidRDefault="009D4003" w:rsidP="005439C5">
      <w:r>
        <w:tab/>
        <w:t xml:space="preserve">3). In order to view instances for newly added classes (Interaction and </w:t>
      </w:r>
      <w:proofErr w:type="spellStart"/>
      <w:r>
        <w:t>TargettedInteraction</w:t>
      </w:r>
      <w:proofErr w:type="spellEnd"/>
      <w:r>
        <w:t xml:space="preserve">), the Ontology table needs to be modified by using a Perl script called updateDatabase.pl in the script folder. However, in order to use this script, a new Protégé project should be created by downloading a project file from </w:t>
      </w:r>
      <w:proofErr w:type="spellStart"/>
      <w:r>
        <w:t>gk_central</w:t>
      </w:r>
      <w:proofErr w:type="spellEnd"/>
      <w:r>
        <w:t xml:space="preserve"> in the web site, adding a new attribute </w:t>
      </w:r>
      <w:proofErr w:type="spellStart"/>
      <w:r>
        <w:t>dataSource</w:t>
      </w:r>
      <w:proofErr w:type="spellEnd"/>
      <w:r>
        <w:t xml:space="preserve">, and two new classes (Interaction and </w:t>
      </w:r>
      <w:proofErr w:type="spellStart"/>
      <w:r>
        <w:t>TargettedInteraction</w:t>
      </w:r>
      <w:proofErr w:type="spellEnd"/>
      <w:r>
        <w:t xml:space="preserve">). Please follow the database model in the curator tool to make changes. </w:t>
      </w:r>
      <w:r w:rsidR="00CB095E">
        <w:t>(This is not needed any more since a simple view is used for instance).</w:t>
      </w:r>
    </w:p>
    <w:p w14:paraId="23EF2C8A" w14:textId="17AC5339" w:rsidR="00B467B0" w:rsidRDefault="00EE2BA1" w:rsidP="005439C5">
      <w:r>
        <w:tab/>
        <w:t xml:space="preserve">4). </w:t>
      </w:r>
      <w:r w:rsidR="00ED3E82">
        <w:t xml:space="preserve">For this web application and providing the download file, we need to add annotations to the FIsInGene_XXX.txt file. </w:t>
      </w:r>
      <w:r w:rsidR="00ED3E82" w:rsidRPr="00A65B42">
        <w:rPr>
          <w:highlight w:val="yellow"/>
        </w:rPr>
        <w:t xml:space="preserve">To generate this file, call this method, </w:t>
      </w:r>
      <w:proofErr w:type="spellStart"/>
      <w:proofErr w:type="gramStart"/>
      <w:r w:rsidR="00ED3E82" w:rsidRPr="00A65B42">
        <w:rPr>
          <w:highlight w:val="yellow"/>
        </w:rPr>
        <w:lastRenderedPageBreak/>
        <w:t>annotateAllFIs</w:t>
      </w:r>
      <w:proofErr w:type="spellEnd"/>
      <w:r w:rsidR="00ED3E82" w:rsidRPr="00A65B42">
        <w:rPr>
          <w:highlight w:val="yellow"/>
        </w:rPr>
        <w:t>(</w:t>
      </w:r>
      <w:proofErr w:type="gramEnd"/>
      <w:r w:rsidR="00ED3E82" w:rsidRPr="00A65B42">
        <w:rPr>
          <w:highlight w:val="yellow"/>
        </w:rPr>
        <w:t>) in class org.reactome.r3.fi.InteractionAnnotator, which is in the project caBigR3WebApp.</w:t>
      </w:r>
      <w:r w:rsidR="00B467B0">
        <w:t xml:space="preserve"> Because these two genes, TRAPPC2 and TRAPPC2P1, have the same sequence, the following FI cannot be annotated, which is imported from ENCODE:</w:t>
      </w:r>
    </w:p>
    <w:p w14:paraId="49016841" w14:textId="77777777" w:rsidR="00B467B0" w:rsidRDefault="00B467B0" w:rsidP="005439C5"/>
    <w:p w14:paraId="0D48694C" w14:textId="2C3C12DC" w:rsidR="00B467B0" w:rsidRDefault="00B467B0" w:rsidP="005439C5">
      <w:r>
        <w:rPr>
          <w:rFonts w:ascii="Monaco" w:hAnsi="Monaco" w:cs="Monaco"/>
          <w:color w:val="000000"/>
        </w:rPr>
        <w:t>TRAPPC2P1</w:t>
      </w:r>
      <w:r>
        <w:rPr>
          <w:rFonts w:ascii="Monaco" w:hAnsi="Monaco" w:cs="Monaco"/>
          <w:color w:val="000000"/>
        </w:rPr>
        <w:tab/>
        <w:t>ZBTB33</w:t>
      </w:r>
      <w:r>
        <w:rPr>
          <w:rFonts w:ascii="Monaco" w:hAnsi="Monaco" w:cs="Monaco"/>
          <w:color w:val="000000"/>
        </w:rPr>
        <w:tab/>
        <w:t>unknown</w:t>
      </w:r>
      <w:r>
        <w:rPr>
          <w:rFonts w:ascii="Monaco" w:hAnsi="Monaco" w:cs="Monaco"/>
          <w:color w:val="000000"/>
        </w:rPr>
        <w:tab/>
        <w:t>null</w:t>
      </w:r>
      <w:r>
        <w:rPr>
          <w:rFonts w:ascii="Monaco" w:hAnsi="Monaco" w:cs="Monaco"/>
          <w:color w:val="000000"/>
        </w:rPr>
        <w:tab/>
        <w:t>1.00</w:t>
      </w:r>
    </w:p>
    <w:p w14:paraId="03DA82F5" w14:textId="77777777" w:rsidR="00C307EC" w:rsidRDefault="00C307EC" w:rsidP="005439C5"/>
    <w:p w14:paraId="56096871" w14:textId="7B36C5D4" w:rsidR="00B467B0" w:rsidRDefault="00B467B0" w:rsidP="005439C5">
      <w:r>
        <w:t>Based on the original data source, the above should be changed into the following manually in the file:</w:t>
      </w:r>
    </w:p>
    <w:p w14:paraId="41F8A74B" w14:textId="77777777" w:rsidR="00B467B0" w:rsidRDefault="00B467B0" w:rsidP="005439C5"/>
    <w:p w14:paraId="7F505132" w14:textId="76904224" w:rsidR="00B467B0" w:rsidRDefault="004B38C8" w:rsidP="005439C5">
      <w:r w:rsidRPr="004B38C8">
        <w:t>TRAPPC2P1</w:t>
      </w:r>
      <w:r w:rsidRPr="004B38C8">
        <w:tab/>
        <w:t>ZBTB33</w:t>
      </w:r>
      <w:r w:rsidRPr="004B38C8">
        <w:tab/>
        <w:t>expression regulated by</w:t>
      </w:r>
      <w:r w:rsidRPr="004B38C8">
        <w:tab/>
        <w:t>&lt;-</w:t>
      </w:r>
      <w:r w:rsidRPr="004B38C8">
        <w:tab/>
        <w:t>1.00</w:t>
      </w:r>
    </w:p>
    <w:p w14:paraId="307C22A3" w14:textId="5EB73C23" w:rsidR="000B34D9" w:rsidRDefault="00FF5FC9" w:rsidP="00CE2894">
      <w:r>
        <w:tab/>
      </w:r>
      <w:r w:rsidRPr="004B3A5E">
        <w:rPr>
          <w:highlight w:val="yellow"/>
        </w:rPr>
        <w:t xml:space="preserve">5). </w:t>
      </w:r>
      <w:r w:rsidR="0008010F" w:rsidRPr="004B3A5E">
        <w:rPr>
          <w:highlight w:val="yellow"/>
        </w:rPr>
        <w:t xml:space="preserve">GSEA-based pathway enrichment analysis is provided by another WS service. Don’t forgot to copy the newly generated Reactome human </w:t>
      </w:r>
      <w:r w:rsidR="006D2C10" w:rsidRPr="004B3A5E">
        <w:rPr>
          <w:highlight w:val="yellow"/>
        </w:rPr>
        <w:t xml:space="preserve">and mouse </w:t>
      </w:r>
      <w:proofErr w:type="spellStart"/>
      <w:r w:rsidR="0008010F" w:rsidRPr="004B3A5E">
        <w:rPr>
          <w:highlight w:val="yellow"/>
        </w:rPr>
        <w:t>gmt</w:t>
      </w:r>
      <w:proofErr w:type="spellEnd"/>
      <w:r w:rsidR="0008010F" w:rsidRPr="004B3A5E">
        <w:rPr>
          <w:highlight w:val="yellow"/>
        </w:rPr>
        <w:t xml:space="preserve"> file</w:t>
      </w:r>
      <w:r w:rsidR="006D2C10" w:rsidRPr="004B3A5E">
        <w:rPr>
          <w:highlight w:val="yellow"/>
        </w:rPr>
        <w:t>s</w:t>
      </w:r>
      <w:r w:rsidR="000C2639" w:rsidRPr="004B3A5E">
        <w:rPr>
          <w:highlight w:val="yellow"/>
        </w:rPr>
        <w:t xml:space="preserve"> (e.g. ReactomePathways_122718.gmt)</w:t>
      </w:r>
      <w:r w:rsidR="0008010F" w:rsidRPr="004B3A5E">
        <w:rPr>
          <w:highlight w:val="yellow"/>
        </w:rPr>
        <w:t xml:space="preserve"> to that WS servlet and then restart it.</w:t>
      </w:r>
    </w:p>
    <w:p w14:paraId="3D94A669" w14:textId="78D050CC" w:rsidR="00CE2894" w:rsidRDefault="000B34D9" w:rsidP="000B34D9">
      <w:pPr>
        <w:ind w:firstLine="720"/>
      </w:pPr>
      <w:r w:rsidRPr="004B3A5E">
        <w:rPr>
          <w:highlight w:val="yellow"/>
        </w:rPr>
        <w:t xml:space="preserve">6). </w:t>
      </w:r>
      <w:r w:rsidR="00CE2894" w:rsidRPr="004B3A5E">
        <w:rPr>
          <w:highlight w:val="yellow"/>
        </w:rPr>
        <w:t>Pathw</w:t>
      </w:r>
      <w:r w:rsidR="005934A2">
        <w:rPr>
          <w:highlight w:val="yellow"/>
        </w:rPr>
        <w:t>a</w:t>
      </w:r>
      <w:r w:rsidR="00CE2894" w:rsidRPr="004B3A5E">
        <w:rPr>
          <w:highlight w:val="yellow"/>
        </w:rPr>
        <w:t xml:space="preserve">yDiagramsFactorGraphs.xml.zip should be copied into the </w:t>
      </w:r>
      <w:proofErr w:type="spellStart"/>
      <w:r w:rsidR="00CE2894" w:rsidRPr="004B3A5E">
        <w:rPr>
          <w:highlight w:val="yellow"/>
        </w:rPr>
        <w:t>Cytoscape</w:t>
      </w:r>
      <w:proofErr w:type="spellEnd"/>
      <w:r w:rsidR="00CE2894" w:rsidRPr="004B3A5E">
        <w:rPr>
          <w:highlight w:val="yellow"/>
        </w:rPr>
        <w:t xml:space="preserve"> folder. All other files should be in the WEB-INF folder except two GMT files.</w:t>
      </w:r>
      <w:r w:rsidR="00CE2894">
        <w:t xml:space="preserve"> </w:t>
      </w:r>
    </w:p>
    <w:p w14:paraId="7F34EC6D" w14:textId="293A7C7F" w:rsidR="004B3A5E" w:rsidRDefault="004B3A5E" w:rsidP="000B34D9">
      <w:pPr>
        <w:ind w:firstLine="720"/>
      </w:pPr>
      <w:r>
        <w:t xml:space="preserve">7). Update the </w:t>
      </w:r>
      <w:proofErr w:type="spellStart"/>
      <w:r>
        <w:t>reacform</w:t>
      </w:r>
      <w:proofErr w:type="spellEnd"/>
      <w:r>
        <w:t xml:space="preserve"> files: fireworks and </w:t>
      </w:r>
      <w:proofErr w:type="spellStart"/>
      <w:r>
        <w:t>toplevel</w:t>
      </w:r>
      <w:proofErr w:type="spellEnd"/>
      <w:r>
        <w:t xml:space="preserve"> pathway. </w:t>
      </w:r>
    </w:p>
    <w:p w14:paraId="45111574" w14:textId="214CD948" w:rsidR="00202693" w:rsidRDefault="00202693" w:rsidP="005439C5">
      <w:r>
        <w:tab/>
      </w:r>
      <w:r w:rsidR="004B3A5E">
        <w:t>8</w:t>
      </w:r>
      <w:r>
        <w:t xml:space="preserve">). Don’t forget to enable file-based logging for all servlets when deploying the </w:t>
      </w:r>
      <w:r w:rsidR="00830ECE">
        <w:t>applications.</w:t>
      </w:r>
    </w:p>
    <w:p w14:paraId="2EEA059B" w14:textId="62E5CBD2" w:rsidR="00FF5FC9" w:rsidRDefault="00FF5FC9" w:rsidP="005439C5"/>
    <w:p w14:paraId="24C92E94" w14:textId="77777777" w:rsidR="00FF5FC9" w:rsidRDefault="00FF5FC9" w:rsidP="005439C5"/>
    <w:p w14:paraId="78DD1747" w14:textId="591D93B6" w:rsidR="003E76E1" w:rsidRPr="003E76E1" w:rsidRDefault="003E76E1" w:rsidP="003E76E1">
      <w:pPr>
        <w:jc w:val="center"/>
        <w:rPr>
          <w:i/>
          <w:sz w:val="48"/>
          <w:szCs w:val="48"/>
        </w:rPr>
      </w:pPr>
      <w:r>
        <w:rPr>
          <w:i/>
          <w:sz w:val="48"/>
          <w:szCs w:val="48"/>
        </w:rPr>
        <w:t>======</w:t>
      </w:r>
      <w:r w:rsidR="007005E2">
        <w:rPr>
          <w:i/>
          <w:sz w:val="48"/>
          <w:szCs w:val="48"/>
        </w:rPr>
        <w:t xml:space="preserve">The </w:t>
      </w:r>
      <w:r w:rsidRPr="003E76E1">
        <w:rPr>
          <w:i/>
          <w:sz w:val="48"/>
          <w:szCs w:val="48"/>
        </w:rPr>
        <w:t>END</w:t>
      </w:r>
      <w:r>
        <w:rPr>
          <w:i/>
          <w:sz w:val="48"/>
          <w:szCs w:val="48"/>
        </w:rPr>
        <w:t>======</w:t>
      </w:r>
    </w:p>
    <w:p w14:paraId="18CF01BF" w14:textId="77777777" w:rsidR="00BF27C6" w:rsidRDefault="00BF27C6" w:rsidP="00BF27C6"/>
    <w:p w14:paraId="71214534" w14:textId="77777777" w:rsidR="00130B58" w:rsidRDefault="00130B58" w:rsidP="00130B58"/>
    <w:sectPr w:rsidR="00130B58" w:rsidSect="0006463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altName w:val="Times New Roman"/>
    <w:panose1 w:val="020B0604020202020204"/>
    <w:charset w:val="00"/>
    <w:family w:val="auto"/>
    <w:pitch w:val="variable"/>
    <w:sig w:usb0="E00002FF" w:usb1="5000205A"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Monaco">
    <w:altName w:val="Monaco"/>
    <w:panose1 w:val="00000000000000000000"/>
    <w:charset w:val="4D"/>
    <w:family w:val="auto"/>
    <w:pitch w:val="variable"/>
    <w:sig w:usb0="A00002FF" w:usb1="500039FB" w:usb2="00000000" w:usb3="00000000" w:csb0="00000197" w:csb1="00000000"/>
  </w:font>
  <w:font w:name="Verdana">
    <w:panose1 w:val="020B0604030504040204"/>
    <w:charset w:val="00"/>
    <w:family w:val="swiss"/>
    <w:pitch w:val="variable"/>
    <w:sig w:usb0="A10006FF" w:usb1="4000205B" w:usb2="00000010" w:usb3="00000000" w:csb0="0000019F" w:csb1="00000000"/>
  </w:font>
  <w:font w:name="Menlo">
    <w:panose1 w:val="020B0609030804020204"/>
    <w:charset w:val="00"/>
    <w:family w:val="modern"/>
    <w:pitch w:val="fixed"/>
    <w:sig w:usb0="E60022FF" w:usb1="D200F9FB" w:usb2="02000028" w:usb3="00000000" w:csb0="000001DF" w:csb1="00000000"/>
  </w:font>
  <w:font w:name="Courier">
    <w:panose1 w:val="02070309020205020404"/>
    <w:charset w:val="00"/>
    <w:family w:val="modern"/>
    <w:pitch w:val="fixed"/>
    <w:sig w:usb0="E0002AFF" w:usb1="C0007843" w:usb2="00000009" w:usb3="00000000" w:csb0="000001FF" w:csb1="00000000"/>
  </w:font>
  <w:font w:name="Menlo Regular">
    <w:altName w:val="Menlo"/>
    <w:panose1 w:val="020B0609030804020204"/>
    <w:charset w:val="00"/>
    <w:family w:val="modern"/>
    <w:pitch w:val="fixed"/>
    <w:sig w:usb0="E60022FF" w:usb1="D200F9FB" w:usb2="02000028" w:usb3="00000000" w:csb0="000001D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73A2"/>
    <w:multiLevelType w:val="hybridMultilevel"/>
    <w:tmpl w:val="7DA6C5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85C23"/>
    <w:multiLevelType w:val="hybridMultilevel"/>
    <w:tmpl w:val="58E6CC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40214"/>
    <w:multiLevelType w:val="hybridMultilevel"/>
    <w:tmpl w:val="5448D9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80D07"/>
    <w:multiLevelType w:val="hybridMultilevel"/>
    <w:tmpl w:val="42B0CC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BB4386"/>
    <w:multiLevelType w:val="hybridMultilevel"/>
    <w:tmpl w:val="81BEDDE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9BC5464"/>
    <w:multiLevelType w:val="hybridMultilevel"/>
    <w:tmpl w:val="4FA60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6C2542"/>
    <w:multiLevelType w:val="hybridMultilevel"/>
    <w:tmpl w:val="0BD89E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261396"/>
    <w:multiLevelType w:val="hybridMultilevel"/>
    <w:tmpl w:val="56625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5C2175"/>
    <w:multiLevelType w:val="hybridMultilevel"/>
    <w:tmpl w:val="8A1014F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D30D66"/>
    <w:multiLevelType w:val="hybridMultilevel"/>
    <w:tmpl w:val="10BEC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0F365C"/>
    <w:multiLevelType w:val="hybridMultilevel"/>
    <w:tmpl w:val="951AB0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AA237F"/>
    <w:multiLevelType w:val="hybridMultilevel"/>
    <w:tmpl w:val="772E8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093176"/>
    <w:multiLevelType w:val="hybridMultilevel"/>
    <w:tmpl w:val="B57CC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6D4EC5"/>
    <w:multiLevelType w:val="hybridMultilevel"/>
    <w:tmpl w:val="BB6471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0F0915"/>
    <w:multiLevelType w:val="hybridMultilevel"/>
    <w:tmpl w:val="9BFEE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774DF5"/>
    <w:multiLevelType w:val="hybridMultilevel"/>
    <w:tmpl w:val="CC0A1F76"/>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0656B5"/>
    <w:multiLevelType w:val="hybridMultilevel"/>
    <w:tmpl w:val="76F2B1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2073FC"/>
    <w:multiLevelType w:val="hybridMultilevel"/>
    <w:tmpl w:val="E3E432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6413B6"/>
    <w:multiLevelType w:val="hybridMultilevel"/>
    <w:tmpl w:val="8976F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510849"/>
    <w:multiLevelType w:val="hybridMultilevel"/>
    <w:tmpl w:val="15E2EA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F57AB0"/>
    <w:multiLevelType w:val="hybridMultilevel"/>
    <w:tmpl w:val="47AC12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027A6F"/>
    <w:multiLevelType w:val="hybridMultilevel"/>
    <w:tmpl w:val="FA622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796D56"/>
    <w:multiLevelType w:val="hybridMultilevel"/>
    <w:tmpl w:val="62C464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A4758E"/>
    <w:multiLevelType w:val="hybridMultilevel"/>
    <w:tmpl w:val="246ED6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EB2CF5"/>
    <w:multiLevelType w:val="hybridMultilevel"/>
    <w:tmpl w:val="971A5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5413E2"/>
    <w:multiLevelType w:val="hybridMultilevel"/>
    <w:tmpl w:val="E1C620D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68955387">
    <w:abstractNumId w:val="0"/>
  </w:num>
  <w:num w:numId="2" w16cid:durableId="49809698">
    <w:abstractNumId w:val="13"/>
  </w:num>
  <w:num w:numId="3" w16cid:durableId="1315723852">
    <w:abstractNumId w:val="5"/>
  </w:num>
  <w:num w:numId="4" w16cid:durableId="1929147388">
    <w:abstractNumId w:val="23"/>
  </w:num>
  <w:num w:numId="5" w16cid:durableId="1098676612">
    <w:abstractNumId w:val="1"/>
  </w:num>
  <w:num w:numId="6" w16cid:durableId="2129817605">
    <w:abstractNumId w:val="20"/>
  </w:num>
  <w:num w:numId="7" w16cid:durableId="267010904">
    <w:abstractNumId w:val="14"/>
  </w:num>
  <w:num w:numId="8" w16cid:durableId="1572499251">
    <w:abstractNumId w:val="11"/>
  </w:num>
  <w:num w:numId="9" w16cid:durableId="749543935">
    <w:abstractNumId w:val="17"/>
  </w:num>
  <w:num w:numId="10" w16cid:durableId="352146540">
    <w:abstractNumId w:val="22"/>
  </w:num>
  <w:num w:numId="11" w16cid:durableId="874849645">
    <w:abstractNumId w:val="16"/>
  </w:num>
  <w:num w:numId="12" w16cid:durableId="1576282715">
    <w:abstractNumId w:val="2"/>
  </w:num>
  <w:num w:numId="13" w16cid:durableId="928151420">
    <w:abstractNumId w:val="21"/>
  </w:num>
  <w:num w:numId="14" w16cid:durableId="696389131">
    <w:abstractNumId w:val="12"/>
  </w:num>
  <w:num w:numId="15" w16cid:durableId="959457093">
    <w:abstractNumId w:val="3"/>
  </w:num>
  <w:num w:numId="16" w16cid:durableId="759104365">
    <w:abstractNumId w:val="18"/>
  </w:num>
  <w:num w:numId="17" w16cid:durableId="473068474">
    <w:abstractNumId w:val="10"/>
  </w:num>
  <w:num w:numId="18" w16cid:durableId="1199975154">
    <w:abstractNumId w:val="24"/>
  </w:num>
  <w:num w:numId="19" w16cid:durableId="994452125">
    <w:abstractNumId w:val="7"/>
  </w:num>
  <w:num w:numId="20" w16cid:durableId="1952397731">
    <w:abstractNumId w:val="19"/>
  </w:num>
  <w:num w:numId="21" w16cid:durableId="406149312">
    <w:abstractNumId w:val="6"/>
  </w:num>
  <w:num w:numId="22" w16cid:durableId="1825849620">
    <w:abstractNumId w:val="8"/>
  </w:num>
  <w:num w:numId="23" w16cid:durableId="1122500954">
    <w:abstractNumId w:val="9"/>
  </w:num>
  <w:num w:numId="24" w16cid:durableId="652411594">
    <w:abstractNumId w:val="4"/>
  </w:num>
  <w:num w:numId="25" w16cid:durableId="1976065078">
    <w:abstractNumId w:val="25"/>
  </w:num>
  <w:num w:numId="26" w16cid:durableId="19261776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18"/>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0C12"/>
    <w:rsid w:val="00000740"/>
    <w:rsid w:val="0000329D"/>
    <w:rsid w:val="00006673"/>
    <w:rsid w:val="000074E0"/>
    <w:rsid w:val="0001109C"/>
    <w:rsid w:val="0001171F"/>
    <w:rsid w:val="00013025"/>
    <w:rsid w:val="000140B4"/>
    <w:rsid w:val="00014353"/>
    <w:rsid w:val="00014964"/>
    <w:rsid w:val="000162D0"/>
    <w:rsid w:val="000164FB"/>
    <w:rsid w:val="00016CF2"/>
    <w:rsid w:val="00025068"/>
    <w:rsid w:val="0002673B"/>
    <w:rsid w:val="000278B7"/>
    <w:rsid w:val="000349CF"/>
    <w:rsid w:val="00035F6E"/>
    <w:rsid w:val="0003699A"/>
    <w:rsid w:val="00036A29"/>
    <w:rsid w:val="00040D63"/>
    <w:rsid w:val="0004227C"/>
    <w:rsid w:val="00043772"/>
    <w:rsid w:val="00044739"/>
    <w:rsid w:val="00044F1D"/>
    <w:rsid w:val="00047099"/>
    <w:rsid w:val="00047B95"/>
    <w:rsid w:val="00051209"/>
    <w:rsid w:val="000515C0"/>
    <w:rsid w:val="00055F05"/>
    <w:rsid w:val="00057045"/>
    <w:rsid w:val="000611C9"/>
    <w:rsid w:val="00061B21"/>
    <w:rsid w:val="0006218C"/>
    <w:rsid w:val="0006338D"/>
    <w:rsid w:val="0006463B"/>
    <w:rsid w:val="00065A68"/>
    <w:rsid w:val="00066D1F"/>
    <w:rsid w:val="00067166"/>
    <w:rsid w:val="00070246"/>
    <w:rsid w:val="00070B25"/>
    <w:rsid w:val="00070D4A"/>
    <w:rsid w:val="00075871"/>
    <w:rsid w:val="0008010F"/>
    <w:rsid w:val="00080B80"/>
    <w:rsid w:val="00080D8B"/>
    <w:rsid w:val="00082112"/>
    <w:rsid w:val="00082170"/>
    <w:rsid w:val="000826BD"/>
    <w:rsid w:val="00082C8C"/>
    <w:rsid w:val="00082F6C"/>
    <w:rsid w:val="0008330B"/>
    <w:rsid w:val="0008382C"/>
    <w:rsid w:val="00084A21"/>
    <w:rsid w:val="0008564A"/>
    <w:rsid w:val="00087252"/>
    <w:rsid w:val="00087717"/>
    <w:rsid w:val="00093AB0"/>
    <w:rsid w:val="00094254"/>
    <w:rsid w:val="00094721"/>
    <w:rsid w:val="0009692D"/>
    <w:rsid w:val="000A0359"/>
    <w:rsid w:val="000A07FC"/>
    <w:rsid w:val="000A2A2A"/>
    <w:rsid w:val="000A46DF"/>
    <w:rsid w:val="000A4D92"/>
    <w:rsid w:val="000A64D4"/>
    <w:rsid w:val="000A68D8"/>
    <w:rsid w:val="000A7AFD"/>
    <w:rsid w:val="000B05BF"/>
    <w:rsid w:val="000B1B4A"/>
    <w:rsid w:val="000B34D9"/>
    <w:rsid w:val="000B5879"/>
    <w:rsid w:val="000B7358"/>
    <w:rsid w:val="000B7668"/>
    <w:rsid w:val="000C152B"/>
    <w:rsid w:val="000C2440"/>
    <w:rsid w:val="000C2639"/>
    <w:rsid w:val="000C2D79"/>
    <w:rsid w:val="000C323B"/>
    <w:rsid w:val="000C3439"/>
    <w:rsid w:val="000C38D9"/>
    <w:rsid w:val="000C5BF7"/>
    <w:rsid w:val="000C671A"/>
    <w:rsid w:val="000C6B4B"/>
    <w:rsid w:val="000D0798"/>
    <w:rsid w:val="000D1109"/>
    <w:rsid w:val="000D15F9"/>
    <w:rsid w:val="000D16AF"/>
    <w:rsid w:val="000D1BFD"/>
    <w:rsid w:val="000D6A7E"/>
    <w:rsid w:val="000E09A8"/>
    <w:rsid w:val="000E0B09"/>
    <w:rsid w:val="000E1257"/>
    <w:rsid w:val="000E21EC"/>
    <w:rsid w:val="000E2D25"/>
    <w:rsid w:val="000E2E1F"/>
    <w:rsid w:val="000E2ECC"/>
    <w:rsid w:val="000E2FFB"/>
    <w:rsid w:val="000E3E8A"/>
    <w:rsid w:val="000E4563"/>
    <w:rsid w:val="000E5764"/>
    <w:rsid w:val="000E6D98"/>
    <w:rsid w:val="000E7677"/>
    <w:rsid w:val="000F22EE"/>
    <w:rsid w:val="000F3561"/>
    <w:rsid w:val="000F4F35"/>
    <w:rsid w:val="000F6132"/>
    <w:rsid w:val="00101F13"/>
    <w:rsid w:val="00102023"/>
    <w:rsid w:val="00106284"/>
    <w:rsid w:val="001103A2"/>
    <w:rsid w:val="001104F2"/>
    <w:rsid w:val="00111115"/>
    <w:rsid w:val="00112249"/>
    <w:rsid w:val="0011551E"/>
    <w:rsid w:val="00116D31"/>
    <w:rsid w:val="00117C93"/>
    <w:rsid w:val="00120FC5"/>
    <w:rsid w:val="001219A3"/>
    <w:rsid w:val="001233F9"/>
    <w:rsid w:val="0012365A"/>
    <w:rsid w:val="00123C6D"/>
    <w:rsid w:val="0012435D"/>
    <w:rsid w:val="00124DDD"/>
    <w:rsid w:val="00124EF6"/>
    <w:rsid w:val="00126309"/>
    <w:rsid w:val="00130A54"/>
    <w:rsid w:val="00130B58"/>
    <w:rsid w:val="00130D71"/>
    <w:rsid w:val="00132F8E"/>
    <w:rsid w:val="00133590"/>
    <w:rsid w:val="0013382A"/>
    <w:rsid w:val="00134511"/>
    <w:rsid w:val="00135368"/>
    <w:rsid w:val="00136853"/>
    <w:rsid w:val="00142D73"/>
    <w:rsid w:val="00145798"/>
    <w:rsid w:val="001457E4"/>
    <w:rsid w:val="00145AF8"/>
    <w:rsid w:val="0014734D"/>
    <w:rsid w:val="00150962"/>
    <w:rsid w:val="0015189D"/>
    <w:rsid w:val="00153808"/>
    <w:rsid w:val="00153D8A"/>
    <w:rsid w:val="0015448B"/>
    <w:rsid w:val="00157070"/>
    <w:rsid w:val="00157241"/>
    <w:rsid w:val="00157716"/>
    <w:rsid w:val="00160798"/>
    <w:rsid w:val="00161991"/>
    <w:rsid w:val="00162572"/>
    <w:rsid w:val="00162B35"/>
    <w:rsid w:val="0016464B"/>
    <w:rsid w:val="001649FD"/>
    <w:rsid w:val="00164F15"/>
    <w:rsid w:val="0016516A"/>
    <w:rsid w:val="0016527E"/>
    <w:rsid w:val="001673E5"/>
    <w:rsid w:val="001721C6"/>
    <w:rsid w:val="00172857"/>
    <w:rsid w:val="001748B9"/>
    <w:rsid w:val="001762BC"/>
    <w:rsid w:val="00176DE0"/>
    <w:rsid w:val="00181A2D"/>
    <w:rsid w:val="00182E50"/>
    <w:rsid w:val="001855D7"/>
    <w:rsid w:val="00187747"/>
    <w:rsid w:val="0019122D"/>
    <w:rsid w:val="001959DF"/>
    <w:rsid w:val="00197C82"/>
    <w:rsid w:val="001A0747"/>
    <w:rsid w:val="001A0A37"/>
    <w:rsid w:val="001A52FF"/>
    <w:rsid w:val="001A5400"/>
    <w:rsid w:val="001A6B0F"/>
    <w:rsid w:val="001A7480"/>
    <w:rsid w:val="001A77E3"/>
    <w:rsid w:val="001B071A"/>
    <w:rsid w:val="001B2BEE"/>
    <w:rsid w:val="001B494A"/>
    <w:rsid w:val="001B5C9C"/>
    <w:rsid w:val="001B7B94"/>
    <w:rsid w:val="001B7DD9"/>
    <w:rsid w:val="001C41F1"/>
    <w:rsid w:val="001C440F"/>
    <w:rsid w:val="001C6317"/>
    <w:rsid w:val="001C6A0F"/>
    <w:rsid w:val="001C75D1"/>
    <w:rsid w:val="001D0E8C"/>
    <w:rsid w:val="001D32B5"/>
    <w:rsid w:val="001D4958"/>
    <w:rsid w:val="001D5C85"/>
    <w:rsid w:val="001D6086"/>
    <w:rsid w:val="001D685D"/>
    <w:rsid w:val="001E0C9A"/>
    <w:rsid w:val="001E160F"/>
    <w:rsid w:val="001E1697"/>
    <w:rsid w:val="001E17C7"/>
    <w:rsid w:val="001E1AE8"/>
    <w:rsid w:val="001E1FC9"/>
    <w:rsid w:val="001E425A"/>
    <w:rsid w:val="001E5077"/>
    <w:rsid w:val="001E5C13"/>
    <w:rsid w:val="001E6473"/>
    <w:rsid w:val="001E76FF"/>
    <w:rsid w:val="001E77D4"/>
    <w:rsid w:val="001F049F"/>
    <w:rsid w:val="001F22A2"/>
    <w:rsid w:val="001F32A3"/>
    <w:rsid w:val="001F36AE"/>
    <w:rsid w:val="001F47AF"/>
    <w:rsid w:val="001F5562"/>
    <w:rsid w:val="001F76A5"/>
    <w:rsid w:val="002009BE"/>
    <w:rsid w:val="00201988"/>
    <w:rsid w:val="002024ED"/>
    <w:rsid w:val="00202693"/>
    <w:rsid w:val="00203051"/>
    <w:rsid w:val="00205109"/>
    <w:rsid w:val="00205A0B"/>
    <w:rsid w:val="00205CA8"/>
    <w:rsid w:val="00206AC9"/>
    <w:rsid w:val="00210C99"/>
    <w:rsid w:val="00211CC1"/>
    <w:rsid w:val="002128E5"/>
    <w:rsid w:val="00212AC0"/>
    <w:rsid w:val="00212CBB"/>
    <w:rsid w:val="00213DAF"/>
    <w:rsid w:val="0021522E"/>
    <w:rsid w:val="00216566"/>
    <w:rsid w:val="002177CA"/>
    <w:rsid w:val="00217D90"/>
    <w:rsid w:val="002205EF"/>
    <w:rsid w:val="002219B1"/>
    <w:rsid w:val="0022364E"/>
    <w:rsid w:val="002243D0"/>
    <w:rsid w:val="00226222"/>
    <w:rsid w:val="002264F6"/>
    <w:rsid w:val="0022681C"/>
    <w:rsid w:val="00232176"/>
    <w:rsid w:val="0023359A"/>
    <w:rsid w:val="002341AF"/>
    <w:rsid w:val="00234290"/>
    <w:rsid w:val="002366EC"/>
    <w:rsid w:val="00236D57"/>
    <w:rsid w:val="002370D1"/>
    <w:rsid w:val="0024618E"/>
    <w:rsid w:val="00246833"/>
    <w:rsid w:val="00246B2E"/>
    <w:rsid w:val="00247FE6"/>
    <w:rsid w:val="00251BDD"/>
    <w:rsid w:val="00252918"/>
    <w:rsid w:val="0025390A"/>
    <w:rsid w:val="0025613E"/>
    <w:rsid w:val="002606D7"/>
    <w:rsid w:val="00261CF0"/>
    <w:rsid w:val="00261FDD"/>
    <w:rsid w:val="00262287"/>
    <w:rsid w:val="002627D1"/>
    <w:rsid w:val="00262BAB"/>
    <w:rsid w:val="00263599"/>
    <w:rsid w:val="0026628B"/>
    <w:rsid w:val="002666AC"/>
    <w:rsid w:val="00274B20"/>
    <w:rsid w:val="00274E2A"/>
    <w:rsid w:val="0027703C"/>
    <w:rsid w:val="0028022B"/>
    <w:rsid w:val="002835B9"/>
    <w:rsid w:val="00283B21"/>
    <w:rsid w:val="0028433D"/>
    <w:rsid w:val="002847E0"/>
    <w:rsid w:val="00284F43"/>
    <w:rsid w:val="002856DB"/>
    <w:rsid w:val="00285C54"/>
    <w:rsid w:val="00286BA3"/>
    <w:rsid w:val="00287D27"/>
    <w:rsid w:val="00291702"/>
    <w:rsid w:val="002917B8"/>
    <w:rsid w:val="00297BD9"/>
    <w:rsid w:val="002A2E12"/>
    <w:rsid w:val="002A3DEC"/>
    <w:rsid w:val="002A49AD"/>
    <w:rsid w:val="002A4A3C"/>
    <w:rsid w:val="002A5A43"/>
    <w:rsid w:val="002A5C43"/>
    <w:rsid w:val="002A6C20"/>
    <w:rsid w:val="002A782C"/>
    <w:rsid w:val="002B0379"/>
    <w:rsid w:val="002B0A6C"/>
    <w:rsid w:val="002B2A7A"/>
    <w:rsid w:val="002B4157"/>
    <w:rsid w:val="002B5936"/>
    <w:rsid w:val="002B60BD"/>
    <w:rsid w:val="002B6FC0"/>
    <w:rsid w:val="002C1C9B"/>
    <w:rsid w:val="002C51BA"/>
    <w:rsid w:val="002C5590"/>
    <w:rsid w:val="002C6AB2"/>
    <w:rsid w:val="002C7471"/>
    <w:rsid w:val="002C789A"/>
    <w:rsid w:val="002C7B8A"/>
    <w:rsid w:val="002D2F2C"/>
    <w:rsid w:val="002D2F56"/>
    <w:rsid w:val="002D401B"/>
    <w:rsid w:val="002D4905"/>
    <w:rsid w:val="002D5DF3"/>
    <w:rsid w:val="002E003E"/>
    <w:rsid w:val="002E0A8C"/>
    <w:rsid w:val="002E2811"/>
    <w:rsid w:val="002E2A26"/>
    <w:rsid w:val="002F0DEC"/>
    <w:rsid w:val="002F1D2C"/>
    <w:rsid w:val="002F32FC"/>
    <w:rsid w:val="002F4D7D"/>
    <w:rsid w:val="002F74FC"/>
    <w:rsid w:val="002F7691"/>
    <w:rsid w:val="003016FB"/>
    <w:rsid w:val="00301F34"/>
    <w:rsid w:val="00302DF5"/>
    <w:rsid w:val="00303A57"/>
    <w:rsid w:val="003041BA"/>
    <w:rsid w:val="00304535"/>
    <w:rsid w:val="003063CF"/>
    <w:rsid w:val="003065C1"/>
    <w:rsid w:val="00306B5D"/>
    <w:rsid w:val="00310F2C"/>
    <w:rsid w:val="003126E4"/>
    <w:rsid w:val="0031289D"/>
    <w:rsid w:val="00312AFF"/>
    <w:rsid w:val="00313D67"/>
    <w:rsid w:val="003202BE"/>
    <w:rsid w:val="0032116D"/>
    <w:rsid w:val="003211A9"/>
    <w:rsid w:val="0032160A"/>
    <w:rsid w:val="0032215B"/>
    <w:rsid w:val="0032280E"/>
    <w:rsid w:val="00322819"/>
    <w:rsid w:val="00324602"/>
    <w:rsid w:val="00324741"/>
    <w:rsid w:val="003253F5"/>
    <w:rsid w:val="00326B1C"/>
    <w:rsid w:val="003301AA"/>
    <w:rsid w:val="00330729"/>
    <w:rsid w:val="00335FDF"/>
    <w:rsid w:val="003363CC"/>
    <w:rsid w:val="003377E4"/>
    <w:rsid w:val="003408BD"/>
    <w:rsid w:val="00344498"/>
    <w:rsid w:val="003459CA"/>
    <w:rsid w:val="00345BD3"/>
    <w:rsid w:val="00346F37"/>
    <w:rsid w:val="00346F8A"/>
    <w:rsid w:val="00351CCD"/>
    <w:rsid w:val="00355BF6"/>
    <w:rsid w:val="003572D5"/>
    <w:rsid w:val="00357B86"/>
    <w:rsid w:val="00357CD3"/>
    <w:rsid w:val="003612F1"/>
    <w:rsid w:val="00366B3C"/>
    <w:rsid w:val="00367993"/>
    <w:rsid w:val="00367BE5"/>
    <w:rsid w:val="00370E04"/>
    <w:rsid w:val="0037399E"/>
    <w:rsid w:val="00374CE8"/>
    <w:rsid w:val="00375C68"/>
    <w:rsid w:val="0037664D"/>
    <w:rsid w:val="00382150"/>
    <w:rsid w:val="003917B1"/>
    <w:rsid w:val="00391939"/>
    <w:rsid w:val="003920A1"/>
    <w:rsid w:val="00394AF1"/>
    <w:rsid w:val="00394E17"/>
    <w:rsid w:val="0039562F"/>
    <w:rsid w:val="0039567F"/>
    <w:rsid w:val="00396FC8"/>
    <w:rsid w:val="003A01FD"/>
    <w:rsid w:val="003A2064"/>
    <w:rsid w:val="003A22BF"/>
    <w:rsid w:val="003A2C92"/>
    <w:rsid w:val="003A6461"/>
    <w:rsid w:val="003B3DA8"/>
    <w:rsid w:val="003B5AE7"/>
    <w:rsid w:val="003B630F"/>
    <w:rsid w:val="003B65A5"/>
    <w:rsid w:val="003C0C1F"/>
    <w:rsid w:val="003C24FB"/>
    <w:rsid w:val="003C38F4"/>
    <w:rsid w:val="003C3A43"/>
    <w:rsid w:val="003C4268"/>
    <w:rsid w:val="003C6248"/>
    <w:rsid w:val="003C630D"/>
    <w:rsid w:val="003D009F"/>
    <w:rsid w:val="003D13EE"/>
    <w:rsid w:val="003D2B38"/>
    <w:rsid w:val="003D5A16"/>
    <w:rsid w:val="003E1ECC"/>
    <w:rsid w:val="003E2097"/>
    <w:rsid w:val="003E2D8A"/>
    <w:rsid w:val="003E34CA"/>
    <w:rsid w:val="003E40C1"/>
    <w:rsid w:val="003E430C"/>
    <w:rsid w:val="003E55C4"/>
    <w:rsid w:val="003E5AB4"/>
    <w:rsid w:val="003E69D4"/>
    <w:rsid w:val="003E76E1"/>
    <w:rsid w:val="003F04CE"/>
    <w:rsid w:val="003F0557"/>
    <w:rsid w:val="003F0631"/>
    <w:rsid w:val="003F0BCA"/>
    <w:rsid w:val="003F2A46"/>
    <w:rsid w:val="003F3B12"/>
    <w:rsid w:val="003F5D19"/>
    <w:rsid w:val="003F65CF"/>
    <w:rsid w:val="003F783C"/>
    <w:rsid w:val="004015ED"/>
    <w:rsid w:val="00401AF6"/>
    <w:rsid w:val="00402462"/>
    <w:rsid w:val="0040544B"/>
    <w:rsid w:val="004068B2"/>
    <w:rsid w:val="004109DE"/>
    <w:rsid w:val="00413302"/>
    <w:rsid w:val="004135FB"/>
    <w:rsid w:val="00414209"/>
    <w:rsid w:val="0041510D"/>
    <w:rsid w:val="004156EF"/>
    <w:rsid w:val="00415A8D"/>
    <w:rsid w:val="00415C60"/>
    <w:rsid w:val="0041682D"/>
    <w:rsid w:val="00420163"/>
    <w:rsid w:val="004218D1"/>
    <w:rsid w:val="00422EE1"/>
    <w:rsid w:val="004248AB"/>
    <w:rsid w:val="004258EE"/>
    <w:rsid w:val="004316ED"/>
    <w:rsid w:val="0043211C"/>
    <w:rsid w:val="00432345"/>
    <w:rsid w:val="00433719"/>
    <w:rsid w:val="00434F0C"/>
    <w:rsid w:val="0044050F"/>
    <w:rsid w:val="0044056B"/>
    <w:rsid w:val="00441169"/>
    <w:rsid w:val="0044260E"/>
    <w:rsid w:val="004426BD"/>
    <w:rsid w:val="004430F6"/>
    <w:rsid w:val="004452EF"/>
    <w:rsid w:val="00446449"/>
    <w:rsid w:val="00450FA1"/>
    <w:rsid w:val="00451074"/>
    <w:rsid w:val="004527C0"/>
    <w:rsid w:val="00452D5B"/>
    <w:rsid w:val="00453367"/>
    <w:rsid w:val="00453CF0"/>
    <w:rsid w:val="00453E5D"/>
    <w:rsid w:val="00454A77"/>
    <w:rsid w:val="00455C25"/>
    <w:rsid w:val="00463757"/>
    <w:rsid w:val="00463AA1"/>
    <w:rsid w:val="00465E3C"/>
    <w:rsid w:val="004677E3"/>
    <w:rsid w:val="00470EB4"/>
    <w:rsid w:val="0047127F"/>
    <w:rsid w:val="00473853"/>
    <w:rsid w:val="00480162"/>
    <w:rsid w:val="004806DB"/>
    <w:rsid w:val="00480900"/>
    <w:rsid w:val="00480DC2"/>
    <w:rsid w:val="004835A3"/>
    <w:rsid w:val="00483EB0"/>
    <w:rsid w:val="00484051"/>
    <w:rsid w:val="00487A05"/>
    <w:rsid w:val="00492D0F"/>
    <w:rsid w:val="0049395D"/>
    <w:rsid w:val="0049526D"/>
    <w:rsid w:val="004A0A44"/>
    <w:rsid w:val="004A176E"/>
    <w:rsid w:val="004A23E3"/>
    <w:rsid w:val="004A4AC1"/>
    <w:rsid w:val="004A6BBB"/>
    <w:rsid w:val="004B27DA"/>
    <w:rsid w:val="004B3036"/>
    <w:rsid w:val="004B3493"/>
    <w:rsid w:val="004B38C8"/>
    <w:rsid w:val="004B3A5E"/>
    <w:rsid w:val="004B4554"/>
    <w:rsid w:val="004C103A"/>
    <w:rsid w:val="004C5EFB"/>
    <w:rsid w:val="004D0209"/>
    <w:rsid w:val="004D1F73"/>
    <w:rsid w:val="004D302D"/>
    <w:rsid w:val="004D3C7A"/>
    <w:rsid w:val="004D5EAA"/>
    <w:rsid w:val="004D613C"/>
    <w:rsid w:val="004D6DDD"/>
    <w:rsid w:val="004D6E58"/>
    <w:rsid w:val="004D75C1"/>
    <w:rsid w:val="004E09CC"/>
    <w:rsid w:val="004E44B5"/>
    <w:rsid w:val="004E4C67"/>
    <w:rsid w:val="004E4D3C"/>
    <w:rsid w:val="004F00F7"/>
    <w:rsid w:val="004F06EC"/>
    <w:rsid w:val="004F2C58"/>
    <w:rsid w:val="004F7722"/>
    <w:rsid w:val="004F7744"/>
    <w:rsid w:val="004F7A44"/>
    <w:rsid w:val="00501466"/>
    <w:rsid w:val="00501C3C"/>
    <w:rsid w:val="00503331"/>
    <w:rsid w:val="00503440"/>
    <w:rsid w:val="00507740"/>
    <w:rsid w:val="00510949"/>
    <w:rsid w:val="00511884"/>
    <w:rsid w:val="005134DE"/>
    <w:rsid w:val="00516557"/>
    <w:rsid w:val="00516F9A"/>
    <w:rsid w:val="00520EED"/>
    <w:rsid w:val="005244FF"/>
    <w:rsid w:val="00525201"/>
    <w:rsid w:val="00525D58"/>
    <w:rsid w:val="00535A6E"/>
    <w:rsid w:val="005373F0"/>
    <w:rsid w:val="005375B7"/>
    <w:rsid w:val="005403E4"/>
    <w:rsid w:val="005439C5"/>
    <w:rsid w:val="005503AF"/>
    <w:rsid w:val="00550C12"/>
    <w:rsid w:val="00553C4E"/>
    <w:rsid w:val="0055490E"/>
    <w:rsid w:val="00554C39"/>
    <w:rsid w:val="00555000"/>
    <w:rsid w:val="00556136"/>
    <w:rsid w:val="005574FF"/>
    <w:rsid w:val="00560397"/>
    <w:rsid w:val="005634B6"/>
    <w:rsid w:val="005649D1"/>
    <w:rsid w:val="005667DB"/>
    <w:rsid w:val="00566FED"/>
    <w:rsid w:val="00567193"/>
    <w:rsid w:val="00572665"/>
    <w:rsid w:val="0057353F"/>
    <w:rsid w:val="00573E10"/>
    <w:rsid w:val="00575E22"/>
    <w:rsid w:val="005762B3"/>
    <w:rsid w:val="00576971"/>
    <w:rsid w:val="005770C9"/>
    <w:rsid w:val="005833C0"/>
    <w:rsid w:val="00585FD6"/>
    <w:rsid w:val="00590B5D"/>
    <w:rsid w:val="005929AB"/>
    <w:rsid w:val="005930B9"/>
    <w:rsid w:val="005934A2"/>
    <w:rsid w:val="00593E46"/>
    <w:rsid w:val="00594ED5"/>
    <w:rsid w:val="0059622F"/>
    <w:rsid w:val="0059661E"/>
    <w:rsid w:val="0059695D"/>
    <w:rsid w:val="005A14C8"/>
    <w:rsid w:val="005A3002"/>
    <w:rsid w:val="005A30DA"/>
    <w:rsid w:val="005A3221"/>
    <w:rsid w:val="005A36A3"/>
    <w:rsid w:val="005A65BE"/>
    <w:rsid w:val="005B0AA0"/>
    <w:rsid w:val="005B4224"/>
    <w:rsid w:val="005B530D"/>
    <w:rsid w:val="005B5B82"/>
    <w:rsid w:val="005B703A"/>
    <w:rsid w:val="005C05BC"/>
    <w:rsid w:val="005C1EE4"/>
    <w:rsid w:val="005C2115"/>
    <w:rsid w:val="005C2BD1"/>
    <w:rsid w:val="005C4019"/>
    <w:rsid w:val="005C49AC"/>
    <w:rsid w:val="005C7CAC"/>
    <w:rsid w:val="005D23BA"/>
    <w:rsid w:val="005D318C"/>
    <w:rsid w:val="005D3190"/>
    <w:rsid w:val="005D37F7"/>
    <w:rsid w:val="005D464C"/>
    <w:rsid w:val="005D4D9F"/>
    <w:rsid w:val="005D551A"/>
    <w:rsid w:val="005D5F96"/>
    <w:rsid w:val="005E1041"/>
    <w:rsid w:val="005E2099"/>
    <w:rsid w:val="005E2437"/>
    <w:rsid w:val="005E2F6D"/>
    <w:rsid w:val="005E3AB0"/>
    <w:rsid w:val="005E531F"/>
    <w:rsid w:val="005E53EB"/>
    <w:rsid w:val="005E7323"/>
    <w:rsid w:val="005E74BE"/>
    <w:rsid w:val="005E7B9A"/>
    <w:rsid w:val="005E7E17"/>
    <w:rsid w:val="005E7EAE"/>
    <w:rsid w:val="005F02CD"/>
    <w:rsid w:val="005F0889"/>
    <w:rsid w:val="005F148F"/>
    <w:rsid w:val="005F1BF8"/>
    <w:rsid w:val="005F37DC"/>
    <w:rsid w:val="005F3C7A"/>
    <w:rsid w:val="005F7A5A"/>
    <w:rsid w:val="00601FF7"/>
    <w:rsid w:val="00603F33"/>
    <w:rsid w:val="00604448"/>
    <w:rsid w:val="00604E4E"/>
    <w:rsid w:val="0060526D"/>
    <w:rsid w:val="00605F64"/>
    <w:rsid w:val="006103D5"/>
    <w:rsid w:val="00613AEE"/>
    <w:rsid w:val="00614194"/>
    <w:rsid w:val="006157FA"/>
    <w:rsid w:val="00615B25"/>
    <w:rsid w:val="00615CC9"/>
    <w:rsid w:val="00617A72"/>
    <w:rsid w:val="00617DC5"/>
    <w:rsid w:val="00622EF6"/>
    <w:rsid w:val="00623D92"/>
    <w:rsid w:val="00623FDF"/>
    <w:rsid w:val="006266C6"/>
    <w:rsid w:val="00627783"/>
    <w:rsid w:val="00630692"/>
    <w:rsid w:val="006309A7"/>
    <w:rsid w:val="006309F1"/>
    <w:rsid w:val="006310BD"/>
    <w:rsid w:val="0063152F"/>
    <w:rsid w:val="0063202C"/>
    <w:rsid w:val="00632611"/>
    <w:rsid w:val="00632F92"/>
    <w:rsid w:val="00634700"/>
    <w:rsid w:val="00635319"/>
    <w:rsid w:val="00636223"/>
    <w:rsid w:val="006373BD"/>
    <w:rsid w:val="00637A17"/>
    <w:rsid w:val="00637D19"/>
    <w:rsid w:val="00640368"/>
    <w:rsid w:val="0064237F"/>
    <w:rsid w:val="00643A1A"/>
    <w:rsid w:val="006441D4"/>
    <w:rsid w:val="0064618E"/>
    <w:rsid w:val="0065084B"/>
    <w:rsid w:val="006511DB"/>
    <w:rsid w:val="00651A57"/>
    <w:rsid w:val="00651E65"/>
    <w:rsid w:val="00656888"/>
    <w:rsid w:val="00657549"/>
    <w:rsid w:val="0065780D"/>
    <w:rsid w:val="00657DDD"/>
    <w:rsid w:val="00660C2F"/>
    <w:rsid w:val="00662366"/>
    <w:rsid w:val="00663338"/>
    <w:rsid w:val="00663E9F"/>
    <w:rsid w:val="006644C7"/>
    <w:rsid w:val="00666238"/>
    <w:rsid w:val="00667943"/>
    <w:rsid w:val="006703C3"/>
    <w:rsid w:val="00671C26"/>
    <w:rsid w:val="00673874"/>
    <w:rsid w:val="00673FA4"/>
    <w:rsid w:val="00675C04"/>
    <w:rsid w:val="00677207"/>
    <w:rsid w:val="00682655"/>
    <w:rsid w:val="00683174"/>
    <w:rsid w:val="006833FE"/>
    <w:rsid w:val="00685643"/>
    <w:rsid w:val="0068564A"/>
    <w:rsid w:val="00685AAD"/>
    <w:rsid w:val="00686B49"/>
    <w:rsid w:val="00686D2F"/>
    <w:rsid w:val="00687440"/>
    <w:rsid w:val="00692EF3"/>
    <w:rsid w:val="00693C30"/>
    <w:rsid w:val="0069626C"/>
    <w:rsid w:val="00697AAD"/>
    <w:rsid w:val="006A0F3F"/>
    <w:rsid w:val="006A1445"/>
    <w:rsid w:val="006A1AB9"/>
    <w:rsid w:val="006A2A5B"/>
    <w:rsid w:val="006A5D01"/>
    <w:rsid w:val="006A662E"/>
    <w:rsid w:val="006B0863"/>
    <w:rsid w:val="006B2B5E"/>
    <w:rsid w:val="006B5931"/>
    <w:rsid w:val="006B6C04"/>
    <w:rsid w:val="006B7384"/>
    <w:rsid w:val="006C4262"/>
    <w:rsid w:val="006C4CEC"/>
    <w:rsid w:val="006C5152"/>
    <w:rsid w:val="006C568B"/>
    <w:rsid w:val="006C658A"/>
    <w:rsid w:val="006D1DF1"/>
    <w:rsid w:val="006D2C10"/>
    <w:rsid w:val="006D2EED"/>
    <w:rsid w:val="006D3EF3"/>
    <w:rsid w:val="006D45AD"/>
    <w:rsid w:val="006D6AB5"/>
    <w:rsid w:val="006E35B1"/>
    <w:rsid w:val="006E3DDE"/>
    <w:rsid w:val="006E41E9"/>
    <w:rsid w:val="006E5B45"/>
    <w:rsid w:val="006E62FA"/>
    <w:rsid w:val="006E701F"/>
    <w:rsid w:val="006F1042"/>
    <w:rsid w:val="006F24DF"/>
    <w:rsid w:val="006F287F"/>
    <w:rsid w:val="006F36B5"/>
    <w:rsid w:val="006F38C3"/>
    <w:rsid w:val="006F46D2"/>
    <w:rsid w:val="006F49E4"/>
    <w:rsid w:val="006F5C9A"/>
    <w:rsid w:val="006F6A85"/>
    <w:rsid w:val="006F6F83"/>
    <w:rsid w:val="00700258"/>
    <w:rsid w:val="007005E2"/>
    <w:rsid w:val="0070104F"/>
    <w:rsid w:val="00703594"/>
    <w:rsid w:val="00703D80"/>
    <w:rsid w:val="00703F42"/>
    <w:rsid w:val="00704904"/>
    <w:rsid w:val="00705E1F"/>
    <w:rsid w:val="00706915"/>
    <w:rsid w:val="00712D5D"/>
    <w:rsid w:val="00712F14"/>
    <w:rsid w:val="00713EC0"/>
    <w:rsid w:val="0071423A"/>
    <w:rsid w:val="00720EBA"/>
    <w:rsid w:val="00725009"/>
    <w:rsid w:val="00726AF9"/>
    <w:rsid w:val="00727816"/>
    <w:rsid w:val="00733496"/>
    <w:rsid w:val="00735060"/>
    <w:rsid w:val="007350EF"/>
    <w:rsid w:val="007354F2"/>
    <w:rsid w:val="007363E8"/>
    <w:rsid w:val="00736BD2"/>
    <w:rsid w:val="007408FB"/>
    <w:rsid w:val="00741098"/>
    <w:rsid w:val="00741D2A"/>
    <w:rsid w:val="00751C91"/>
    <w:rsid w:val="00753194"/>
    <w:rsid w:val="0075384E"/>
    <w:rsid w:val="0075420D"/>
    <w:rsid w:val="0075531E"/>
    <w:rsid w:val="007561C6"/>
    <w:rsid w:val="0075721D"/>
    <w:rsid w:val="00762004"/>
    <w:rsid w:val="007624EE"/>
    <w:rsid w:val="007626EE"/>
    <w:rsid w:val="00762E0D"/>
    <w:rsid w:val="007640D5"/>
    <w:rsid w:val="00765D47"/>
    <w:rsid w:val="007674DB"/>
    <w:rsid w:val="00770E13"/>
    <w:rsid w:val="00770EE8"/>
    <w:rsid w:val="007749EA"/>
    <w:rsid w:val="00776025"/>
    <w:rsid w:val="007776FA"/>
    <w:rsid w:val="007800A6"/>
    <w:rsid w:val="0078049B"/>
    <w:rsid w:val="00781318"/>
    <w:rsid w:val="00781CE3"/>
    <w:rsid w:val="00781E10"/>
    <w:rsid w:val="00783301"/>
    <w:rsid w:val="007836BF"/>
    <w:rsid w:val="0078482D"/>
    <w:rsid w:val="0078501A"/>
    <w:rsid w:val="0078671B"/>
    <w:rsid w:val="00786AC2"/>
    <w:rsid w:val="007937E8"/>
    <w:rsid w:val="007953CE"/>
    <w:rsid w:val="00795935"/>
    <w:rsid w:val="00797098"/>
    <w:rsid w:val="00797BCC"/>
    <w:rsid w:val="007A035E"/>
    <w:rsid w:val="007A036F"/>
    <w:rsid w:val="007A08B2"/>
    <w:rsid w:val="007A0FD0"/>
    <w:rsid w:val="007A1049"/>
    <w:rsid w:val="007A2933"/>
    <w:rsid w:val="007A61DD"/>
    <w:rsid w:val="007A66DF"/>
    <w:rsid w:val="007B04FE"/>
    <w:rsid w:val="007B1C25"/>
    <w:rsid w:val="007B29BC"/>
    <w:rsid w:val="007B4170"/>
    <w:rsid w:val="007B7296"/>
    <w:rsid w:val="007C05C5"/>
    <w:rsid w:val="007C1CE2"/>
    <w:rsid w:val="007C3A24"/>
    <w:rsid w:val="007C52AB"/>
    <w:rsid w:val="007C5723"/>
    <w:rsid w:val="007C645E"/>
    <w:rsid w:val="007C761C"/>
    <w:rsid w:val="007D115A"/>
    <w:rsid w:val="007D16EA"/>
    <w:rsid w:val="007D1CF6"/>
    <w:rsid w:val="007D1F71"/>
    <w:rsid w:val="007D2020"/>
    <w:rsid w:val="007D4E4C"/>
    <w:rsid w:val="007D6A97"/>
    <w:rsid w:val="007D6A9C"/>
    <w:rsid w:val="007E2268"/>
    <w:rsid w:val="007E3A18"/>
    <w:rsid w:val="007E6506"/>
    <w:rsid w:val="007E6F94"/>
    <w:rsid w:val="007F39CE"/>
    <w:rsid w:val="007F3EAC"/>
    <w:rsid w:val="007F454C"/>
    <w:rsid w:val="007F4696"/>
    <w:rsid w:val="007F72BC"/>
    <w:rsid w:val="0080067E"/>
    <w:rsid w:val="008018D6"/>
    <w:rsid w:val="00801C11"/>
    <w:rsid w:val="00804068"/>
    <w:rsid w:val="008050FC"/>
    <w:rsid w:val="008051CE"/>
    <w:rsid w:val="00805D51"/>
    <w:rsid w:val="0080747A"/>
    <w:rsid w:val="008102C9"/>
    <w:rsid w:val="00810DD8"/>
    <w:rsid w:val="00812426"/>
    <w:rsid w:val="00812C09"/>
    <w:rsid w:val="00812FAD"/>
    <w:rsid w:val="00813DE4"/>
    <w:rsid w:val="00814161"/>
    <w:rsid w:val="008161A6"/>
    <w:rsid w:val="00816B6C"/>
    <w:rsid w:val="0081724E"/>
    <w:rsid w:val="0082185D"/>
    <w:rsid w:val="0082576B"/>
    <w:rsid w:val="00827876"/>
    <w:rsid w:val="008303DC"/>
    <w:rsid w:val="00830ECE"/>
    <w:rsid w:val="00832932"/>
    <w:rsid w:val="0083443C"/>
    <w:rsid w:val="00834B27"/>
    <w:rsid w:val="00841420"/>
    <w:rsid w:val="0084195C"/>
    <w:rsid w:val="008426B8"/>
    <w:rsid w:val="00842A61"/>
    <w:rsid w:val="00844B43"/>
    <w:rsid w:val="008458B2"/>
    <w:rsid w:val="0085096A"/>
    <w:rsid w:val="00854526"/>
    <w:rsid w:val="008560E6"/>
    <w:rsid w:val="00857366"/>
    <w:rsid w:val="008575C4"/>
    <w:rsid w:val="00860047"/>
    <w:rsid w:val="00860A12"/>
    <w:rsid w:val="0086148B"/>
    <w:rsid w:val="00861751"/>
    <w:rsid w:val="00861E68"/>
    <w:rsid w:val="0086263A"/>
    <w:rsid w:val="00862C16"/>
    <w:rsid w:val="00865E4A"/>
    <w:rsid w:val="00866926"/>
    <w:rsid w:val="00866BBC"/>
    <w:rsid w:val="00866EC6"/>
    <w:rsid w:val="00867090"/>
    <w:rsid w:val="008674A8"/>
    <w:rsid w:val="00871868"/>
    <w:rsid w:val="00871FE1"/>
    <w:rsid w:val="008743FF"/>
    <w:rsid w:val="008756F9"/>
    <w:rsid w:val="00875E67"/>
    <w:rsid w:val="0087758B"/>
    <w:rsid w:val="008805B9"/>
    <w:rsid w:val="00880977"/>
    <w:rsid w:val="00881BA9"/>
    <w:rsid w:val="00881D63"/>
    <w:rsid w:val="008847C8"/>
    <w:rsid w:val="00886B97"/>
    <w:rsid w:val="008911D6"/>
    <w:rsid w:val="00892047"/>
    <w:rsid w:val="00893575"/>
    <w:rsid w:val="00894BB2"/>
    <w:rsid w:val="00895E87"/>
    <w:rsid w:val="008965B6"/>
    <w:rsid w:val="0089714A"/>
    <w:rsid w:val="008A08CA"/>
    <w:rsid w:val="008A0ECE"/>
    <w:rsid w:val="008A2950"/>
    <w:rsid w:val="008A312D"/>
    <w:rsid w:val="008A36EF"/>
    <w:rsid w:val="008A399A"/>
    <w:rsid w:val="008A45EF"/>
    <w:rsid w:val="008A5DA7"/>
    <w:rsid w:val="008A5DDE"/>
    <w:rsid w:val="008A6D10"/>
    <w:rsid w:val="008A7D8E"/>
    <w:rsid w:val="008A7DAE"/>
    <w:rsid w:val="008A7EDD"/>
    <w:rsid w:val="008B24AA"/>
    <w:rsid w:val="008B36B3"/>
    <w:rsid w:val="008B39ED"/>
    <w:rsid w:val="008B3D81"/>
    <w:rsid w:val="008B4CED"/>
    <w:rsid w:val="008C033B"/>
    <w:rsid w:val="008C32F9"/>
    <w:rsid w:val="008C4F26"/>
    <w:rsid w:val="008C50C7"/>
    <w:rsid w:val="008C5965"/>
    <w:rsid w:val="008D0160"/>
    <w:rsid w:val="008D07F5"/>
    <w:rsid w:val="008D1DF6"/>
    <w:rsid w:val="008D4AF4"/>
    <w:rsid w:val="008D5DA9"/>
    <w:rsid w:val="008E0004"/>
    <w:rsid w:val="008E051F"/>
    <w:rsid w:val="008E06BA"/>
    <w:rsid w:val="008E1DE7"/>
    <w:rsid w:val="008E47AD"/>
    <w:rsid w:val="008E5845"/>
    <w:rsid w:val="008E591A"/>
    <w:rsid w:val="008F0A12"/>
    <w:rsid w:val="008F0D09"/>
    <w:rsid w:val="008F0E54"/>
    <w:rsid w:val="008F1C7E"/>
    <w:rsid w:val="008F32DE"/>
    <w:rsid w:val="008F415A"/>
    <w:rsid w:val="008F6073"/>
    <w:rsid w:val="008F6C11"/>
    <w:rsid w:val="008F7AD0"/>
    <w:rsid w:val="0090096D"/>
    <w:rsid w:val="00900C7F"/>
    <w:rsid w:val="009016F8"/>
    <w:rsid w:val="00902471"/>
    <w:rsid w:val="00903776"/>
    <w:rsid w:val="00903D37"/>
    <w:rsid w:val="009043BB"/>
    <w:rsid w:val="0090611F"/>
    <w:rsid w:val="009070DB"/>
    <w:rsid w:val="00913C4A"/>
    <w:rsid w:val="009151D5"/>
    <w:rsid w:val="00916A7F"/>
    <w:rsid w:val="00921E2C"/>
    <w:rsid w:val="0092247F"/>
    <w:rsid w:val="009226D9"/>
    <w:rsid w:val="00922AD8"/>
    <w:rsid w:val="009254D0"/>
    <w:rsid w:val="00926306"/>
    <w:rsid w:val="009275D6"/>
    <w:rsid w:val="00927762"/>
    <w:rsid w:val="00927B3B"/>
    <w:rsid w:val="009340A8"/>
    <w:rsid w:val="00943ACF"/>
    <w:rsid w:val="00945225"/>
    <w:rsid w:val="00947DF1"/>
    <w:rsid w:val="0095070D"/>
    <w:rsid w:val="00953BD9"/>
    <w:rsid w:val="009551DF"/>
    <w:rsid w:val="00957D0E"/>
    <w:rsid w:val="0096005F"/>
    <w:rsid w:val="009606A5"/>
    <w:rsid w:val="009623DF"/>
    <w:rsid w:val="009659B7"/>
    <w:rsid w:val="00970E1B"/>
    <w:rsid w:val="00971ADB"/>
    <w:rsid w:val="00972BB1"/>
    <w:rsid w:val="00972F7F"/>
    <w:rsid w:val="00973D76"/>
    <w:rsid w:val="00974063"/>
    <w:rsid w:val="0097705F"/>
    <w:rsid w:val="0097762B"/>
    <w:rsid w:val="00982CAB"/>
    <w:rsid w:val="009830C5"/>
    <w:rsid w:val="00983793"/>
    <w:rsid w:val="009853FC"/>
    <w:rsid w:val="00985A39"/>
    <w:rsid w:val="00986283"/>
    <w:rsid w:val="009863BC"/>
    <w:rsid w:val="00986DB9"/>
    <w:rsid w:val="00990CF2"/>
    <w:rsid w:val="00991386"/>
    <w:rsid w:val="00991808"/>
    <w:rsid w:val="00992956"/>
    <w:rsid w:val="00993951"/>
    <w:rsid w:val="0099648F"/>
    <w:rsid w:val="009A1BF4"/>
    <w:rsid w:val="009A2FB4"/>
    <w:rsid w:val="009A4FFB"/>
    <w:rsid w:val="009B031E"/>
    <w:rsid w:val="009B051F"/>
    <w:rsid w:val="009B1101"/>
    <w:rsid w:val="009B233B"/>
    <w:rsid w:val="009B2879"/>
    <w:rsid w:val="009B4EA3"/>
    <w:rsid w:val="009B68CC"/>
    <w:rsid w:val="009C1637"/>
    <w:rsid w:val="009C27D0"/>
    <w:rsid w:val="009C2D25"/>
    <w:rsid w:val="009C3662"/>
    <w:rsid w:val="009C4DF6"/>
    <w:rsid w:val="009C7334"/>
    <w:rsid w:val="009C77C8"/>
    <w:rsid w:val="009C7D3F"/>
    <w:rsid w:val="009C7EF0"/>
    <w:rsid w:val="009C7F98"/>
    <w:rsid w:val="009D18BB"/>
    <w:rsid w:val="009D1DD1"/>
    <w:rsid w:val="009D359E"/>
    <w:rsid w:val="009D4003"/>
    <w:rsid w:val="009E044B"/>
    <w:rsid w:val="009E0853"/>
    <w:rsid w:val="009E0DB9"/>
    <w:rsid w:val="009E13F6"/>
    <w:rsid w:val="009E190F"/>
    <w:rsid w:val="009E48EF"/>
    <w:rsid w:val="009E65B4"/>
    <w:rsid w:val="009F276F"/>
    <w:rsid w:val="009F5D68"/>
    <w:rsid w:val="009F72C8"/>
    <w:rsid w:val="009F7C91"/>
    <w:rsid w:val="00A0160F"/>
    <w:rsid w:val="00A0312E"/>
    <w:rsid w:val="00A03ED1"/>
    <w:rsid w:val="00A046BC"/>
    <w:rsid w:val="00A05644"/>
    <w:rsid w:val="00A07559"/>
    <w:rsid w:val="00A1071F"/>
    <w:rsid w:val="00A11388"/>
    <w:rsid w:val="00A120AB"/>
    <w:rsid w:val="00A13313"/>
    <w:rsid w:val="00A13AF6"/>
    <w:rsid w:val="00A15162"/>
    <w:rsid w:val="00A15682"/>
    <w:rsid w:val="00A16401"/>
    <w:rsid w:val="00A16A02"/>
    <w:rsid w:val="00A20319"/>
    <w:rsid w:val="00A209A3"/>
    <w:rsid w:val="00A24B22"/>
    <w:rsid w:val="00A266B4"/>
    <w:rsid w:val="00A267E5"/>
    <w:rsid w:val="00A267F2"/>
    <w:rsid w:val="00A26CDA"/>
    <w:rsid w:val="00A3082C"/>
    <w:rsid w:val="00A317E4"/>
    <w:rsid w:val="00A31F89"/>
    <w:rsid w:val="00A33B84"/>
    <w:rsid w:val="00A33E83"/>
    <w:rsid w:val="00A341BA"/>
    <w:rsid w:val="00A4178B"/>
    <w:rsid w:val="00A4286C"/>
    <w:rsid w:val="00A44094"/>
    <w:rsid w:val="00A45006"/>
    <w:rsid w:val="00A45B1A"/>
    <w:rsid w:val="00A538C3"/>
    <w:rsid w:val="00A5672C"/>
    <w:rsid w:val="00A608E8"/>
    <w:rsid w:val="00A60CA9"/>
    <w:rsid w:val="00A61719"/>
    <w:rsid w:val="00A65B42"/>
    <w:rsid w:val="00A65BA4"/>
    <w:rsid w:val="00A66208"/>
    <w:rsid w:val="00A73335"/>
    <w:rsid w:val="00A73488"/>
    <w:rsid w:val="00A73EAB"/>
    <w:rsid w:val="00A7431F"/>
    <w:rsid w:val="00A75765"/>
    <w:rsid w:val="00A75EF4"/>
    <w:rsid w:val="00A764C0"/>
    <w:rsid w:val="00A800AF"/>
    <w:rsid w:val="00A80772"/>
    <w:rsid w:val="00A8186A"/>
    <w:rsid w:val="00A82AFD"/>
    <w:rsid w:val="00A83186"/>
    <w:rsid w:val="00A83284"/>
    <w:rsid w:val="00A86A2B"/>
    <w:rsid w:val="00A87F76"/>
    <w:rsid w:val="00A91E28"/>
    <w:rsid w:val="00A9279B"/>
    <w:rsid w:val="00A93AC2"/>
    <w:rsid w:val="00A93BA5"/>
    <w:rsid w:val="00A93D19"/>
    <w:rsid w:val="00A93D4F"/>
    <w:rsid w:val="00A946D0"/>
    <w:rsid w:val="00A950BC"/>
    <w:rsid w:val="00A9786B"/>
    <w:rsid w:val="00AA1EF1"/>
    <w:rsid w:val="00AA2294"/>
    <w:rsid w:val="00AA28BA"/>
    <w:rsid w:val="00AA3B56"/>
    <w:rsid w:val="00AA58E0"/>
    <w:rsid w:val="00AA5C32"/>
    <w:rsid w:val="00AA6378"/>
    <w:rsid w:val="00AA6D35"/>
    <w:rsid w:val="00AB02D7"/>
    <w:rsid w:val="00AB0356"/>
    <w:rsid w:val="00AB1028"/>
    <w:rsid w:val="00AB17F7"/>
    <w:rsid w:val="00AB196F"/>
    <w:rsid w:val="00AB2B56"/>
    <w:rsid w:val="00AB42E5"/>
    <w:rsid w:val="00AB4928"/>
    <w:rsid w:val="00AB4F6E"/>
    <w:rsid w:val="00AB5599"/>
    <w:rsid w:val="00AC0E12"/>
    <w:rsid w:val="00AC3E2A"/>
    <w:rsid w:val="00AC428F"/>
    <w:rsid w:val="00AC58F4"/>
    <w:rsid w:val="00AD202B"/>
    <w:rsid w:val="00AD38C6"/>
    <w:rsid w:val="00AD4957"/>
    <w:rsid w:val="00AD4D55"/>
    <w:rsid w:val="00AD585E"/>
    <w:rsid w:val="00AD6BAD"/>
    <w:rsid w:val="00AD73FE"/>
    <w:rsid w:val="00AE1C34"/>
    <w:rsid w:val="00AE23EB"/>
    <w:rsid w:val="00AE2D7E"/>
    <w:rsid w:val="00AE346A"/>
    <w:rsid w:val="00AE454C"/>
    <w:rsid w:val="00AE576D"/>
    <w:rsid w:val="00AF16DA"/>
    <w:rsid w:val="00AF204D"/>
    <w:rsid w:val="00AF2F1F"/>
    <w:rsid w:val="00AF3A2B"/>
    <w:rsid w:val="00AF3B3C"/>
    <w:rsid w:val="00AF44AC"/>
    <w:rsid w:val="00AF4BBB"/>
    <w:rsid w:val="00AF66FA"/>
    <w:rsid w:val="00B0089A"/>
    <w:rsid w:val="00B00FE7"/>
    <w:rsid w:val="00B01866"/>
    <w:rsid w:val="00B04E00"/>
    <w:rsid w:val="00B05FA5"/>
    <w:rsid w:val="00B07AF2"/>
    <w:rsid w:val="00B07C69"/>
    <w:rsid w:val="00B07E26"/>
    <w:rsid w:val="00B10510"/>
    <w:rsid w:val="00B12F6E"/>
    <w:rsid w:val="00B140FF"/>
    <w:rsid w:val="00B174A4"/>
    <w:rsid w:val="00B21633"/>
    <w:rsid w:val="00B22745"/>
    <w:rsid w:val="00B25ABA"/>
    <w:rsid w:val="00B25B0A"/>
    <w:rsid w:val="00B25B45"/>
    <w:rsid w:val="00B308EC"/>
    <w:rsid w:val="00B30997"/>
    <w:rsid w:val="00B31ABC"/>
    <w:rsid w:val="00B32BA8"/>
    <w:rsid w:val="00B3302B"/>
    <w:rsid w:val="00B33497"/>
    <w:rsid w:val="00B33783"/>
    <w:rsid w:val="00B346B5"/>
    <w:rsid w:val="00B35BD8"/>
    <w:rsid w:val="00B36A3E"/>
    <w:rsid w:val="00B40106"/>
    <w:rsid w:val="00B42299"/>
    <w:rsid w:val="00B42D21"/>
    <w:rsid w:val="00B43D51"/>
    <w:rsid w:val="00B44FCA"/>
    <w:rsid w:val="00B467B0"/>
    <w:rsid w:val="00B50022"/>
    <w:rsid w:val="00B51E32"/>
    <w:rsid w:val="00B5336B"/>
    <w:rsid w:val="00B54111"/>
    <w:rsid w:val="00B56A39"/>
    <w:rsid w:val="00B577A8"/>
    <w:rsid w:val="00B60203"/>
    <w:rsid w:val="00B618AF"/>
    <w:rsid w:val="00B6248B"/>
    <w:rsid w:val="00B633C8"/>
    <w:rsid w:val="00B64837"/>
    <w:rsid w:val="00B6494D"/>
    <w:rsid w:val="00B66A17"/>
    <w:rsid w:val="00B7118A"/>
    <w:rsid w:val="00B7227C"/>
    <w:rsid w:val="00B7421E"/>
    <w:rsid w:val="00B74BD5"/>
    <w:rsid w:val="00B74CBB"/>
    <w:rsid w:val="00B754B8"/>
    <w:rsid w:val="00B75E53"/>
    <w:rsid w:val="00B80710"/>
    <w:rsid w:val="00B80F00"/>
    <w:rsid w:val="00B82315"/>
    <w:rsid w:val="00B840D1"/>
    <w:rsid w:val="00B87BA3"/>
    <w:rsid w:val="00B92DF7"/>
    <w:rsid w:val="00B94FF0"/>
    <w:rsid w:val="00B95089"/>
    <w:rsid w:val="00B9564D"/>
    <w:rsid w:val="00B9664D"/>
    <w:rsid w:val="00BA319C"/>
    <w:rsid w:val="00BA4609"/>
    <w:rsid w:val="00BA4658"/>
    <w:rsid w:val="00BA5915"/>
    <w:rsid w:val="00BB1412"/>
    <w:rsid w:val="00BB31C2"/>
    <w:rsid w:val="00BB5A3E"/>
    <w:rsid w:val="00BB6D7A"/>
    <w:rsid w:val="00BC1256"/>
    <w:rsid w:val="00BC1DDA"/>
    <w:rsid w:val="00BC2B0E"/>
    <w:rsid w:val="00BC39AF"/>
    <w:rsid w:val="00BC4DFC"/>
    <w:rsid w:val="00BC620A"/>
    <w:rsid w:val="00BD366D"/>
    <w:rsid w:val="00BD699B"/>
    <w:rsid w:val="00BE0423"/>
    <w:rsid w:val="00BE06B4"/>
    <w:rsid w:val="00BE267C"/>
    <w:rsid w:val="00BE327B"/>
    <w:rsid w:val="00BE51B8"/>
    <w:rsid w:val="00BE6834"/>
    <w:rsid w:val="00BE6E59"/>
    <w:rsid w:val="00BF27C6"/>
    <w:rsid w:val="00BF42A6"/>
    <w:rsid w:val="00BF432C"/>
    <w:rsid w:val="00BF4E77"/>
    <w:rsid w:val="00BF5497"/>
    <w:rsid w:val="00BF6E21"/>
    <w:rsid w:val="00C014C7"/>
    <w:rsid w:val="00C01578"/>
    <w:rsid w:val="00C01F74"/>
    <w:rsid w:val="00C02B23"/>
    <w:rsid w:val="00C0452E"/>
    <w:rsid w:val="00C04770"/>
    <w:rsid w:val="00C10D9A"/>
    <w:rsid w:val="00C11CCE"/>
    <w:rsid w:val="00C139EE"/>
    <w:rsid w:val="00C1498A"/>
    <w:rsid w:val="00C14ED6"/>
    <w:rsid w:val="00C16BCF"/>
    <w:rsid w:val="00C216DF"/>
    <w:rsid w:val="00C227BE"/>
    <w:rsid w:val="00C228A4"/>
    <w:rsid w:val="00C23A67"/>
    <w:rsid w:val="00C301EE"/>
    <w:rsid w:val="00C307EC"/>
    <w:rsid w:val="00C329E3"/>
    <w:rsid w:val="00C32A26"/>
    <w:rsid w:val="00C33540"/>
    <w:rsid w:val="00C371E8"/>
    <w:rsid w:val="00C379DF"/>
    <w:rsid w:val="00C402D7"/>
    <w:rsid w:val="00C41CD2"/>
    <w:rsid w:val="00C457F8"/>
    <w:rsid w:val="00C458C1"/>
    <w:rsid w:val="00C50017"/>
    <w:rsid w:val="00C50C0E"/>
    <w:rsid w:val="00C513C9"/>
    <w:rsid w:val="00C5249D"/>
    <w:rsid w:val="00C529D7"/>
    <w:rsid w:val="00C53D16"/>
    <w:rsid w:val="00C5449F"/>
    <w:rsid w:val="00C556DE"/>
    <w:rsid w:val="00C557AC"/>
    <w:rsid w:val="00C5609B"/>
    <w:rsid w:val="00C633A1"/>
    <w:rsid w:val="00C647E1"/>
    <w:rsid w:val="00C6670C"/>
    <w:rsid w:val="00C70037"/>
    <w:rsid w:val="00C7015F"/>
    <w:rsid w:val="00C71D3D"/>
    <w:rsid w:val="00C72CE9"/>
    <w:rsid w:val="00C76243"/>
    <w:rsid w:val="00C765E9"/>
    <w:rsid w:val="00C8061F"/>
    <w:rsid w:val="00C80D1A"/>
    <w:rsid w:val="00C820B6"/>
    <w:rsid w:val="00C82175"/>
    <w:rsid w:val="00C83AC0"/>
    <w:rsid w:val="00C862E9"/>
    <w:rsid w:val="00C86B5B"/>
    <w:rsid w:val="00C90CD5"/>
    <w:rsid w:val="00C923BB"/>
    <w:rsid w:val="00C93DEE"/>
    <w:rsid w:val="00C9432E"/>
    <w:rsid w:val="00C9580B"/>
    <w:rsid w:val="00CA1013"/>
    <w:rsid w:val="00CA11DA"/>
    <w:rsid w:val="00CA1F3E"/>
    <w:rsid w:val="00CA2A6B"/>
    <w:rsid w:val="00CA2B3F"/>
    <w:rsid w:val="00CA402B"/>
    <w:rsid w:val="00CA4975"/>
    <w:rsid w:val="00CA6A57"/>
    <w:rsid w:val="00CB095E"/>
    <w:rsid w:val="00CB1CC6"/>
    <w:rsid w:val="00CB36D1"/>
    <w:rsid w:val="00CB5CCC"/>
    <w:rsid w:val="00CC2DAD"/>
    <w:rsid w:val="00CC3E29"/>
    <w:rsid w:val="00CC49CF"/>
    <w:rsid w:val="00CC53EF"/>
    <w:rsid w:val="00CD089C"/>
    <w:rsid w:val="00CD35C0"/>
    <w:rsid w:val="00CD439A"/>
    <w:rsid w:val="00CD537F"/>
    <w:rsid w:val="00CD65DC"/>
    <w:rsid w:val="00CD67D1"/>
    <w:rsid w:val="00CD7EF2"/>
    <w:rsid w:val="00CE11F9"/>
    <w:rsid w:val="00CE124A"/>
    <w:rsid w:val="00CE19AA"/>
    <w:rsid w:val="00CE2894"/>
    <w:rsid w:val="00CE391D"/>
    <w:rsid w:val="00CE56D7"/>
    <w:rsid w:val="00CE5962"/>
    <w:rsid w:val="00CE6493"/>
    <w:rsid w:val="00CE72CB"/>
    <w:rsid w:val="00CF0D81"/>
    <w:rsid w:val="00CF20BD"/>
    <w:rsid w:val="00CF3DDA"/>
    <w:rsid w:val="00CF5670"/>
    <w:rsid w:val="00D00B36"/>
    <w:rsid w:val="00D035D4"/>
    <w:rsid w:val="00D0459D"/>
    <w:rsid w:val="00D04B1B"/>
    <w:rsid w:val="00D06AD4"/>
    <w:rsid w:val="00D07A5A"/>
    <w:rsid w:val="00D13B61"/>
    <w:rsid w:val="00D1522A"/>
    <w:rsid w:val="00D1567D"/>
    <w:rsid w:val="00D15F86"/>
    <w:rsid w:val="00D21756"/>
    <w:rsid w:val="00D22998"/>
    <w:rsid w:val="00D24F61"/>
    <w:rsid w:val="00D264E4"/>
    <w:rsid w:val="00D2733C"/>
    <w:rsid w:val="00D42783"/>
    <w:rsid w:val="00D438EE"/>
    <w:rsid w:val="00D43C34"/>
    <w:rsid w:val="00D458D6"/>
    <w:rsid w:val="00D467FD"/>
    <w:rsid w:val="00D47078"/>
    <w:rsid w:val="00D516EA"/>
    <w:rsid w:val="00D57A2A"/>
    <w:rsid w:val="00D57FDD"/>
    <w:rsid w:val="00D665AF"/>
    <w:rsid w:val="00D66BC0"/>
    <w:rsid w:val="00D67019"/>
    <w:rsid w:val="00D709AB"/>
    <w:rsid w:val="00D71F95"/>
    <w:rsid w:val="00D72009"/>
    <w:rsid w:val="00D7268C"/>
    <w:rsid w:val="00D726F9"/>
    <w:rsid w:val="00D75FEA"/>
    <w:rsid w:val="00D811A4"/>
    <w:rsid w:val="00D833D5"/>
    <w:rsid w:val="00D84533"/>
    <w:rsid w:val="00D84581"/>
    <w:rsid w:val="00D85D0B"/>
    <w:rsid w:val="00D875B3"/>
    <w:rsid w:val="00D904CC"/>
    <w:rsid w:val="00D90E8C"/>
    <w:rsid w:val="00D921E3"/>
    <w:rsid w:val="00D924B8"/>
    <w:rsid w:val="00D94E07"/>
    <w:rsid w:val="00DA0472"/>
    <w:rsid w:val="00DA0683"/>
    <w:rsid w:val="00DA0DDF"/>
    <w:rsid w:val="00DA0FC6"/>
    <w:rsid w:val="00DA3020"/>
    <w:rsid w:val="00DA3BB9"/>
    <w:rsid w:val="00DA50DE"/>
    <w:rsid w:val="00DA6931"/>
    <w:rsid w:val="00DA6B33"/>
    <w:rsid w:val="00DA7672"/>
    <w:rsid w:val="00DB228B"/>
    <w:rsid w:val="00DB5377"/>
    <w:rsid w:val="00DB5A59"/>
    <w:rsid w:val="00DB6359"/>
    <w:rsid w:val="00DB7110"/>
    <w:rsid w:val="00DB7E74"/>
    <w:rsid w:val="00DC193D"/>
    <w:rsid w:val="00DC22D2"/>
    <w:rsid w:val="00DC25FC"/>
    <w:rsid w:val="00DC2D82"/>
    <w:rsid w:val="00DC418D"/>
    <w:rsid w:val="00DD0741"/>
    <w:rsid w:val="00DD0ACB"/>
    <w:rsid w:val="00DD2C73"/>
    <w:rsid w:val="00DE1E5C"/>
    <w:rsid w:val="00DE5729"/>
    <w:rsid w:val="00DE5A67"/>
    <w:rsid w:val="00DE65E2"/>
    <w:rsid w:val="00DF00F0"/>
    <w:rsid w:val="00DF3A48"/>
    <w:rsid w:val="00DF77E5"/>
    <w:rsid w:val="00DF7C55"/>
    <w:rsid w:val="00DF7CC1"/>
    <w:rsid w:val="00E0046A"/>
    <w:rsid w:val="00E033F5"/>
    <w:rsid w:val="00E04E49"/>
    <w:rsid w:val="00E07B48"/>
    <w:rsid w:val="00E10CDF"/>
    <w:rsid w:val="00E11D59"/>
    <w:rsid w:val="00E17914"/>
    <w:rsid w:val="00E238A2"/>
    <w:rsid w:val="00E262E9"/>
    <w:rsid w:val="00E26D16"/>
    <w:rsid w:val="00E26FAF"/>
    <w:rsid w:val="00E309A6"/>
    <w:rsid w:val="00E32952"/>
    <w:rsid w:val="00E32D62"/>
    <w:rsid w:val="00E3302C"/>
    <w:rsid w:val="00E3326B"/>
    <w:rsid w:val="00E35514"/>
    <w:rsid w:val="00E36B22"/>
    <w:rsid w:val="00E4128E"/>
    <w:rsid w:val="00E41A96"/>
    <w:rsid w:val="00E41D90"/>
    <w:rsid w:val="00E426D5"/>
    <w:rsid w:val="00E42C16"/>
    <w:rsid w:val="00E44566"/>
    <w:rsid w:val="00E45613"/>
    <w:rsid w:val="00E51C54"/>
    <w:rsid w:val="00E54602"/>
    <w:rsid w:val="00E569AD"/>
    <w:rsid w:val="00E60830"/>
    <w:rsid w:val="00E60E4E"/>
    <w:rsid w:val="00E61165"/>
    <w:rsid w:val="00E63477"/>
    <w:rsid w:val="00E635DA"/>
    <w:rsid w:val="00E64528"/>
    <w:rsid w:val="00E64B6E"/>
    <w:rsid w:val="00E6527A"/>
    <w:rsid w:val="00E65B1D"/>
    <w:rsid w:val="00E66F8A"/>
    <w:rsid w:val="00E704D2"/>
    <w:rsid w:val="00E726D2"/>
    <w:rsid w:val="00E72A4F"/>
    <w:rsid w:val="00E72C9C"/>
    <w:rsid w:val="00E73870"/>
    <w:rsid w:val="00E73B0C"/>
    <w:rsid w:val="00E73FF2"/>
    <w:rsid w:val="00E7429E"/>
    <w:rsid w:val="00E75F00"/>
    <w:rsid w:val="00E76799"/>
    <w:rsid w:val="00E77E08"/>
    <w:rsid w:val="00E80F60"/>
    <w:rsid w:val="00E8387A"/>
    <w:rsid w:val="00E83AF5"/>
    <w:rsid w:val="00E856F5"/>
    <w:rsid w:val="00E85F16"/>
    <w:rsid w:val="00E86574"/>
    <w:rsid w:val="00E933AD"/>
    <w:rsid w:val="00E93F39"/>
    <w:rsid w:val="00E9503A"/>
    <w:rsid w:val="00E956AD"/>
    <w:rsid w:val="00E97528"/>
    <w:rsid w:val="00EA2644"/>
    <w:rsid w:val="00EA3DE2"/>
    <w:rsid w:val="00EA506D"/>
    <w:rsid w:val="00EA6556"/>
    <w:rsid w:val="00EA6868"/>
    <w:rsid w:val="00EA6912"/>
    <w:rsid w:val="00EB09AF"/>
    <w:rsid w:val="00EB1FD0"/>
    <w:rsid w:val="00EB6B16"/>
    <w:rsid w:val="00EB6CE8"/>
    <w:rsid w:val="00EC04E9"/>
    <w:rsid w:val="00EC355F"/>
    <w:rsid w:val="00EC6072"/>
    <w:rsid w:val="00EC7454"/>
    <w:rsid w:val="00ED0A59"/>
    <w:rsid w:val="00ED1065"/>
    <w:rsid w:val="00ED1B6F"/>
    <w:rsid w:val="00ED3491"/>
    <w:rsid w:val="00ED3E82"/>
    <w:rsid w:val="00ED4858"/>
    <w:rsid w:val="00ED5113"/>
    <w:rsid w:val="00ED559D"/>
    <w:rsid w:val="00ED64CD"/>
    <w:rsid w:val="00ED660C"/>
    <w:rsid w:val="00ED75FE"/>
    <w:rsid w:val="00EE0D00"/>
    <w:rsid w:val="00EE0FF0"/>
    <w:rsid w:val="00EE2BA1"/>
    <w:rsid w:val="00EE401B"/>
    <w:rsid w:val="00EE4FDD"/>
    <w:rsid w:val="00EE5BA9"/>
    <w:rsid w:val="00EE5BE9"/>
    <w:rsid w:val="00EE5F3B"/>
    <w:rsid w:val="00EF1B40"/>
    <w:rsid w:val="00EF2696"/>
    <w:rsid w:val="00EF2A83"/>
    <w:rsid w:val="00EF390F"/>
    <w:rsid w:val="00EF3924"/>
    <w:rsid w:val="00EF45B2"/>
    <w:rsid w:val="00F0176F"/>
    <w:rsid w:val="00F0315A"/>
    <w:rsid w:val="00F0429B"/>
    <w:rsid w:val="00F044D3"/>
    <w:rsid w:val="00F11DD1"/>
    <w:rsid w:val="00F1551D"/>
    <w:rsid w:val="00F15688"/>
    <w:rsid w:val="00F2367A"/>
    <w:rsid w:val="00F23E37"/>
    <w:rsid w:val="00F2446A"/>
    <w:rsid w:val="00F249C7"/>
    <w:rsid w:val="00F2581D"/>
    <w:rsid w:val="00F25ADC"/>
    <w:rsid w:val="00F3025B"/>
    <w:rsid w:val="00F307BA"/>
    <w:rsid w:val="00F30C83"/>
    <w:rsid w:val="00F3249E"/>
    <w:rsid w:val="00F37621"/>
    <w:rsid w:val="00F37834"/>
    <w:rsid w:val="00F412CC"/>
    <w:rsid w:val="00F420BA"/>
    <w:rsid w:val="00F42A8A"/>
    <w:rsid w:val="00F42E65"/>
    <w:rsid w:val="00F44C1B"/>
    <w:rsid w:val="00F44E52"/>
    <w:rsid w:val="00F4504D"/>
    <w:rsid w:val="00F47B52"/>
    <w:rsid w:val="00F53AEC"/>
    <w:rsid w:val="00F55E41"/>
    <w:rsid w:val="00F57D4E"/>
    <w:rsid w:val="00F6080F"/>
    <w:rsid w:val="00F639B7"/>
    <w:rsid w:val="00F651D6"/>
    <w:rsid w:val="00F66896"/>
    <w:rsid w:val="00F70EA2"/>
    <w:rsid w:val="00F719EF"/>
    <w:rsid w:val="00F760D3"/>
    <w:rsid w:val="00F77561"/>
    <w:rsid w:val="00F80A0C"/>
    <w:rsid w:val="00F8240A"/>
    <w:rsid w:val="00F84707"/>
    <w:rsid w:val="00F848BF"/>
    <w:rsid w:val="00F8494B"/>
    <w:rsid w:val="00F851CC"/>
    <w:rsid w:val="00F85F63"/>
    <w:rsid w:val="00F87D25"/>
    <w:rsid w:val="00F87F30"/>
    <w:rsid w:val="00F9357C"/>
    <w:rsid w:val="00F938B7"/>
    <w:rsid w:val="00F9399E"/>
    <w:rsid w:val="00F94946"/>
    <w:rsid w:val="00F95E45"/>
    <w:rsid w:val="00F961A5"/>
    <w:rsid w:val="00FA4012"/>
    <w:rsid w:val="00FA468D"/>
    <w:rsid w:val="00FA6E28"/>
    <w:rsid w:val="00FB13FF"/>
    <w:rsid w:val="00FB3A4F"/>
    <w:rsid w:val="00FB6BF5"/>
    <w:rsid w:val="00FB6DFE"/>
    <w:rsid w:val="00FB6E0B"/>
    <w:rsid w:val="00FB6EB1"/>
    <w:rsid w:val="00FC181A"/>
    <w:rsid w:val="00FC3CBE"/>
    <w:rsid w:val="00FC3EE8"/>
    <w:rsid w:val="00FC5842"/>
    <w:rsid w:val="00FC7AE3"/>
    <w:rsid w:val="00FC7DFF"/>
    <w:rsid w:val="00FD041F"/>
    <w:rsid w:val="00FD069A"/>
    <w:rsid w:val="00FD0E86"/>
    <w:rsid w:val="00FD4A71"/>
    <w:rsid w:val="00FD5871"/>
    <w:rsid w:val="00FD5C8E"/>
    <w:rsid w:val="00FD66FB"/>
    <w:rsid w:val="00FD6B7B"/>
    <w:rsid w:val="00FE254C"/>
    <w:rsid w:val="00FE2E46"/>
    <w:rsid w:val="00FE3C14"/>
    <w:rsid w:val="00FE3CD6"/>
    <w:rsid w:val="00FE3CE2"/>
    <w:rsid w:val="00FF0BF8"/>
    <w:rsid w:val="00FF2480"/>
    <w:rsid w:val="00FF3088"/>
    <w:rsid w:val="00FF3303"/>
    <w:rsid w:val="00FF3873"/>
    <w:rsid w:val="00FF5FC9"/>
    <w:rsid w:val="00FF60A2"/>
    <w:rsid w:val="00FF7A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2AC004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EA68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635DA"/>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E635DA"/>
    <w:rPr>
      <w:rFonts w:ascii="Lucida Grande" w:hAnsi="Lucida Grande"/>
      <w:sz w:val="18"/>
      <w:szCs w:val="18"/>
    </w:rPr>
  </w:style>
  <w:style w:type="character" w:customStyle="1" w:styleId="BalloonTextChar">
    <w:name w:val="Balloon Text Char"/>
    <w:basedOn w:val="DefaultParagraphFont"/>
    <w:link w:val="BalloonText"/>
    <w:uiPriority w:val="99"/>
    <w:semiHidden/>
    <w:rsid w:val="00E635DA"/>
    <w:rPr>
      <w:rFonts w:ascii="Lucida Grande" w:hAnsi="Lucida Grande"/>
      <w:sz w:val="18"/>
      <w:szCs w:val="18"/>
    </w:rPr>
  </w:style>
  <w:style w:type="paragraph" w:styleId="ListParagraph">
    <w:name w:val="List Paragraph"/>
    <w:basedOn w:val="Normal"/>
    <w:uiPriority w:val="34"/>
    <w:qFormat/>
    <w:rsid w:val="00F44C1B"/>
    <w:pPr>
      <w:ind w:left="720"/>
      <w:contextualSpacing/>
    </w:pPr>
  </w:style>
  <w:style w:type="character" w:styleId="Hyperlink">
    <w:name w:val="Hyperlink"/>
    <w:basedOn w:val="DefaultParagraphFont"/>
    <w:uiPriority w:val="99"/>
    <w:unhideWhenUsed/>
    <w:rsid w:val="00812C09"/>
    <w:rPr>
      <w:color w:val="0000FF" w:themeColor="hyperlink"/>
      <w:u w:val="single"/>
    </w:rPr>
  </w:style>
  <w:style w:type="character" w:styleId="FollowedHyperlink">
    <w:name w:val="FollowedHyperlink"/>
    <w:basedOn w:val="DefaultParagraphFont"/>
    <w:uiPriority w:val="99"/>
    <w:semiHidden/>
    <w:unhideWhenUsed/>
    <w:rsid w:val="008B24AA"/>
    <w:rPr>
      <w:color w:val="800080" w:themeColor="followedHyperlink"/>
      <w:u w:val="single"/>
    </w:rPr>
  </w:style>
  <w:style w:type="character" w:styleId="Emphasis">
    <w:name w:val="Emphasis"/>
    <w:basedOn w:val="DefaultParagraphFont"/>
    <w:uiPriority w:val="20"/>
    <w:qFormat/>
    <w:rsid w:val="009D4003"/>
    <w:rPr>
      <w:i/>
      <w:iCs/>
    </w:rPr>
  </w:style>
  <w:style w:type="paragraph" w:customStyle="1" w:styleId="p1">
    <w:name w:val="p1"/>
    <w:basedOn w:val="Normal"/>
    <w:rsid w:val="00DA3BB9"/>
    <w:rPr>
      <w:rFonts w:ascii="Monaco" w:hAnsi="Monaco" w:cs="Times New Roman"/>
      <w:color w:val="3933FF"/>
      <w:sz w:val="21"/>
      <w:szCs w:val="21"/>
      <w:lang w:eastAsia="zh-CN"/>
    </w:rPr>
  </w:style>
  <w:style w:type="character" w:customStyle="1" w:styleId="s1">
    <w:name w:val="s1"/>
    <w:basedOn w:val="DefaultParagraphFont"/>
    <w:rsid w:val="00DA3BB9"/>
    <w:rPr>
      <w:u w:val="single"/>
    </w:rPr>
  </w:style>
  <w:style w:type="character" w:styleId="UnresolvedMention">
    <w:name w:val="Unresolved Mention"/>
    <w:basedOn w:val="DefaultParagraphFont"/>
    <w:uiPriority w:val="99"/>
    <w:rsid w:val="00F42E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025287">
      <w:bodyDiv w:val="1"/>
      <w:marLeft w:val="0"/>
      <w:marRight w:val="0"/>
      <w:marTop w:val="0"/>
      <w:marBottom w:val="0"/>
      <w:divBdr>
        <w:top w:val="none" w:sz="0" w:space="0" w:color="auto"/>
        <w:left w:val="none" w:sz="0" w:space="0" w:color="auto"/>
        <w:bottom w:val="none" w:sz="0" w:space="0" w:color="auto"/>
        <w:right w:val="none" w:sz="0" w:space="0" w:color="auto"/>
      </w:divBdr>
      <w:divsChild>
        <w:div w:id="473987735">
          <w:marLeft w:val="0"/>
          <w:marRight w:val="0"/>
          <w:marTop w:val="0"/>
          <w:marBottom w:val="0"/>
          <w:divBdr>
            <w:top w:val="none" w:sz="0" w:space="0" w:color="auto"/>
            <w:left w:val="none" w:sz="0" w:space="0" w:color="auto"/>
            <w:bottom w:val="none" w:sz="0" w:space="0" w:color="auto"/>
            <w:right w:val="none" w:sz="0" w:space="0" w:color="auto"/>
          </w:divBdr>
          <w:divsChild>
            <w:div w:id="19149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84543">
      <w:bodyDiv w:val="1"/>
      <w:marLeft w:val="0"/>
      <w:marRight w:val="0"/>
      <w:marTop w:val="0"/>
      <w:marBottom w:val="0"/>
      <w:divBdr>
        <w:top w:val="none" w:sz="0" w:space="0" w:color="auto"/>
        <w:left w:val="none" w:sz="0" w:space="0" w:color="auto"/>
        <w:bottom w:val="none" w:sz="0" w:space="0" w:color="auto"/>
        <w:right w:val="none" w:sz="0" w:space="0" w:color="auto"/>
      </w:divBdr>
      <w:divsChild>
        <w:div w:id="1941254882">
          <w:marLeft w:val="0"/>
          <w:marRight w:val="0"/>
          <w:marTop w:val="0"/>
          <w:marBottom w:val="0"/>
          <w:divBdr>
            <w:top w:val="none" w:sz="0" w:space="0" w:color="auto"/>
            <w:left w:val="none" w:sz="0" w:space="0" w:color="auto"/>
            <w:bottom w:val="none" w:sz="0" w:space="0" w:color="auto"/>
            <w:right w:val="none" w:sz="0" w:space="0" w:color="auto"/>
          </w:divBdr>
          <w:divsChild>
            <w:div w:id="188070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50345">
      <w:bodyDiv w:val="1"/>
      <w:marLeft w:val="0"/>
      <w:marRight w:val="0"/>
      <w:marTop w:val="0"/>
      <w:marBottom w:val="0"/>
      <w:divBdr>
        <w:top w:val="none" w:sz="0" w:space="0" w:color="auto"/>
        <w:left w:val="none" w:sz="0" w:space="0" w:color="auto"/>
        <w:bottom w:val="none" w:sz="0" w:space="0" w:color="auto"/>
        <w:right w:val="none" w:sz="0" w:space="0" w:color="auto"/>
      </w:divBdr>
      <w:divsChild>
        <w:div w:id="411631740">
          <w:marLeft w:val="0"/>
          <w:marRight w:val="0"/>
          <w:marTop w:val="0"/>
          <w:marBottom w:val="0"/>
          <w:divBdr>
            <w:top w:val="none" w:sz="0" w:space="0" w:color="auto"/>
            <w:left w:val="none" w:sz="0" w:space="0" w:color="auto"/>
            <w:bottom w:val="none" w:sz="0" w:space="0" w:color="auto"/>
            <w:right w:val="none" w:sz="0" w:space="0" w:color="auto"/>
          </w:divBdr>
          <w:divsChild>
            <w:div w:id="54140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19208">
      <w:bodyDiv w:val="1"/>
      <w:marLeft w:val="0"/>
      <w:marRight w:val="0"/>
      <w:marTop w:val="0"/>
      <w:marBottom w:val="0"/>
      <w:divBdr>
        <w:top w:val="none" w:sz="0" w:space="0" w:color="auto"/>
        <w:left w:val="none" w:sz="0" w:space="0" w:color="auto"/>
        <w:bottom w:val="none" w:sz="0" w:space="0" w:color="auto"/>
        <w:right w:val="none" w:sz="0" w:space="0" w:color="auto"/>
      </w:divBdr>
      <w:divsChild>
        <w:div w:id="1943604589">
          <w:marLeft w:val="0"/>
          <w:marRight w:val="0"/>
          <w:marTop w:val="0"/>
          <w:marBottom w:val="0"/>
          <w:divBdr>
            <w:top w:val="none" w:sz="0" w:space="0" w:color="auto"/>
            <w:left w:val="none" w:sz="0" w:space="0" w:color="auto"/>
            <w:bottom w:val="none" w:sz="0" w:space="0" w:color="auto"/>
            <w:right w:val="none" w:sz="0" w:space="0" w:color="auto"/>
          </w:divBdr>
          <w:divsChild>
            <w:div w:id="127998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21557">
      <w:bodyDiv w:val="1"/>
      <w:marLeft w:val="0"/>
      <w:marRight w:val="0"/>
      <w:marTop w:val="0"/>
      <w:marBottom w:val="0"/>
      <w:divBdr>
        <w:top w:val="none" w:sz="0" w:space="0" w:color="auto"/>
        <w:left w:val="none" w:sz="0" w:space="0" w:color="auto"/>
        <w:bottom w:val="none" w:sz="0" w:space="0" w:color="auto"/>
        <w:right w:val="none" w:sz="0" w:space="0" w:color="auto"/>
      </w:divBdr>
    </w:div>
    <w:div w:id="1130169316">
      <w:bodyDiv w:val="1"/>
      <w:marLeft w:val="0"/>
      <w:marRight w:val="0"/>
      <w:marTop w:val="0"/>
      <w:marBottom w:val="0"/>
      <w:divBdr>
        <w:top w:val="none" w:sz="0" w:space="0" w:color="auto"/>
        <w:left w:val="none" w:sz="0" w:space="0" w:color="auto"/>
        <w:bottom w:val="none" w:sz="0" w:space="0" w:color="auto"/>
        <w:right w:val="none" w:sz="0" w:space="0" w:color="auto"/>
      </w:divBdr>
      <w:divsChild>
        <w:div w:id="1337147982">
          <w:marLeft w:val="0"/>
          <w:marRight w:val="0"/>
          <w:marTop w:val="0"/>
          <w:marBottom w:val="0"/>
          <w:divBdr>
            <w:top w:val="none" w:sz="0" w:space="0" w:color="auto"/>
            <w:left w:val="none" w:sz="0" w:space="0" w:color="auto"/>
            <w:bottom w:val="none" w:sz="0" w:space="0" w:color="auto"/>
            <w:right w:val="none" w:sz="0" w:space="0" w:color="auto"/>
          </w:divBdr>
          <w:divsChild>
            <w:div w:id="92375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941118">
      <w:bodyDiv w:val="1"/>
      <w:marLeft w:val="0"/>
      <w:marRight w:val="0"/>
      <w:marTop w:val="0"/>
      <w:marBottom w:val="0"/>
      <w:divBdr>
        <w:top w:val="none" w:sz="0" w:space="0" w:color="auto"/>
        <w:left w:val="none" w:sz="0" w:space="0" w:color="auto"/>
        <w:bottom w:val="none" w:sz="0" w:space="0" w:color="auto"/>
        <w:right w:val="none" w:sz="0" w:space="0" w:color="auto"/>
      </w:divBdr>
      <w:divsChild>
        <w:div w:id="1419325015">
          <w:marLeft w:val="0"/>
          <w:marRight w:val="0"/>
          <w:marTop w:val="0"/>
          <w:marBottom w:val="0"/>
          <w:divBdr>
            <w:top w:val="none" w:sz="0" w:space="0" w:color="auto"/>
            <w:left w:val="none" w:sz="0" w:space="0" w:color="auto"/>
            <w:bottom w:val="none" w:sz="0" w:space="0" w:color="auto"/>
            <w:right w:val="none" w:sz="0" w:space="0" w:color="auto"/>
          </w:divBdr>
          <w:divsChild>
            <w:div w:id="213675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08106">
      <w:bodyDiv w:val="1"/>
      <w:marLeft w:val="0"/>
      <w:marRight w:val="0"/>
      <w:marTop w:val="0"/>
      <w:marBottom w:val="0"/>
      <w:divBdr>
        <w:top w:val="none" w:sz="0" w:space="0" w:color="auto"/>
        <w:left w:val="none" w:sz="0" w:space="0" w:color="auto"/>
        <w:bottom w:val="none" w:sz="0" w:space="0" w:color="auto"/>
        <w:right w:val="none" w:sz="0" w:space="0" w:color="auto"/>
      </w:divBdr>
    </w:div>
    <w:div w:id="1209100697">
      <w:bodyDiv w:val="1"/>
      <w:marLeft w:val="0"/>
      <w:marRight w:val="0"/>
      <w:marTop w:val="0"/>
      <w:marBottom w:val="0"/>
      <w:divBdr>
        <w:top w:val="none" w:sz="0" w:space="0" w:color="auto"/>
        <w:left w:val="none" w:sz="0" w:space="0" w:color="auto"/>
        <w:bottom w:val="none" w:sz="0" w:space="0" w:color="auto"/>
        <w:right w:val="none" w:sz="0" w:space="0" w:color="auto"/>
      </w:divBdr>
      <w:divsChild>
        <w:div w:id="971789943">
          <w:marLeft w:val="0"/>
          <w:marRight w:val="0"/>
          <w:marTop w:val="0"/>
          <w:marBottom w:val="0"/>
          <w:divBdr>
            <w:top w:val="none" w:sz="0" w:space="0" w:color="auto"/>
            <w:left w:val="none" w:sz="0" w:space="0" w:color="auto"/>
            <w:bottom w:val="none" w:sz="0" w:space="0" w:color="auto"/>
            <w:right w:val="none" w:sz="0" w:space="0" w:color="auto"/>
          </w:divBdr>
          <w:divsChild>
            <w:div w:id="88089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56282">
      <w:bodyDiv w:val="1"/>
      <w:marLeft w:val="0"/>
      <w:marRight w:val="0"/>
      <w:marTop w:val="0"/>
      <w:marBottom w:val="0"/>
      <w:divBdr>
        <w:top w:val="none" w:sz="0" w:space="0" w:color="auto"/>
        <w:left w:val="none" w:sz="0" w:space="0" w:color="auto"/>
        <w:bottom w:val="none" w:sz="0" w:space="0" w:color="auto"/>
        <w:right w:val="none" w:sz="0" w:space="0" w:color="auto"/>
      </w:divBdr>
      <w:divsChild>
        <w:div w:id="1150051217">
          <w:marLeft w:val="0"/>
          <w:marRight w:val="0"/>
          <w:marTop w:val="0"/>
          <w:marBottom w:val="0"/>
          <w:divBdr>
            <w:top w:val="none" w:sz="0" w:space="0" w:color="auto"/>
            <w:left w:val="none" w:sz="0" w:space="0" w:color="auto"/>
            <w:bottom w:val="none" w:sz="0" w:space="0" w:color="auto"/>
            <w:right w:val="none" w:sz="0" w:space="0" w:color="auto"/>
          </w:divBdr>
          <w:divsChild>
            <w:div w:id="111182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67954">
      <w:bodyDiv w:val="1"/>
      <w:marLeft w:val="0"/>
      <w:marRight w:val="0"/>
      <w:marTop w:val="0"/>
      <w:marBottom w:val="0"/>
      <w:divBdr>
        <w:top w:val="none" w:sz="0" w:space="0" w:color="auto"/>
        <w:left w:val="none" w:sz="0" w:space="0" w:color="auto"/>
        <w:bottom w:val="none" w:sz="0" w:space="0" w:color="auto"/>
        <w:right w:val="none" w:sz="0" w:space="0" w:color="auto"/>
      </w:divBdr>
      <w:divsChild>
        <w:div w:id="913854445">
          <w:marLeft w:val="0"/>
          <w:marRight w:val="0"/>
          <w:marTop w:val="0"/>
          <w:marBottom w:val="0"/>
          <w:divBdr>
            <w:top w:val="none" w:sz="0" w:space="0" w:color="auto"/>
            <w:left w:val="none" w:sz="0" w:space="0" w:color="auto"/>
            <w:bottom w:val="none" w:sz="0" w:space="0" w:color="auto"/>
            <w:right w:val="none" w:sz="0" w:space="0" w:color="auto"/>
          </w:divBdr>
          <w:divsChild>
            <w:div w:id="23740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teininformationresource.org/pirwww/download/" TargetMode="External"/><Relationship Id="rId18" Type="http://schemas.openxmlformats.org/officeDocument/2006/relationships/hyperlink" Target="http://data.pantherdb.org/ftp/ortholog/" TargetMode="External"/><Relationship Id="rId26" Type="http://schemas.openxmlformats.org/officeDocument/2006/relationships/hyperlink" Target="https://string-db.org/cgi/download?sessionId=bytaIMHiqR2a&amp;species_text=Mus+musculus" TargetMode="External"/><Relationship Id="rId39" Type="http://schemas.openxmlformats.org/officeDocument/2006/relationships/image" Target="media/image2.png"/><Relationship Id="rId21" Type="http://schemas.openxmlformats.org/officeDocument/2006/relationships/hyperlink" Target="https://downloads.thebiogrid.org/BioGRID/Release-Archive/BIOGRID-4.4.232/" TargetMode="External"/><Relationship Id="rId34" Type="http://schemas.openxmlformats.org/officeDocument/2006/relationships/hyperlink" Target="http://current.geneontology.org/products/pages/downloads.html" TargetMode="External"/><Relationship Id="rId42" Type="http://schemas.openxmlformats.org/officeDocument/2006/relationships/image" Target="media/image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pid.nci.nih.gov/download.shtml" TargetMode="External"/><Relationship Id="rId29" Type="http://schemas.openxmlformats.org/officeDocument/2006/relationships/hyperlink" Target="https://docs.gdc.cancer.gov/API/Users_Guide/Getting_Started/" TargetMode="External"/><Relationship Id="rId1" Type="http://schemas.openxmlformats.org/officeDocument/2006/relationships/numbering" Target="numbering.xml"/><Relationship Id="rId6" Type="http://schemas.openxmlformats.org/officeDocument/2006/relationships/hyperlink" Target="https://github.com/reactome-idg/fi-network-ml/tree/master/scripts/ml" TargetMode="External"/><Relationship Id="rId11" Type="http://schemas.openxmlformats.org/officeDocument/2006/relationships/hyperlink" Target="https://www.uniprot.org/downloads" TargetMode="External"/><Relationship Id="rId24" Type="http://schemas.openxmlformats.org/officeDocument/2006/relationships/hyperlink" Target="https://string-db.org/cgi/download?sessionId=bytaIMHiqR2a&amp;species_text=Drosophila+melanogaster" TargetMode="External"/><Relationship Id="rId32" Type="http://schemas.openxmlformats.org/officeDocument/2006/relationships/hyperlink" Target="https://github.com/reactome-idg/gather-app" TargetMode="External"/><Relationship Id="rId37" Type="http://schemas.openxmlformats.org/officeDocument/2006/relationships/hyperlink" Target="https://ftp.ebi.ac.uk/pub/databases/Pfam/releases/" TargetMode="External"/><Relationship Id="rId40" Type="http://schemas.openxmlformats.org/officeDocument/2006/relationships/image" Target="media/image3.png"/><Relationship Id="rId45" Type="http://schemas.openxmlformats.org/officeDocument/2006/relationships/theme" Target="theme/theme1.xml"/><Relationship Id="rId5" Type="http://schemas.openxmlformats.org/officeDocument/2006/relationships/hyperlink" Target="https://github.com/reactome-fi/fi_network_build_rf" TargetMode="External"/><Relationship Id="rId15" Type="http://schemas.openxmlformats.org/officeDocument/2006/relationships/hyperlink" Target="https://reactome.org/download/current/databases/gk_current.sql.gz" TargetMode="External"/><Relationship Id="rId23" Type="http://schemas.openxmlformats.org/officeDocument/2006/relationships/hyperlink" Target="https://string-db.org/cgi/download?sessionId=bytaIMHiqR2a&amp;species_text=Saccharomyces+cerevisiae" TargetMode="External"/><Relationship Id="rId28" Type="http://schemas.openxmlformats.org/officeDocument/2006/relationships/hyperlink" Target="https://www.gtexportal.org/home/datasets" TargetMode="External"/><Relationship Id="rId36" Type="http://schemas.openxmlformats.org/officeDocument/2006/relationships/hyperlink" Target="https://purl.obolibrary.org/obo/go.obo" TargetMode="External"/><Relationship Id="rId10" Type="http://schemas.openxmlformats.org/officeDocument/2006/relationships/hyperlink" Target="ftp://ftp.uniprot.org" TargetMode="External"/><Relationship Id="rId19" Type="http://schemas.openxmlformats.org/officeDocument/2006/relationships/hyperlink" Target="http://data.pantherdb.org/ftp/ortholog/current_release/RefGenomeOrthologs.tar.gz" TargetMode="External"/><Relationship Id="rId31" Type="http://schemas.openxmlformats.org/officeDocument/2006/relationships/hyperlink" Target="https://github.com/reactome-idg/gather-app/blob/master/python/scripts/R/functions.R"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tp://ftp.uniprot.org" TargetMode="External"/><Relationship Id="rId14" Type="http://schemas.openxmlformats.org/officeDocument/2006/relationships/hyperlink" Target="https://reactome.org/download-data" TargetMode="External"/><Relationship Id="rId22" Type="http://schemas.openxmlformats.org/officeDocument/2006/relationships/hyperlink" Target="https://bioplex.hms.harvard.edu/interactions.php" TargetMode="External"/><Relationship Id="rId27" Type="http://schemas.openxmlformats.org/officeDocument/2006/relationships/hyperlink" Target="https://downloads.thebiogrid.org/BioGRID/Release-Archive/BIOGRID-4.4.232/" TargetMode="External"/><Relationship Id="rId30" Type="http://schemas.openxmlformats.org/officeDocument/2006/relationships/hyperlink" Target="https://github.com/reactome-idg/gather-app/blob/master/python/switch/tcga_gather.py" TargetMode="External"/><Relationship Id="rId35" Type="http://schemas.openxmlformats.org/officeDocument/2006/relationships/hyperlink" Target="https://current.geneontology.org/annotations/goa_human.gaf.gz" TargetMode="External"/><Relationship Id="rId43" Type="http://schemas.openxmlformats.org/officeDocument/2006/relationships/image" Target="media/image6.png"/><Relationship Id="rId8" Type="http://schemas.openxmlformats.org/officeDocument/2006/relationships/hyperlink" Target="https://www.biorxiv.org/content/10.1101/2023.06.05.543335v1" TargetMode="External"/><Relationship Id="rId3" Type="http://schemas.openxmlformats.org/officeDocument/2006/relationships/settings" Target="settings.xml"/><Relationship Id="rId12" Type="http://schemas.openxmlformats.org/officeDocument/2006/relationships/hyperlink" Target="ftp://ftp.proteininformationresource.org/databases/" TargetMode="External"/><Relationship Id="rId17" Type="http://schemas.openxmlformats.org/officeDocument/2006/relationships/hyperlink" Target="ftp://ftp.pantherdb.org/pathway/current_release" TargetMode="External"/><Relationship Id="rId25" Type="http://schemas.openxmlformats.org/officeDocument/2006/relationships/hyperlink" Target="https://string-db.org/cgi/download?sessionId=bytaIMHiqR2a&amp;species_text=Caenorhabditis+elegans" TargetMode="External"/><Relationship Id="rId33" Type="http://schemas.openxmlformats.org/officeDocument/2006/relationships/hyperlink" Target="https://maayanlab.cloud/Harmonizome/download" TargetMode="External"/><Relationship Id="rId38" Type="http://schemas.openxmlformats.org/officeDocument/2006/relationships/hyperlink" Target="https://github.com/reactome-idg/fi-network-ml" TargetMode="External"/><Relationship Id="rId20" Type="http://schemas.openxmlformats.org/officeDocument/2006/relationships/hyperlink" Target="https://string-db.org/cgi/download" TargetMode="External"/><Relationship Id="rId4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.~WRD0000</Template>
  <TotalTime>2579</TotalTime>
  <Pages>28</Pages>
  <Words>9069</Words>
  <Characters>51699</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OICR</Company>
  <LinksUpToDate>false</LinksUpToDate>
  <CharactersWithSpaces>60647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Guanming Wu</dc:creator>
  <cp:keywords/>
  <dc:description/>
  <cp:lastModifiedBy>Guanming Wu</cp:lastModifiedBy>
  <cp:revision>1020</cp:revision>
  <dcterms:created xsi:type="dcterms:W3CDTF">2012-04-17T17:16:00Z</dcterms:created>
  <dcterms:modified xsi:type="dcterms:W3CDTF">2024-06-17T00:10:00Z</dcterms:modified>
</cp:coreProperties>
</file>